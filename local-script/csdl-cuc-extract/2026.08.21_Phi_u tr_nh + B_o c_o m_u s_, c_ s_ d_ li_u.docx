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568" w:tblpY="41"/>
        <w:tblW w:w="10173" w:type="dxa"/>
        <w:tblLook w:val="01E0" w:firstRow="1" w:lastRow="1" w:firstColumn="1" w:lastColumn="1" w:noHBand="0" w:noVBand="0"/>
      </w:tblPr>
      <w:tblGrid>
        <w:gridCol w:w="4503"/>
        <w:gridCol w:w="5670"/>
      </w:tblGrid>
      <w:tr w:rsidR="00C53785" w:rsidRPr="00C53785" w14:paraId="1B9DE86C" w14:textId="77777777">
        <w:trPr>
          <w:trHeight w:val="848"/>
        </w:trPr>
        <w:tc>
          <w:tcPr>
            <w:tcW w:w="4503" w:type="dxa"/>
            <w:tcBorders>
              <w:top w:val="nil"/>
              <w:left w:val="nil"/>
              <w:bottom w:val="nil"/>
              <w:right w:val="nil"/>
            </w:tcBorders>
          </w:tcPr>
          <w:p w14:paraId="06C0F32B" w14:textId="77777777" w:rsidR="00C53785" w:rsidRPr="00C53785" w:rsidRDefault="00C53785">
            <w:pPr>
              <w:tabs>
                <w:tab w:val="left" w:pos="1152"/>
              </w:tabs>
              <w:jc w:val="center"/>
              <w:rPr>
                <w:rFonts w:ascii="Times New Roman" w:hAnsi="Times New Roman"/>
                <w:bCs/>
                <w:color w:val="000000"/>
                <w:sz w:val="26"/>
                <w:szCs w:val="26"/>
              </w:rPr>
            </w:pPr>
            <w:r w:rsidRPr="00C53785">
              <w:rPr>
                <w:rFonts w:ascii="Times New Roman" w:hAnsi="Times New Roman"/>
                <w:color w:val="000000"/>
                <w:spacing w:val="-4"/>
                <w:sz w:val="26"/>
                <w:szCs w:val="26"/>
              </w:rPr>
              <w:br w:type="page"/>
            </w:r>
            <w:r w:rsidRPr="00C53785">
              <w:rPr>
                <w:rFonts w:ascii="Times New Roman" w:hAnsi="Times New Roman"/>
                <w:color w:val="000000"/>
                <w:sz w:val="26"/>
                <w:szCs w:val="26"/>
              </w:rPr>
              <w:br w:type="page"/>
            </w:r>
            <w:r w:rsidRPr="00C53785">
              <w:rPr>
                <w:rFonts w:ascii="Times New Roman" w:hAnsi="Times New Roman"/>
                <w:bCs/>
                <w:color w:val="000000"/>
                <w:sz w:val="26"/>
                <w:szCs w:val="26"/>
              </w:rPr>
              <w:t>BỘ XÂY DỰNG</w:t>
            </w:r>
          </w:p>
          <w:p w14:paraId="333D7072" w14:textId="77777777" w:rsidR="00C53785" w:rsidRPr="00C53785" w:rsidRDefault="00C53785">
            <w:pPr>
              <w:jc w:val="center"/>
              <w:rPr>
                <w:rFonts w:ascii="Times New Roman" w:hAnsi="Times New Roman"/>
                <w:b/>
                <w:bCs/>
                <w:color w:val="000000"/>
                <w:sz w:val="26"/>
                <w:szCs w:val="26"/>
              </w:rPr>
            </w:pPr>
            <w:r w:rsidRPr="00C53785">
              <w:rPr>
                <w:rFonts w:ascii="Times New Roman" w:hAnsi="Times New Roman"/>
                <w:b/>
                <w:bCs/>
                <w:color w:val="000000"/>
                <w:sz w:val="26"/>
                <w:szCs w:val="26"/>
              </w:rPr>
              <w:t>CỤC ĐƯỜNG BỘ VIỆT NAM</w:t>
            </w:r>
          </w:p>
          <w:p w14:paraId="570F8540" w14:textId="6D4303D4" w:rsidR="00C53785" w:rsidRPr="00C53785" w:rsidRDefault="00C40CC2">
            <w:pPr>
              <w:tabs>
                <w:tab w:val="left" w:pos="1152"/>
              </w:tabs>
              <w:jc w:val="center"/>
              <w:rPr>
                <w:rFonts w:ascii="Times New Roman" w:hAnsi="Times New Roman"/>
                <w:color w:val="000000"/>
                <w:sz w:val="26"/>
                <w:szCs w:val="26"/>
              </w:rPr>
            </w:pPr>
            <w:r w:rsidRPr="00C53785">
              <w:rPr>
                <w:rFonts w:ascii="Times New Roman" w:hAnsi="Times New Roman"/>
              </w:rPr>
              <mc:AlternateContent>
                <mc:Choice Requires="wps">
                  <w:drawing>
                    <wp:anchor distT="4294967295" distB="4294967295" distL="114300" distR="114300" simplePos="0" relativeHeight="251654656" behindDoc="0" locked="0" layoutInCell="1" allowOverlap="1" wp14:anchorId="2D98E30D" wp14:editId="0C8BE0FD">
                      <wp:simplePos x="0" y="0"/>
                      <wp:positionH relativeFrom="column">
                        <wp:posOffset>793750</wp:posOffset>
                      </wp:positionH>
                      <wp:positionV relativeFrom="paragraph">
                        <wp:posOffset>12064</wp:posOffset>
                      </wp:positionV>
                      <wp:extent cx="1038225" cy="0"/>
                      <wp:effectExtent l="0" t="0" r="0" b="0"/>
                      <wp:wrapNone/>
                      <wp:docPr id="138750886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CF44C7D" id="Straight Connector 21"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5pt,.95pt" to="144.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"/>
                  </w:pict>
                </mc:Fallback>
              </mc:AlternateContent>
            </w:r>
          </w:p>
          <w:p w14:paraId="0977DF2A" w14:textId="77777777" w:rsidR="00C53785" w:rsidRPr="00C53785" w:rsidRDefault="00C53785">
            <w:pPr>
              <w:tabs>
                <w:tab w:val="left" w:pos="1152"/>
              </w:tabs>
              <w:jc w:val="center"/>
              <w:rPr>
                <w:rFonts w:ascii="Times New Roman" w:hAnsi="Times New Roman"/>
                <w:color w:val="000000"/>
                <w:sz w:val="26"/>
                <w:szCs w:val="26"/>
              </w:rPr>
            </w:pPr>
            <w:r w:rsidRPr="00C53785">
              <w:rPr>
                <w:rFonts w:ascii="Times New Roman" w:hAnsi="Times New Roman"/>
                <w:color w:val="000000"/>
                <w:sz w:val="26"/>
                <w:szCs w:val="26"/>
              </w:rPr>
              <w:t>Số:......./PT</w:t>
            </w:r>
          </w:p>
        </w:tc>
        <w:tc>
          <w:tcPr>
            <w:tcW w:w="5670" w:type="dxa"/>
            <w:tcBorders>
              <w:top w:val="nil"/>
              <w:left w:val="nil"/>
              <w:bottom w:val="nil"/>
              <w:right w:val="nil"/>
            </w:tcBorders>
          </w:tcPr>
          <w:p w14:paraId="56B90BD9" w14:textId="77777777" w:rsidR="00C53785" w:rsidRPr="00C53785" w:rsidRDefault="00C53785">
            <w:pPr>
              <w:tabs>
                <w:tab w:val="left" w:pos="1152"/>
              </w:tabs>
              <w:ind w:left="-114"/>
              <w:jc w:val="center"/>
              <w:rPr>
                <w:rFonts w:ascii="Times New Roman" w:hAnsi="Times New Roman"/>
                <w:b/>
                <w:bCs/>
                <w:color w:val="000000"/>
                <w:sz w:val="26"/>
                <w:szCs w:val="26"/>
              </w:rPr>
            </w:pPr>
            <w:r w:rsidRPr="00C53785">
              <w:rPr>
                <w:rFonts w:ascii="Times New Roman" w:hAnsi="Times New Roman"/>
                <w:b/>
                <w:bCs/>
                <w:color w:val="000000"/>
                <w:sz w:val="26"/>
                <w:szCs w:val="26"/>
              </w:rPr>
              <w:t>CỘNG HÒA XÃ HỘI CHỦ NGHĨA VIỆT NAM</w:t>
            </w:r>
          </w:p>
          <w:p w14:paraId="14086983" w14:textId="77777777" w:rsidR="00C53785" w:rsidRPr="00C53785" w:rsidRDefault="00C53785">
            <w:pPr>
              <w:tabs>
                <w:tab w:val="left" w:pos="1152"/>
              </w:tabs>
              <w:jc w:val="center"/>
              <w:rPr>
                <w:rFonts w:ascii="Times New Roman" w:hAnsi="Times New Roman"/>
                <w:b/>
                <w:bCs/>
                <w:color w:val="000000"/>
                <w:sz w:val="26"/>
                <w:szCs w:val="26"/>
              </w:rPr>
            </w:pPr>
            <w:r w:rsidRPr="00C53785">
              <w:rPr>
                <w:rFonts w:ascii="Times New Roman" w:hAnsi="Times New Roman"/>
                <w:b/>
                <w:bCs/>
                <w:color w:val="000000"/>
                <w:sz w:val="26"/>
                <w:szCs w:val="26"/>
              </w:rPr>
              <w:t>Độc lập - Tự do - Hạnh Phúc</w:t>
            </w:r>
          </w:p>
          <w:p w14:paraId="21C48CBA" w14:textId="27D05A73" w:rsidR="00C53785" w:rsidRPr="00C53785" w:rsidRDefault="00C40CC2">
            <w:pPr>
              <w:tabs>
                <w:tab w:val="left" w:pos="700"/>
                <w:tab w:val="left" w:pos="1152"/>
              </w:tabs>
              <w:jc w:val="center"/>
              <w:rPr>
                <w:rFonts w:ascii="Times New Roman" w:hAnsi="Times New Roman"/>
                <w:i/>
                <w:color w:val="000000"/>
                <w:sz w:val="26"/>
                <w:szCs w:val="26"/>
              </w:rPr>
            </w:pPr>
            <w:r w:rsidRPr="00C53785">
              <w:rPr>
                <w:rFonts w:ascii="Times New Roman" w:hAnsi="Times New Roman"/>
              </w:rPr>
              <mc:AlternateContent>
                <mc:Choice Requires="wps">
                  <w:drawing>
                    <wp:anchor distT="4294967295" distB="4294967295" distL="114300" distR="114300" simplePos="0" relativeHeight="251653632" behindDoc="0" locked="0" layoutInCell="1" allowOverlap="1" wp14:anchorId="5D4B3387" wp14:editId="67E3C383">
                      <wp:simplePos x="0" y="0"/>
                      <wp:positionH relativeFrom="column">
                        <wp:posOffset>725170</wp:posOffset>
                      </wp:positionH>
                      <wp:positionV relativeFrom="paragraph">
                        <wp:posOffset>21589</wp:posOffset>
                      </wp:positionV>
                      <wp:extent cx="2000250" cy="0"/>
                      <wp:effectExtent l="0" t="0" r="0" b="0"/>
                      <wp:wrapNone/>
                      <wp:docPr id="182326588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33D959F" id="Straight Connector 19"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1.7pt" to="214.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"/>
                  </w:pict>
                </mc:Fallback>
              </mc:AlternateContent>
            </w:r>
          </w:p>
          <w:p w14:paraId="0C576FA6" w14:textId="10CB89B7" w:rsidR="00C53785" w:rsidRPr="00C53785" w:rsidRDefault="00C53785">
            <w:pPr>
              <w:tabs>
                <w:tab w:val="left" w:pos="700"/>
                <w:tab w:val="left" w:pos="1152"/>
              </w:tabs>
              <w:jc w:val="center"/>
              <w:rPr>
                <w:rFonts w:ascii="Times New Roman" w:hAnsi="Times New Roman"/>
                <w:i/>
                <w:color w:val="000000"/>
                <w:sz w:val="26"/>
                <w:szCs w:val="26"/>
              </w:rPr>
            </w:pPr>
            <w:r w:rsidRPr="00C53785">
              <w:rPr>
                <w:rFonts w:ascii="Times New Roman" w:hAnsi="Times New Roman"/>
                <w:i/>
                <w:color w:val="000000"/>
                <w:sz w:val="26"/>
                <w:szCs w:val="26"/>
              </w:rPr>
              <w:t xml:space="preserve">Ngày </w:t>
            </w:r>
            <w:r w:rsidR="00C35F9E">
              <w:rPr>
                <w:rFonts w:ascii="Times New Roman" w:hAnsi="Times New Roman"/>
                <w:i/>
                <w:color w:val="000000"/>
                <w:sz w:val="26"/>
                <w:szCs w:val="26"/>
              </w:rPr>
              <w:t xml:space="preserve">  </w:t>
            </w:r>
            <w:r w:rsidR="008C4ED8">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tháng </w:t>
            </w:r>
            <w:r w:rsidR="0000772E">
              <w:rPr>
                <w:rFonts w:ascii="Times New Roman" w:hAnsi="Times New Roman"/>
                <w:i/>
                <w:color w:val="000000"/>
                <w:sz w:val="26"/>
                <w:szCs w:val="26"/>
              </w:rPr>
              <w:t xml:space="preserve"> </w:t>
            </w:r>
            <w:r w:rsidR="00F85F55">
              <w:rPr>
                <w:rFonts w:ascii="Times New Roman" w:hAnsi="Times New Roman"/>
                <w:i/>
                <w:color w:val="000000"/>
                <w:sz w:val="26"/>
                <w:szCs w:val="26"/>
              </w:rPr>
              <w:t>8</w:t>
            </w:r>
            <w:r w:rsidR="0000772E">
              <w:rPr>
                <w:rFonts w:ascii="Times New Roman" w:hAnsi="Times New Roman"/>
                <w:i/>
                <w:color w:val="000000"/>
                <w:sz w:val="26"/>
                <w:szCs w:val="26"/>
              </w:rPr>
              <w:t xml:space="preserve"> </w:t>
            </w:r>
            <w:r w:rsidRPr="00C53785">
              <w:rPr>
                <w:rFonts w:ascii="Times New Roman" w:hAnsi="Times New Roman"/>
                <w:i/>
                <w:color w:val="000000"/>
                <w:sz w:val="26"/>
                <w:szCs w:val="26"/>
              </w:rPr>
              <w:t xml:space="preserve"> năm 202</w:t>
            </w:r>
            <w:r w:rsidR="00C05B68">
              <w:rPr>
                <w:rFonts w:ascii="Times New Roman" w:hAnsi="Times New Roman"/>
                <w:i/>
                <w:color w:val="000000"/>
                <w:sz w:val="26"/>
                <w:szCs w:val="26"/>
              </w:rPr>
              <w:t>6</w:t>
            </w:r>
          </w:p>
          <w:p w14:paraId="1162F000" w14:textId="77777777" w:rsidR="00C53785" w:rsidRPr="00C53785" w:rsidRDefault="00C53785">
            <w:pPr>
              <w:tabs>
                <w:tab w:val="left" w:pos="1152"/>
              </w:tabs>
              <w:rPr>
                <w:rFonts w:ascii="Times New Roman" w:hAnsi="Times New Roman"/>
                <w:i/>
                <w:iCs/>
                <w:color w:val="000000"/>
                <w:sz w:val="26"/>
                <w:szCs w:val="26"/>
              </w:rPr>
            </w:pPr>
          </w:p>
        </w:tc>
      </w:tr>
    </w:tbl>
    <w:p w14:paraId="13EA4876" w14:textId="77777777" w:rsidR="00C53785" w:rsidRPr="00C53785" w:rsidRDefault="00C53785" w:rsidP="00C53785">
      <w:pPr>
        <w:spacing w:after="120"/>
        <w:jc w:val="center"/>
        <w:rPr>
          <w:rFonts w:ascii="Times New Roman" w:hAnsi="Times New Roman"/>
          <w:b/>
          <w:color w:val="000000"/>
          <w:sz w:val="26"/>
          <w:szCs w:val="26"/>
        </w:rPr>
      </w:pPr>
      <w:r w:rsidRPr="00C53785">
        <w:rPr>
          <w:rFonts w:ascii="Times New Roman" w:hAnsi="Times New Roman"/>
          <w:b/>
          <w:color w:val="000000"/>
          <w:sz w:val="26"/>
          <w:szCs w:val="26"/>
        </w:rPr>
        <w:t xml:space="preserve"> PHIẾU TRÌNH GIẢI QUYẾT CÔNG VIỆC</w:t>
      </w:r>
    </w:p>
    <w:p w14:paraId="1DEA8673" w14:textId="376659A1" w:rsidR="00C53785" w:rsidRPr="00C53785" w:rsidRDefault="00C53785" w:rsidP="009F1C3A">
      <w:pPr>
        <w:spacing w:before="240" w:after="240"/>
        <w:jc w:val="center"/>
        <w:rPr>
          <w:rFonts w:ascii="Times New Roman" w:hAnsi="Times New Roman"/>
          <w:color w:val="000000"/>
          <w:sz w:val="26"/>
          <w:szCs w:val="26"/>
        </w:rPr>
      </w:pPr>
      <w:r w:rsidRPr="00C53785">
        <w:rPr>
          <w:rFonts w:ascii="Times New Roman" w:hAnsi="Times New Roman"/>
          <w:color w:val="000000"/>
          <w:sz w:val="26"/>
          <w:szCs w:val="26"/>
        </w:rPr>
        <w:t xml:space="preserve">Kính trình: Phó Cục trưởng </w:t>
      </w:r>
      <w:r w:rsidR="008C4ED8">
        <w:rPr>
          <w:rFonts w:ascii="Times New Roman" w:hAnsi="Times New Roman"/>
          <w:color w:val="000000"/>
          <w:sz w:val="26"/>
          <w:szCs w:val="26"/>
        </w:rPr>
        <w:t xml:space="preserve">Nguyễn </w:t>
      </w:r>
      <w:r w:rsidR="00A23078">
        <w:rPr>
          <w:rFonts w:ascii="Times New Roman" w:hAnsi="Times New Roman"/>
          <w:color w:val="000000"/>
          <w:sz w:val="26"/>
          <w:szCs w:val="26"/>
        </w:rPr>
        <w:t>Th</w:t>
      </w:r>
      <w:r w:rsidR="00044F44">
        <w:rPr>
          <w:rFonts w:ascii="Times New Roman" w:hAnsi="Times New Roman"/>
          <w:color w:val="000000"/>
          <w:sz w:val="26"/>
          <w:szCs w:val="26"/>
        </w:rPr>
        <w:t>a</w:t>
      </w:r>
      <w:r w:rsidR="00A23078">
        <w:rPr>
          <w:rFonts w:ascii="Times New Roman" w:hAnsi="Times New Roman"/>
          <w:color w:val="000000"/>
          <w:sz w:val="26"/>
          <w:szCs w:val="26"/>
        </w:rPr>
        <w:t xml:space="preserve">nh </w:t>
      </w:r>
      <w:r w:rsidR="00044F44">
        <w:rPr>
          <w:rFonts w:ascii="Times New Roman" w:hAnsi="Times New Roman"/>
          <w:color w:val="000000"/>
          <w:sz w:val="26"/>
          <w:szCs w:val="26"/>
        </w:rPr>
        <w:t>Hoài</w:t>
      </w:r>
      <w:r w:rsidRPr="00C53785">
        <w:rPr>
          <w:rFonts w:ascii="Times New Roman" w:hAnsi="Times New Roman"/>
          <w:color w:val="000000"/>
          <w:sz w:val="26"/>
          <w:szCs w:val="26"/>
        </w:rPr>
        <w:t>.</w:t>
      </w:r>
    </w:p>
    <w:p w14:paraId="4934AA5E" w14:textId="77777777" w:rsidR="00C53785" w:rsidRPr="00C53785" w:rsidRDefault="00C53785" w:rsidP="00C53785">
      <w:pPr>
        <w:widowControl/>
        <w:numPr>
          <w:ilvl w:val="0"/>
          <w:numId w:val="18"/>
        </w:numPr>
        <w:spacing w:after="60"/>
        <w:ind w:left="426" w:hanging="426"/>
        <w:jc w:val="both"/>
        <w:rPr>
          <w:rFonts w:ascii="Times New Roman" w:hAnsi="Times New Roman"/>
          <w:color w:val="000000"/>
        </w:rPr>
      </w:pPr>
      <w:r w:rsidRPr="00C53785">
        <w:rPr>
          <w:rFonts w:ascii="Times New Roman" w:hAnsi="Times New Roman"/>
          <w:color w:val="000000"/>
        </w:rPr>
        <w:t>Cơ quan chủ trì trình: Phòng Quản lý, bảo trì.</w:t>
      </w:r>
    </w:p>
    <w:p w14:paraId="0478A1A8" w14:textId="5C4AF938" w:rsidR="00C53785" w:rsidRPr="00E1521E" w:rsidRDefault="00C53785" w:rsidP="00F61D99">
      <w:pPr>
        <w:widowControl/>
        <w:numPr>
          <w:ilvl w:val="0"/>
          <w:numId w:val="18"/>
        </w:numPr>
        <w:spacing w:after="60"/>
        <w:ind w:left="426" w:hanging="426"/>
        <w:jc w:val="both"/>
        <w:rPr>
          <w:rFonts w:ascii="Times New Roman" w:hAnsi="Times New Roman"/>
          <w:color w:val="000000"/>
          <w:szCs w:val="24"/>
        </w:rPr>
      </w:pPr>
      <w:r w:rsidRPr="00F61D99">
        <w:rPr>
          <w:rFonts w:ascii="Times New Roman" w:hAnsi="Times New Roman"/>
          <w:color w:val="000000"/>
        </w:rPr>
        <w:t xml:space="preserve">Trích yếu nội dung dự thảo văn bản trình: </w:t>
      </w:r>
      <w:r w:rsidRPr="00F61D99">
        <w:rPr>
          <w:rFonts w:ascii="Times New Roman" w:hAnsi="Times New Roman"/>
          <w:color w:val="000000"/>
          <w:szCs w:val="24"/>
        </w:rPr>
        <w:t>V/</w:t>
      </w:r>
      <w:r w:rsidRPr="00E1521E">
        <w:rPr>
          <w:rFonts w:ascii="Times New Roman" w:hAnsi="Times New Roman"/>
          <w:color w:val="000000"/>
          <w:szCs w:val="24"/>
        </w:rPr>
        <w:t>v</w:t>
      </w:r>
      <w:r w:rsidRPr="00044F44">
        <w:rPr>
          <w:rFonts w:ascii="Times New Roman" w:hAnsi="Times New Roman"/>
          <w:color w:val="000000"/>
          <w:szCs w:val="24"/>
        </w:rPr>
        <w:t xml:space="preserve"> </w:t>
      </w:r>
      <w:r w:rsidR="00F85F55" w:rsidRPr="00F85F55">
        <w:rPr>
          <w:rFonts w:ascii="Times New Roman" w:hAnsi="Times New Roman"/>
          <w:bCs/>
          <w:color w:val="000000" w:themeColor="text1"/>
          <w:szCs w:val="24"/>
        </w:rPr>
        <w:t>Ban hành “</w:t>
      </w:r>
      <w:r w:rsidR="00F85F55" w:rsidRPr="00F85F55">
        <w:rPr>
          <w:rFonts w:ascii="Times New Roman" w:hAnsi="Times New Roman"/>
          <w:b/>
          <w:bCs/>
          <w:color w:val="000000" w:themeColor="text1"/>
          <w:spacing w:val="-4"/>
          <w:szCs w:val="24"/>
        </w:rPr>
        <w:t>Mẫu sổ sách, cơ sở dữ liệu quản lý, bảo dưỡng thường xuyên đường bộ”</w:t>
      </w:r>
      <w:r w:rsidR="00F85F55">
        <w:rPr>
          <w:rFonts w:ascii="Times New Roman Bold" w:hAnsi="Times New Roman Bold"/>
          <w:b/>
          <w:bCs/>
          <w:color w:val="000000" w:themeColor="text1"/>
          <w:spacing w:val="-4"/>
          <w:sz w:val="28"/>
          <w:szCs w:val="28"/>
        </w:rPr>
        <w:t xml:space="preserve"> </w:t>
      </w:r>
      <w:r w:rsidRPr="00E1521E">
        <w:rPr>
          <w:rFonts w:ascii="Times New Roman" w:hAnsi="Times New Roman"/>
          <w:color w:val="000000"/>
          <w:szCs w:val="24"/>
        </w:rPr>
        <w:t>.</w:t>
      </w:r>
    </w:p>
    <w:p w14:paraId="22DE64C7" w14:textId="77777777" w:rsidR="00C53785" w:rsidRPr="00C53785" w:rsidRDefault="00C53785" w:rsidP="00C53785">
      <w:pPr>
        <w:widowControl/>
        <w:numPr>
          <w:ilvl w:val="0"/>
          <w:numId w:val="18"/>
        </w:numPr>
        <w:spacing w:after="60"/>
        <w:ind w:left="426" w:hanging="426"/>
        <w:jc w:val="both"/>
        <w:rPr>
          <w:rFonts w:ascii="Times New Roman" w:hAnsi="Times New Roman"/>
          <w:color w:val="000000"/>
        </w:rPr>
      </w:pPr>
      <w:r w:rsidRPr="00C53785">
        <w:rPr>
          <w:rFonts w:ascii="Times New Roman" w:hAnsi="Times New Roman"/>
          <w:color w:val="000000"/>
        </w:rPr>
        <w:t xml:space="preserve">Tóm tắt nội dung công việc trình: </w:t>
      </w:r>
    </w:p>
    <w:p w14:paraId="48CCE95B" w14:textId="77777777" w:rsidR="00C53785" w:rsidRPr="00C53785" w:rsidRDefault="00C53785" w:rsidP="00C53785">
      <w:pPr>
        <w:widowControl/>
        <w:numPr>
          <w:ilvl w:val="0"/>
          <w:numId w:val="18"/>
        </w:numPr>
        <w:spacing w:after="60"/>
        <w:ind w:left="426" w:hanging="426"/>
        <w:jc w:val="both"/>
        <w:rPr>
          <w:rFonts w:ascii="Times New Roman" w:hAnsi="Times New Roman"/>
          <w:color w:val="000000"/>
        </w:rPr>
      </w:pPr>
      <w:r w:rsidRPr="00C53785">
        <w:rPr>
          <w:rFonts w:ascii="Times New Roman" w:hAnsi="Times New Roman"/>
          <w:color w:val="000000"/>
        </w:rPr>
        <w:t>Ý kiến của cơ quan chủ trì trình: ...................................................................</w:t>
      </w:r>
    </w:p>
    <w:p w14:paraId="78211156" w14:textId="77777777" w:rsidR="00C53785" w:rsidRPr="00C53785" w:rsidRDefault="00C53785" w:rsidP="00C53785">
      <w:pPr>
        <w:widowControl/>
        <w:numPr>
          <w:ilvl w:val="0"/>
          <w:numId w:val="18"/>
        </w:numPr>
        <w:spacing w:after="60"/>
        <w:ind w:left="426" w:hanging="426"/>
        <w:jc w:val="both"/>
        <w:rPr>
          <w:rFonts w:ascii="Times New Roman" w:hAnsi="Times New Roman"/>
          <w:color w:val="000000"/>
        </w:rPr>
      </w:pPr>
      <w:r w:rsidRPr="00C53785">
        <w:rPr>
          <w:rFonts w:ascii="Times New Roman" w:hAnsi="Times New Roman"/>
          <w:color w:val="000000"/>
        </w:rPr>
        <w:t>Ý kiến bảo lưu (nội dung đề nghị được bảo lưu ý kiến của mình): ...............</w:t>
      </w:r>
    </w:p>
    <w:p w14:paraId="27A302CF" w14:textId="076F101F" w:rsidR="00C53785" w:rsidRPr="00C53785" w:rsidRDefault="00C40CC2" w:rsidP="00C53785">
      <w:pPr>
        <w:widowControl/>
        <w:numPr>
          <w:ilvl w:val="0"/>
          <w:numId w:val="18"/>
        </w:numPr>
        <w:spacing w:after="60"/>
        <w:ind w:left="426" w:hanging="426"/>
        <w:jc w:val="both"/>
        <w:rPr>
          <w:rFonts w:ascii="Times New Roman" w:hAnsi="Times New Roman"/>
          <w:bCs/>
          <w:color w:val="000000"/>
          <w:lang w:val="nl-NL"/>
        </w:rPr>
      </w:pPr>
      <w:r w:rsidRPr="00C53785">
        <w:rPr>
          <w:rFonts w:ascii="Times New Roman" w:hAnsi="Times New Roman"/>
        </w:rPr>
        <mc:AlternateContent>
          <mc:Choice Requires="wps">
            <w:drawing>
              <wp:anchor distT="0" distB="0" distL="114300" distR="114300" simplePos="0" relativeHeight="251656704" behindDoc="0" locked="0" layoutInCell="1" allowOverlap="1" wp14:anchorId="290498A9" wp14:editId="63A9E2CF">
                <wp:simplePos x="0" y="0"/>
                <wp:positionH relativeFrom="column">
                  <wp:posOffset>3302000</wp:posOffset>
                </wp:positionH>
                <wp:positionV relativeFrom="paragraph">
                  <wp:posOffset>218440</wp:posOffset>
                </wp:positionV>
                <wp:extent cx="254000" cy="152400"/>
                <wp:effectExtent l="0" t="0" r="0" b="0"/>
                <wp:wrapNone/>
                <wp:docPr id="59528072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67E10057" id="Rectangle 17" o:spid="_x0000_s1026" style="position:absolute;margin-left:260pt;margin-top:17.2pt;width:20pt;height:1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"/>
            </w:pict>
          </mc:Fallback>
        </mc:AlternateContent>
      </w:r>
      <w:r w:rsidRPr="00C53785">
        <w:rPr>
          <w:rFonts w:ascii="Times New Roman" w:hAnsi="Times New Roman"/>
        </w:rPr>
        <mc:AlternateContent>
          <mc:Choice Requires="wps">
            <w:drawing>
              <wp:anchor distT="0" distB="0" distL="114300" distR="114300" simplePos="0" relativeHeight="251657728" behindDoc="0" locked="0" layoutInCell="1" allowOverlap="1" wp14:anchorId="30616456" wp14:editId="1C111626">
                <wp:simplePos x="0" y="0"/>
                <wp:positionH relativeFrom="column">
                  <wp:posOffset>5295900</wp:posOffset>
                </wp:positionH>
                <wp:positionV relativeFrom="paragraph">
                  <wp:posOffset>218440</wp:posOffset>
                </wp:positionV>
                <wp:extent cx="254000" cy="152400"/>
                <wp:effectExtent l="0" t="0" r="0" b="0"/>
                <wp:wrapNone/>
                <wp:docPr id="191326083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366AF841" id="Rectangle 15" o:spid="_x0000_s1026" style="position:absolute;margin-left:417pt;margin-top:17.2pt;width:20pt;height: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"/>
            </w:pict>
          </mc:Fallback>
        </mc:AlternateContent>
      </w:r>
      <w:r w:rsidR="00C53785" w:rsidRPr="00C53785">
        <w:rPr>
          <w:rFonts w:ascii="Times New Roman" w:hAnsi="Times New Roman"/>
          <w:color w:val="000000"/>
        </w:rPr>
        <w:t>Mức độ khẩn, mật</w:t>
      </w:r>
      <w:r w:rsidR="00C53785" w:rsidRPr="00C53785">
        <w:rPr>
          <w:rFonts w:ascii="Times New Roman" w:hAnsi="Times New Roman"/>
          <w:bCs/>
          <w:color w:val="000000"/>
          <w:lang w:val="nl-NL"/>
        </w:rPr>
        <w:t>, phạm vi lưu hành:</w:t>
      </w:r>
    </w:p>
    <w:p w14:paraId="33AF8EB3" w14:textId="081A8F52" w:rsidR="00C53785" w:rsidRPr="00C53785" w:rsidRDefault="00C40CC2" w:rsidP="00C53785">
      <w:pPr>
        <w:spacing w:after="60"/>
        <w:ind w:left="426"/>
        <w:jc w:val="both"/>
        <w:rPr>
          <w:rFonts w:ascii="Times New Roman" w:hAnsi="Times New Roman"/>
          <w:bCs/>
          <w:color w:val="000000"/>
          <w:lang w:val="nl-NL"/>
        </w:rPr>
      </w:pPr>
      <w:r w:rsidRPr="00C53785">
        <w:rPr>
          <w:rFonts w:ascii="Times New Roman" w:hAnsi="Times New Roman"/>
        </w:rPr>
        <mc:AlternateContent>
          <mc:Choice Requires="wps">
            <w:drawing>
              <wp:anchor distT="0" distB="0" distL="114300" distR="114300" simplePos="0" relativeHeight="251660800" behindDoc="0" locked="0" layoutInCell="1" allowOverlap="1" wp14:anchorId="23530206" wp14:editId="66593A32">
                <wp:simplePos x="0" y="0"/>
                <wp:positionH relativeFrom="column">
                  <wp:posOffset>1797050</wp:posOffset>
                </wp:positionH>
                <wp:positionV relativeFrom="paragraph">
                  <wp:posOffset>226060</wp:posOffset>
                </wp:positionV>
                <wp:extent cx="254000" cy="152400"/>
                <wp:effectExtent l="0" t="0" r="0" b="0"/>
                <wp:wrapNone/>
                <wp:docPr id="101702016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87676BB" id="Rectangle 13" o:spid="_x0000_s1026" style="position:absolute;margin-left:141.5pt;margin-top:17.8pt;width:20pt;height:1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"/>
            </w:pict>
          </mc:Fallback>
        </mc:AlternateContent>
      </w:r>
      <w:r w:rsidRPr="00C53785">
        <w:rPr>
          <w:rFonts w:ascii="Times New Roman" w:hAnsi="Times New Roman"/>
        </w:rPr>
        <mc:AlternateContent>
          <mc:Choice Requires="wps">
            <w:drawing>
              <wp:anchor distT="0" distB="0" distL="114300" distR="114300" simplePos="0" relativeHeight="251655680" behindDoc="0" locked="0" layoutInCell="1" allowOverlap="1" wp14:anchorId="42815E4C" wp14:editId="488DB21D">
                <wp:simplePos x="0" y="0"/>
                <wp:positionH relativeFrom="column">
                  <wp:posOffset>1797050</wp:posOffset>
                </wp:positionH>
                <wp:positionV relativeFrom="paragraph">
                  <wp:posOffset>5080</wp:posOffset>
                </wp:positionV>
                <wp:extent cx="254000" cy="152400"/>
                <wp:effectExtent l="0" t="0" r="0" b="0"/>
                <wp:wrapNone/>
                <wp:docPr id="6324045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0A22D3F3" id="Rectangle 11" o:spid="_x0000_s1026" style="position:absolute;margin-left:141.5pt;margin-top:.4pt;width:20pt;height:1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"/>
            </w:pict>
          </mc:Fallback>
        </mc:AlternateContent>
      </w:r>
      <w:r w:rsidRPr="00C53785">
        <w:rPr>
          <w:rFonts w:ascii="Times New Roman" w:hAnsi="Times New Roman"/>
        </w:rPr>
        <mc:AlternateContent>
          <mc:Choice Requires="wps">
            <w:drawing>
              <wp:anchor distT="0" distB="0" distL="114300" distR="114300" simplePos="0" relativeHeight="251659776" behindDoc="0" locked="0" layoutInCell="1" allowOverlap="1" wp14:anchorId="780B5356" wp14:editId="3115097D">
                <wp:simplePos x="0" y="0"/>
                <wp:positionH relativeFrom="column">
                  <wp:posOffset>5321300</wp:posOffset>
                </wp:positionH>
                <wp:positionV relativeFrom="paragraph">
                  <wp:posOffset>281305</wp:posOffset>
                </wp:positionV>
                <wp:extent cx="254000" cy="152400"/>
                <wp:effectExtent l="0" t="0" r="0" b="0"/>
                <wp:wrapNone/>
                <wp:docPr id="114781187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6B04BD5D" id="Rectangle 9" o:spid="_x0000_s1026" style="position:absolute;margin-left:419pt;margin-top:22.15pt;width:20pt;height:1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"/>
            </w:pict>
          </mc:Fallback>
        </mc:AlternateContent>
      </w:r>
      <w:r w:rsidRPr="00C53785">
        <w:rPr>
          <w:rFonts w:ascii="Times New Roman" w:hAnsi="Times New Roman"/>
        </w:rPr>
        <mc:AlternateContent>
          <mc:Choice Requires="wps">
            <w:drawing>
              <wp:anchor distT="0" distB="0" distL="114300" distR="114300" simplePos="0" relativeHeight="251661824" behindDoc="0" locked="0" layoutInCell="1" allowOverlap="1" wp14:anchorId="65890041" wp14:editId="588F0DCB">
                <wp:simplePos x="0" y="0"/>
                <wp:positionH relativeFrom="column">
                  <wp:posOffset>3302000</wp:posOffset>
                </wp:positionH>
                <wp:positionV relativeFrom="paragraph">
                  <wp:posOffset>281305</wp:posOffset>
                </wp:positionV>
                <wp:extent cx="254000" cy="152400"/>
                <wp:effectExtent l="0" t="0" r="0" b="0"/>
                <wp:wrapNone/>
                <wp:docPr id="137185787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057FE8A5" id="Rectangle 7" o:spid="_x0000_s1026" style="position:absolute;margin-left:260pt;margin-top:22.15pt;width:20pt;height:1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"/>
            </w:pict>
          </mc:Fallback>
        </mc:AlternateContent>
      </w:r>
      <w:r w:rsidR="00C53785" w:rsidRPr="00C53785">
        <w:rPr>
          <w:rFonts w:ascii="Times New Roman" w:hAnsi="Times New Roman"/>
          <w:color w:val="000000"/>
          <w:szCs w:val="26"/>
        </w:rPr>
        <w:t xml:space="preserve">- </w:t>
      </w:r>
      <w:r w:rsidR="00C53785" w:rsidRPr="00C53785">
        <w:rPr>
          <w:rFonts w:ascii="Times New Roman" w:hAnsi="Times New Roman"/>
          <w:bCs/>
          <w:color w:val="000000"/>
          <w:lang w:val="nl-NL"/>
        </w:rPr>
        <w:t>Mức độ khẩn: Hỏa tốc                     Khẩn                               Thượng khẩn</w:t>
      </w:r>
    </w:p>
    <w:p w14:paraId="71023826" w14:textId="77777777" w:rsidR="00C53785" w:rsidRPr="00C53785" w:rsidRDefault="00C53785" w:rsidP="00C53785">
      <w:pPr>
        <w:spacing w:after="60"/>
        <w:ind w:left="426"/>
        <w:jc w:val="both"/>
        <w:rPr>
          <w:rFonts w:ascii="Times New Roman" w:hAnsi="Times New Roman"/>
          <w:bCs/>
          <w:color w:val="000000"/>
          <w:lang w:val="nl-NL"/>
        </w:rPr>
      </w:pPr>
      <w:r w:rsidRPr="00C53785">
        <w:rPr>
          <w:rFonts w:ascii="Times New Roman" w:hAnsi="Times New Roman"/>
          <w:bCs/>
          <w:color w:val="000000"/>
          <w:lang w:val="nl-NL"/>
        </w:rPr>
        <w:t xml:space="preserve">- Mức độ mật:   Mật                           Tối mật                            Tuyệt mật     </w:t>
      </w:r>
    </w:p>
    <w:p w14:paraId="7D3102CF" w14:textId="61B46060" w:rsidR="00C53785" w:rsidRPr="00C53785" w:rsidRDefault="00C40CC2" w:rsidP="00C53785">
      <w:pPr>
        <w:spacing w:after="60"/>
        <w:ind w:left="426"/>
        <w:jc w:val="both"/>
        <w:rPr>
          <w:rFonts w:ascii="Times New Roman" w:hAnsi="Times New Roman"/>
          <w:bCs/>
          <w:color w:val="000000"/>
          <w:lang w:val="nl-NL"/>
        </w:rPr>
      </w:pPr>
      <w:r w:rsidRPr="00C53785">
        <w:rPr>
          <w:rFonts w:ascii="Times New Roman" w:hAnsi="Times New Roman"/>
        </w:rPr>
        <mc:AlternateContent>
          <mc:Choice Requires="wps">
            <w:drawing>
              <wp:anchor distT="0" distB="0" distL="114300" distR="114300" simplePos="0" relativeHeight="251662848" behindDoc="0" locked="0" layoutInCell="1" allowOverlap="1" wp14:anchorId="53DB9AC0" wp14:editId="40BB04CF">
                <wp:simplePos x="0" y="0"/>
                <wp:positionH relativeFrom="column">
                  <wp:posOffset>5295900</wp:posOffset>
                </wp:positionH>
                <wp:positionV relativeFrom="paragraph">
                  <wp:posOffset>226695</wp:posOffset>
                </wp:positionV>
                <wp:extent cx="254000" cy="152400"/>
                <wp:effectExtent l="0" t="0" r="0" b="0"/>
                <wp:wrapNone/>
                <wp:docPr id="53914262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580F60A8" id="Rectangle 5" o:spid="_x0000_s1026" style="position:absolute;margin-left:417pt;margin-top:17.85pt;width:20pt;height:1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"/>
            </w:pict>
          </mc:Fallback>
        </mc:AlternateContent>
      </w:r>
      <w:r w:rsidR="00C53785" w:rsidRPr="00C53785">
        <w:rPr>
          <w:rFonts w:ascii="Times New Roman" w:hAnsi="Times New Roman"/>
          <w:bCs/>
          <w:color w:val="000000"/>
          <w:lang w:val="nl-NL"/>
        </w:rPr>
        <w:tab/>
        <w:t>+ Căn cứ đề xuất mức độ mật của văn bản:…………………………………….</w:t>
      </w:r>
    </w:p>
    <w:p w14:paraId="5C45CCE3" w14:textId="337003F6" w:rsidR="00C53785" w:rsidRPr="00C53785" w:rsidRDefault="00C40CC2" w:rsidP="00C53785">
      <w:pPr>
        <w:spacing w:after="60"/>
        <w:ind w:left="426"/>
        <w:jc w:val="both"/>
        <w:rPr>
          <w:rFonts w:ascii="Times New Roman" w:hAnsi="Times New Roman"/>
          <w:bCs/>
          <w:color w:val="000000"/>
          <w:lang w:val="nl-NL"/>
        </w:rPr>
      </w:pPr>
      <w:r w:rsidRPr="00C53785">
        <w:rPr>
          <w:rFonts w:ascii="Times New Roman" w:hAnsi="Times New Roman"/>
        </w:rPr>
        <mc:AlternateContent>
          <mc:Choice Requires="wps">
            <w:drawing>
              <wp:anchor distT="0" distB="0" distL="114300" distR="114300" simplePos="0" relativeHeight="251663872" behindDoc="0" locked="0" layoutInCell="1" allowOverlap="1" wp14:anchorId="2ACC8920" wp14:editId="4AD6F489">
                <wp:simplePos x="0" y="0"/>
                <wp:positionH relativeFrom="column">
                  <wp:posOffset>2171700</wp:posOffset>
                </wp:positionH>
                <wp:positionV relativeFrom="paragraph">
                  <wp:posOffset>10795</wp:posOffset>
                </wp:positionV>
                <wp:extent cx="254000" cy="152400"/>
                <wp:effectExtent l="0" t="0" r="0" b="0"/>
                <wp:wrapNone/>
                <wp:docPr id="170552770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3B438961" id="Rectangle 3" o:spid="_x0000_s1026" style="position:absolute;margin-left:171pt;margin-top:.85pt;width:20pt;height:1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"/>
            </w:pict>
          </mc:Fallback>
        </mc:AlternateContent>
      </w:r>
      <w:r w:rsidRPr="00C53785">
        <w:rPr>
          <w:rFonts w:ascii="Times New Roman" w:hAnsi="Times New Roman"/>
        </w:rPr>
        <mc:AlternateContent>
          <mc:Choice Requires="wps">
            <w:drawing>
              <wp:anchor distT="0" distB="0" distL="114300" distR="114300" simplePos="0" relativeHeight="251658752" behindDoc="0" locked="0" layoutInCell="1" allowOverlap="1" wp14:anchorId="03B54E25" wp14:editId="5F5C822A">
                <wp:simplePos x="0" y="0"/>
                <wp:positionH relativeFrom="column">
                  <wp:posOffset>2171700</wp:posOffset>
                </wp:positionH>
                <wp:positionV relativeFrom="paragraph">
                  <wp:posOffset>277495</wp:posOffset>
                </wp:positionV>
                <wp:extent cx="254000" cy="152400"/>
                <wp:effectExtent l="0" t="0" r="0" b="0"/>
                <wp:wrapNone/>
                <wp:docPr id="187649778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01B77E03" id="Rectangle 1" o:spid="_x0000_s1026" style="position:absolute;margin-left:171pt;margin-top:21.85pt;width:20pt;height:1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"/>
            </w:pict>
          </mc:Fallback>
        </mc:AlternateContent>
      </w:r>
      <w:r w:rsidR="00C53785" w:rsidRPr="00C53785">
        <w:rPr>
          <w:rFonts w:ascii="Times New Roman" w:hAnsi="Times New Roman"/>
          <w:bCs/>
          <w:color w:val="000000"/>
          <w:lang w:val="nl-NL"/>
        </w:rPr>
        <w:tab/>
        <w:t xml:space="preserve">+ Được phép sao chụp                                 Không được phép sao, chụp </w:t>
      </w:r>
    </w:p>
    <w:p w14:paraId="7CD20CE2" w14:textId="77777777" w:rsidR="00C53785" w:rsidRPr="00C53785" w:rsidRDefault="00C53785" w:rsidP="00C53785">
      <w:pPr>
        <w:spacing w:after="60"/>
        <w:ind w:left="426"/>
        <w:jc w:val="both"/>
        <w:rPr>
          <w:rFonts w:ascii="Times New Roman" w:hAnsi="Times New Roman"/>
          <w:bCs/>
          <w:color w:val="000000"/>
          <w:lang w:val="nl-NL"/>
        </w:rPr>
      </w:pPr>
      <w:r w:rsidRPr="00C53785">
        <w:rPr>
          <w:rFonts w:ascii="Times New Roman" w:hAnsi="Times New Roman"/>
          <w:bCs/>
          <w:color w:val="000000"/>
          <w:lang w:val="nl-NL"/>
        </w:rPr>
        <w:t xml:space="preserve">- Tài liệu hạn chế lưu hành: </w:t>
      </w:r>
    </w:p>
    <w:p w14:paraId="214533F0" w14:textId="3C00C04A" w:rsidR="00C53785" w:rsidRPr="00C53785" w:rsidRDefault="00C53785" w:rsidP="00C53785">
      <w:pPr>
        <w:widowControl/>
        <w:numPr>
          <w:ilvl w:val="0"/>
          <w:numId w:val="18"/>
        </w:numPr>
        <w:spacing w:after="60"/>
        <w:ind w:left="426" w:hanging="426"/>
        <w:jc w:val="both"/>
        <w:rPr>
          <w:rFonts w:ascii="Times New Roman" w:hAnsi="Times New Roman"/>
          <w:color w:val="000000"/>
          <w:szCs w:val="26"/>
        </w:rPr>
      </w:pPr>
      <w:r w:rsidRPr="00C53785">
        <w:rPr>
          <w:rFonts w:ascii="Times New Roman" w:hAnsi="Times New Roman"/>
          <w:bCs/>
          <w:color w:val="000000"/>
          <w:lang w:val="nl-NL"/>
        </w:rPr>
        <w:t>Dự kiến số lượng bản phát hành</w:t>
      </w:r>
      <w:r w:rsidRPr="00C53785">
        <w:rPr>
          <w:rFonts w:ascii="Times New Roman" w:hAnsi="Times New Roman"/>
          <w:color w:val="000000"/>
          <w:szCs w:val="26"/>
        </w:rPr>
        <w:t xml:space="preserve">: </w:t>
      </w:r>
    </w:p>
    <w:p w14:paraId="76E63F26" w14:textId="77777777" w:rsidR="00C53785" w:rsidRPr="00C53785" w:rsidRDefault="00C53785" w:rsidP="00C53785">
      <w:pPr>
        <w:widowControl/>
        <w:numPr>
          <w:ilvl w:val="0"/>
          <w:numId w:val="18"/>
        </w:numPr>
        <w:spacing w:after="60"/>
        <w:ind w:left="426" w:hanging="426"/>
        <w:jc w:val="both"/>
        <w:rPr>
          <w:rFonts w:ascii="Times New Roman" w:hAnsi="Times New Roman"/>
          <w:color w:val="000000"/>
        </w:rPr>
      </w:pPr>
      <w:r w:rsidRPr="00C53785">
        <w:rPr>
          <w:rFonts w:ascii="Times New Roman" w:hAnsi="Times New Roman"/>
          <w:color w:val="000000"/>
        </w:rPr>
        <w:t xml:space="preserve">Tài </w:t>
      </w:r>
      <w:r w:rsidRPr="00C53785">
        <w:rPr>
          <w:rFonts w:ascii="Times New Roman" w:hAnsi="Times New Roman"/>
          <w:bCs/>
          <w:color w:val="000000"/>
          <w:lang w:val="nl-NL"/>
        </w:rPr>
        <w:t>liệu</w:t>
      </w:r>
      <w:r w:rsidRPr="00C53785">
        <w:rPr>
          <w:rFonts w:ascii="Times New Roman" w:hAnsi="Times New Roman"/>
          <w:color w:val="000000"/>
        </w:rPr>
        <w:t xml:space="preserve"> kèm theo:</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16"/>
        <w:gridCol w:w="1858"/>
        <w:gridCol w:w="3266"/>
        <w:gridCol w:w="1645"/>
      </w:tblGrid>
      <w:tr w:rsidR="00C53785" w:rsidRPr="00C53785" w14:paraId="28B2C72A" w14:textId="77777777">
        <w:trPr>
          <w:jc w:val="center"/>
        </w:trPr>
        <w:tc>
          <w:tcPr>
            <w:tcW w:w="708" w:type="dxa"/>
          </w:tcPr>
          <w:p w14:paraId="7A118126" w14:textId="77777777" w:rsidR="00C53785" w:rsidRPr="00C53785" w:rsidRDefault="00C53785">
            <w:pPr>
              <w:tabs>
                <w:tab w:val="left" w:pos="700"/>
              </w:tabs>
              <w:jc w:val="both"/>
              <w:rPr>
                <w:rFonts w:ascii="Times New Roman" w:hAnsi="Times New Roman"/>
                <w:color w:val="000000"/>
              </w:rPr>
            </w:pPr>
            <w:r w:rsidRPr="00C53785">
              <w:rPr>
                <w:rFonts w:ascii="Times New Roman" w:hAnsi="Times New Roman"/>
                <w:color w:val="000000"/>
              </w:rPr>
              <w:t>STT</w:t>
            </w:r>
          </w:p>
        </w:tc>
        <w:tc>
          <w:tcPr>
            <w:tcW w:w="2016" w:type="dxa"/>
          </w:tcPr>
          <w:p w14:paraId="0C9481D3" w14:textId="77777777" w:rsidR="00C53785" w:rsidRPr="00C53785" w:rsidRDefault="00C53785">
            <w:pPr>
              <w:tabs>
                <w:tab w:val="left" w:pos="700"/>
              </w:tabs>
              <w:jc w:val="center"/>
              <w:rPr>
                <w:rFonts w:ascii="Times New Roman" w:hAnsi="Times New Roman"/>
                <w:color w:val="000000"/>
              </w:rPr>
            </w:pPr>
            <w:r w:rsidRPr="00C53785">
              <w:rPr>
                <w:rFonts w:ascii="Times New Roman" w:hAnsi="Times New Roman"/>
                <w:color w:val="000000"/>
              </w:rPr>
              <w:t>Số, ký hiệu văn bản</w:t>
            </w:r>
          </w:p>
        </w:tc>
        <w:tc>
          <w:tcPr>
            <w:tcW w:w="1858" w:type="dxa"/>
          </w:tcPr>
          <w:p w14:paraId="3845283C" w14:textId="77777777" w:rsidR="00C53785" w:rsidRPr="00C53785" w:rsidRDefault="00C53785">
            <w:pPr>
              <w:tabs>
                <w:tab w:val="left" w:pos="700"/>
              </w:tabs>
              <w:jc w:val="center"/>
              <w:rPr>
                <w:rFonts w:ascii="Times New Roman" w:hAnsi="Times New Roman"/>
                <w:color w:val="000000"/>
              </w:rPr>
            </w:pPr>
            <w:r w:rsidRPr="00C53785">
              <w:rPr>
                <w:rFonts w:ascii="Times New Roman" w:hAnsi="Times New Roman"/>
                <w:color w:val="000000"/>
              </w:rPr>
              <w:t>Ngày, tháng, năm văn bản</w:t>
            </w:r>
          </w:p>
        </w:tc>
        <w:tc>
          <w:tcPr>
            <w:tcW w:w="3266" w:type="dxa"/>
          </w:tcPr>
          <w:p w14:paraId="5025628F" w14:textId="77777777" w:rsidR="00C53785" w:rsidRPr="00C53785" w:rsidRDefault="00C53785">
            <w:pPr>
              <w:tabs>
                <w:tab w:val="left" w:pos="700"/>
              </w:tabs>
              <w:jc w:val="center"/>
              <w:rPr>
                <w:rFonts w:ascii="Times New Roman" w:hAnsi="Times New Roman"/>
                <w:color w:val="000000"/>
              </w:rPr>
            </w:pPr>
            <w:r w:rsidRPr="00C53785">
              <w:rPr>
                <w:rFonts w:ascii="Times New Roman" w:hAnsi="Times New Roman"/>
                <w:color w:val="000000"/>
              </w:rPr>
              <w:t>Trích yếu nội dung</w:t>
            </w:r>
          </w:p>
          <w:p w14:paraId="4542DCD8" w14:textId="77777777" w:rsidR="00C53785" w:rsidRPr="00C53785" w:rsidRDefault="00C53785">
            <w:pPr>
              <w:tabs>
                <w:tab w:val="left" w:pos="700"/>
              </w:tabs>
              <w:jc w:val="center"/>
              <w:rPr>
                <w:rFonts w:ascii="Times New Roman" w:hAnsi="Times New Roman"/>
                <w:color w:val="000000"/>
              </w:rPr>
            </w:pPr>
            <w:r w:rsidRPr="00C53785">
              <w:rPr>
                <w:rFonts w:ascii="Times New Roman" w:hAnsi="Times New Roman"/>
                <w:color w:val="000000"/>
              </w:rPr>
              <w:t>văn bản</w:t>
            </w:r>
          </w:p>
        </w:tc>
        <w:tc>
          <w:tcPr>
            <w:tcW w:w="1645" w:type="dxa"/>
          </w:tcPr>
          <w:p w14:paraId="311F1C97" w14:textId="77777777" w:rsidR="00C53785" w:rsidRPr="00C53785" w:rsidRDefault="00C53785">
            <w:pPr>
              <w:tabs>
                <w:tab w:val="left" w:pos="700"/>
              </w:tabs>
              <w:jc w:val="center"/>
              <w:rPr>
                <w:rFonts w:ascii="Times New Roman" w:hAnsi="Times New Roman"/>
                <w:color w:val="000000"/>
              </w:rPr>
            </w:pPr>
            <w:r w:rsidRPr="00C53785">
              <w:rPr>
                <w:rFonts w:ascii="Times New Roman" w:hAnsi="Times New Roman"/>
                <w:color w:val="000000"/>
              </w:rPr>
              <w:t>Cơ quan</w:t>
            </w:r>
          </w:p>
          <w:p w14:paraId="1198A9B2" w14:textId="77777777" w:rsidR="00C53785" w:rsidRPr="00C53785" w:rsidRDefault="00C53785">
            <w:pPr>
              <w:tabs>
                <w:tab w:val="left" w:pos="700"/>
              </w:tabs>
              <w:jc w:val="center"/>
              <w:rPr>
                <w:rFonts w:ascii="Times New Roman" w:hAnsi="Times New Roman"/>
                <w:color w:val="000000"/>
              </w:rPr>
            </w:pPr>
            <w:r w:rsidRPr="00C53785">
              <w:rPr>
                <w:rFonts w:ascii="Times New Roman" w:hAnsi="Times New Roman"/>
                <w:color w:val="000000"/>
              </w:rPr>
              <w:t>ban hành</w:t>
            </w:r>
          </w:p>
        </w:tc>
      </w:tr>
      <w:tr w:rsidR="00C53785" w:rsidRPr="00C53785" w14:paraId="7C59CCEE" w14:textId="77777777">
        <w:trPr>
          <w:jc w:val="center"/>
        </w:trPr>
        <w:tc>
          <w:tcPr>
            <w:tcW w:w="708" w:type="dxa"/>
          </w:tcPr>
          <w:p w14:paraId="6D8F6441" w14:textId="77777777" w:rsidR="00C53785" w:rsidRPr="00C53785" w:rsidRDefault="00C53785">
            <w:pPr>
              <w:tabs>
                <w:tab w:val="left" w:pos="700"/>
              </w:tabs>
              <w:spacing w:after="60"/>
              <w:jc w:val="center"/>
              <w:rPr>
                <w:rFonts w:ascii="Times New Roman" w:hAnsi="Times New Roman"/>
                <w:color w:val="000000"/>
              </w:rPr>
            </w:pPr>
          </w:p>
        </w:tc>
        <w:tc>
          <w:tcPr>
            <w:tcW w:w="2016" w:type="dxa"/>
          </w:tcPr>
          <w:p w14:paraId="31061530" w14:textId="77777777" w:rsidR="00C53785" w:rsidRPr="00C53785" w:rsidRDefault="00C53785">
            <w:pPr>
              <w:tabs>
                <w:tab w:val="left" w:pos="700"/>
              </w:tabs>
              <w:spacing w:after="60"/>
              <w:jc w:val="center"/>
              <w:rPr>
                <w:rFonts w:ascii="Times New Roman" w:hAnsi="Times New Roman"/>
                <w:bCs/>
                <w:color w:val="000000"/>
                <w:spacing w:val="-4"/>
                <w:lang w:val="nl-NL"/>
              </w:rPr>
            </w:pPr>
          </w:p>
        </w:tc>
        <w:tc>
          <w:tcPr>
            <w:tcW w:w="1858" w:type="dxa"/>
          </w:tcPr>
          <w:p w14:paraId="5167AAC7" w14:textId="77777777" w:rsidR="00C53785" w:rsidRPr="00C53785" w:rsidRDefault="00C53785">
            <w:pPr>
              <w:tabs>
                <w:tab w:val="left" w:pos="700"/>
              </w:tabs>
              <w:spacing w:after="60"/>
              <w:jc w:val="center"/>
              <w:rPr>
                <w:rFonts w:ascii="Times New Roman" w:hAnsi="Times New Roman"/>
                <w:bCs/>
                <w:color w:val="000000"/>
                <w:spacing w:val="-4"/>
                <w:lang w:val="nl-NL"/>
              </w:rPr>
            </w:pPr>
          </w:p>
        </w:tc>
        <w:tc>
          <w:tcPr>
            <w:tcW w:w="3266" w:type="dxa"/>
          </w:tcPr>
          <w:p w14:paraId="110F740E" w14:textId="77777777" w:rsidR="00C53785" w:rsidRPr="00C53785" w:rsidRDefault="00C53785">
            <w:pPr>
              <w:tabs>
                <w:tab w:val="left" w:pos="700"/>
              </w:tabs>
              <w:spacing w:after="60"/>
              <w:jc w:val="center"/>
              <w:rPr>
                <w:rFonts w:ascii="Times New Roman" w:hAnsi="Times New Roman"/>
                <w:bCs/>
                <w:color w:val="000000"/>
                <w:spacing w:val="-4"/>
                <w:lang w:val="nl-NL"/>
              </w:rPr>
            </w:pPr>
          </w:p>
        </w:tc>
        <w:tc>
          <w:tcPr>
            <w:tcW w:w="1645" w:type="dxa"/>
          </w:tcPr>
          <w:p w14:paraId="18E3F5CF" w14:textId="77777777" w:rsidR="00C53785" w:rsidRPr="00C53785" w:rsidRDefault="00C53785">
            <w:pPr>
              <w:tabs>
                <w:tab w:val="left" w:pos="700"/>
              </w:tabs>
              <w:jc w:val="center"/>
              <w:rPr>
                <w:rFonts w:ascii="Times New Roman" w:hAnsi="Times New Roman"/>
                <w:color w:val="000000"/>
              </w:rPr>
            </w:pPr>
          </w:p>
        </w:tc>
      </w:tr>
    </w:tbl>
    <w:p w14:paraId="1C17B249" w14:textId="77777777" w:rsidR="00C53785" w:rsidRPr="00C53785" w:rsidRDefault="00C53785" w:rsidP="00C53785">
      <w:pPr>
        <w:widowControl/>
        <w:numPr>
          <w:ilvl w:val="0"/>
          <w:numId w:val="18"/>
        </w:numPr>
        <w:spacing w:after="60"/>
        <w:ind w:left="426" w:hanging="426"/>
        <w:jc w:val="both"/>
        <w:rPr>
          <w:rFonts w:ascii="Times New Roman" w:hAnsi="Times New Roman"/>
          <w:color w:val="000000"/>
        </w:rPr>
      </w:pPr>
      <w:r w:rsidRPr="00C53785">
        <w:rPr>
          <w:rFonts w:ascii="Times New Roman" w:hAnsi="Times New Roman"/>
          <w:color w:val="000000"/>
        </w:rPr>
        <w:t>Chữ ký, ý kiến của bộ phận kiểm soát về thể thức văn bản:</w:t>
      </w:r>
    </w:p>
    <w:p w14:paraId="541F5CAE" w14:textId="77777777" w:rsidR="00C53785" w:rsidRPr="00C53785" w:rsidRDefault="00C53785" w:rsidP="00C53785">
      <w:pPr>
        <w:tabs>
          <w:tab w:val="left" w:pos="700"/>
        </w:tabs>
        <w:spacing w:before="120"/>
        <w:ind w:left="788" w:hanging="788"/>
        <w:jc w:val="both"/>
        <w:rPr>
          <w:rFonts w:ascii="Times New Roman" w:hAnsi="Times New Roman"/>
          <w:color w:val="000000"/>
        </w:rPr>
      </w:pPr>
      <w:r w:rsidRPr="00C53785">
        <w:rPr>
          <w:rFonts w:ascii="Times New Roman" w:hAnsi="Times New Roman"/>
          <w:color w:val="000000"/>
        </w:rPr>
        <w:t>- Họ tên:  .................................................                        Chữ ký: ...........................</w:t>
      </w:r>
    </w:p>
    <w:p w14:paraId="523367F6" w14:textId="77777777" w:rsidR="00C53785" w:rsidRPr="00C53785" w:rsidRDefault="00C53785" w:rsidP="00C53785">
      <w:pPr>
        <w:tabs>
          <w:tab w:val="left" w:pos="700"/>
        </w:tabs>
        <w:spacing w:before="120"/>
        <w:ind w:left="788" w:hanging="788"/>
        <w:jc w:val="both"/>
        <w:rPr>
          <w:rFonts w:ascii="Times New Roman" w:hAnsi="Times New Roman"/>
          <w:color w:val="000000"/>
        </w:rPr>
      </w:pPr>
      <w:r w:rsidRPr="00C53785">
        <w:rPr>
          <w:rFonts w:ascii="Times New Roman" w:hAnsi="Times New Roman"/>
          <w:color w:val="000000"/>
        </w:rPr>
        <w:t>- Ý kiến: ...................................................................................................................</w:t>
      </w:r>
    </w:p>
    <w:p w14:paraId="19281FA9" w14:textId="77777777" w:rsidR="00C53785" w:rsidRPr="00C53785" w:rsidRDefault="00C53785" w:rsidP="00C53785">
      <w:pPr>
        <w:widowControl/>
        <w:numPr>
          <w:ilvl w:val="0"/>
          <w:numId w:val="18"/>
        </w:numPr>
        <w:spacing w:after="60"/>
        <w:ind w:left="426" w:hanging="426"/>
        <w:jc w:val="both"/>
        <w:rPr>
          <w:rFonts w:ascii="Times New Roman" w:hAnsi="Times New Roman"/>
          <w:color w:val="000000"/>
        </w:rPr>
      </w:pPr>
      <w:r w:rsidRPr="00C53785">
        <w:rPr>
          <w:rFonts w:ascii="Times New Roman" w:hAnsi="Times New Roman"/>
          <w:color w:val="000000"/>
        </w:rPr>
        <w:t>Chữ ký của chuyên viên, lãnh đạo cơ quan chủ trì trình:</w:t>
      </w:r>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0"/>
        <w:gridCol w:w="6378"/>
      </w:tblGrid>
      <w:tr w:rsidR="00C53785" w:rsidRPr="00C53785" w14:paraId="02E8C37C" w14:textId="77777777">
        <w:trPr>
          <w:trHeight w:val="1305"/>
        </w:trPr>
        <w:tc>
          <w:tcPr>
            <w:tcW w:w="3290" w:type="dxa"/>
          </w:tcPr>
          <w:p w14:paraId="33536153" w14:textId="77777777" w:rsidR="00C53785" w:rsidRPr="00C53785" w:rsidRDefault="00C53785">
            <w:pPr>
              <w:tabs>
                <w:tab w:val="left" w:pos="700"/>
                <w:tab w:val="left" w:pos="1152"/>
              </w:tabs>
              <w:jc w:val="center"/>
              <w:rPr>
                <w:rFonts w:ascii="Times New Roman" w:hAnsi="Times New Roman"/>
                <w:b/>
                <w:color w:val="000000"/>
                <w:sz w:val="26"/>
                <w:szCs w:val="26"/>
              </w:rPr>
            </w:pPr>
            <w:r w:rsidRPr="00C53785">
              <w:rPr>
                <w:rFonts w:ascii="Times New Roman" w:hAnsi="Times New Roman"/>
                <w:b/>
                <w:color w:val="000000"/>
                <w:sz w:val="26"/>
                <w:szCs w:val="26"/>
              </w:rPr>
              <w:t>CHUYÊN VIÊN</w:t>
            </w:r>
          </w:p>
          <w:p w14:paraId="20C97935" w14:textId="77777777" w:rsidR="00C53785" w:rsidRPr="00C53785" w:rsidRDefault="00C53785">
            <w:pPr>
              <w:jc w:val="center"/>
              <w:rPr>
                <w:rFonts w:ascii="Times New Roman" w:hAnsi="Times New Roman"/>
                <w:i/>
                <w:color w:val="000000"/>
                <w:sz w:val="26"/>
                <w:szCs w:val="26"/>
              </w:rPr>
            </w:pPr>
          </w:p>
          <w:p w14:paraId="6C3BA7BD" w14:textId="77777777" w:rsidR="00C53785" w:rsidRPr="00C53785" w:rsidRDefault="00C53785">
            <w:pPr>
              <w:jc w:val="center"/>
              <w:rPr>
                <w:rFonts w:ascii="Times New Roman" w:hAnsi="Times New Roman"/>
                <w:i/>
                <w:color w:val="000000"/>
                <w:sz w:val="26"/>
                <w:szCs w:val="26"/>
              </w:rPr>
            </w:pPr>
          </w:p>
          <w:p w14:paraId="479EF46C" w14:textId="77777777" w:rsidR="00C53785" w:rsidRPr="00C53785" w:rsidRDefault="00C53785">
            <w:pPr>
              <w:jc w:val="center"/>
              <w:rPr>
                <w:rFonts w:ascii="Times New Roman" w:hAnsi="Times New Roman"/>
                <w:i/>
                <w:color w:val="000000"/>
                <w:sz w:val="26"/>
                <w:szCs w:val="26"/>
              </w:rPr>
            </w:pPr>
          </w:p>
          <w:p w14:paraId="3813A954" w14:textId="77777777" w:rsidR="00C53785" w:rsidRPr="00C53785" w:rsidRDefault="00C53785">
            <w:pPr>
              <w:jc w:val="center"/>
              <w:rPr>
                <w:rFonts w:ascii="Times New Roman" w:hAnsi="Times New Roman"/>
                <w:i/>
                <w:color w:val="000000"/>
                <w:sz w:val="26"/>
                <w:szCs w:val="26"/>
              </w:rPr>
            </w:pPr>
          </w:p>
          <w:p w14:paraId="6553CA0A" w14:textId="6F1C722C" w:rsidR="00C53785" w:rsidRPr="00C53785" w:rsidRDefault="00C53785">
            <w:pPr>
              <w:tabs>
                <w:tab w:val="left" w:pos="1060"/>
              </w:tabs>
              <w:jc w:val="center"/>
              <w:rPr>
                <w:rFonts w:ascii="Times New Roman" w:hAnsi="Times New Roman"/>
                <w:color w:val="000000"/>
                <w:sz w:val="26"/>
                <w:szCs w:val="26"/>
              </w:rPr>
            </w:pPr>
            <w:r w:rsidRPr="00C53785">
              <w:rPr>
                <w:rFonts w:ascii="Times New Roman" w:hAnsi="Times New Roman"/>
                <w:color w:val="000000"/>
                <w:sz w:val="26"/>
                <w:szCs w:val="26"/>
              </w:rPr>
              <w:t xml:space="preserve">Trần </w:t>
            </w:r>
            <w:r w:rsidR="000E33A9">
              <w:rPr>
                <w:rFonts w:ascii="Times New Roman" w:hAnsi="Times New Roman"/>
                <w:color w:val="000000"/>
                <w:sz w:val="26"/>
                <w:szCs w:val="26"/>
              </w:rPr>
              <w:t>Thanh Tùng</w:t>
            </w:r>
          </w:p>
        </w:tc>
        <w:tc>
          <w:tcPr>
            <w:tcW w:w="6378" w:type="dxa"/>
          </w:tcPr>
          <w:p w14:paraId="5A7AC942" w14:textId="77777777" w:rsidR="00C53785" w:rsidRPr="00C53785" w:rsidRDefault="00C53785">
            <w:pPr>
              <w:tabs>
                <w:tab w:val="left" w:pos="700"/>
                <w:tab w:val="left" w:pos="1152"/>
              </w:tabs>
              <w:jc w:val="center"/>
              <w:rPr>
                <w:rFonts w:ascii="Times New Roman" w:hAnsi="Times New Roman"/>
                <w:b/>
                <w:color w:val="000000"/>
                <w:sz w:val="26"/>
                <w:szCs w:val="26"/>
              </w:rPr>
            </w:pPr>
            <w:r w:rsidRPr="00C53785">
              <w:rPr>
                <w:rFonts w:ascii="Times New Roman" w:hAnsi="Times New Roman"/>
                <w:b/>
                <w:color w:val="000000"/>
                <w:sz w:val="26"/>
                <w:szCs w:val="26"/>
              </w:rPr>
              <w:t>LÃNH ĐẠO ĐƠN VỊ</w:t>
            </w:r>
          </w:p>
          <w:p w14:paraId="3387CAD6" w14:textId="77777777" w:rsidR="00C53785" w:rsidRPr="00C53785" w:rsidRDefault="00C53785">
            <w:pPr>
              <w:tabs>
                <w:tab w:val="left" w:pos="700"/>
                <w:tab w:val="left" w:pos="1152"/>
              </w:tabs>
              <w:jc w:val="center"/>
              <w:rPr>
                <w:rFonts w:ascii="Times New Roman" w:hAnsi="Times New Roman"/>
                <w:i/>
                <w:color w:val="000000"/>
                <w:sz w:val="26"/>
                <w:szCs w:val="26"/>
              </w:rPr>
            </w:pPr>
          </w:p>
          <w:p w14:paraId="7B7D2FC2" w14:textId="77777777" w:rsidR="00C53785" w:rsidRPr="00C53785" w:rsidRDefault="00C53785">
            <w:pPr>
              <w:tabs>
                <w:tab w:val="left" w:pos="700"/>
                <w:tab w:val="left" w:pos="1152"/>
              </w:tabs>
              <w:jc w:val="center"/>
              <w:rPr>
                <w:rFonts w:ascii="Times New Roman" w:hAnsi="Times New Roman"/>
                <w:color w:val="000000"/>
                <w:sz w:val="26"/>
                <w:szCs w:val="26"/>
              </w:rPr>
            </w:pPr>
          </w:p>
          <w:p w14:paraId="0C9E1247" w14:textId="77777777" w:rsidR="00C53785" w:rsidRPr="00C53785" w:rsidRDefault="00C53785">
            <w:pPr>
              <w:tabs>
                <w:tab w:val="left" w:pos="700"/>
                <w:tab w:val="left" w:pos="1152"/>
              </w:tabs>
              <w:jc w:val="center"/>
              <w:rPr>
                <w:rFonts w:ascii="Times New Roman" w:hAnsi="Times New Roman"/>
                <w:color w:val="000000"/>
                <w:sz w:val="26"/>
                <w:szCs w:val="26"/>
              </w:rPr>
            </w:pPr>
          </w:p>
          <w:p w14:paraId="272FD761" w14:textId="77777777" w:rsidR="00C53785" w:rsidRPr="00C53785" w:rsidRDefault="00C53785">
            <w:pPr>
              <w:tabs>
                <w:tab w:val="left" w:pos="700"/>
                <w:tab w:val="left" w:pos="1152"/>
              </w:tabs>
              <w:jc w:val="center"/>
              <w:rPr>
                <w:rFonts w:ascii="Times New Roman" w:hAnsi="Times New Roman"/>
                <w:color w:val="000000"/>
                <w:sz w:val="26"/>
                <w:szCs w:val="26"/>
              </w:rPr>
            </w:pPr>
          </w:p>
          <w:p w14:paraId="716676CE" w14:textId="32D74DB4" w:rsidR="00C53785" w:rsidRPr="00C53785" w:rsidRDefault="005A6334" w:rsidP="0002620F">
            <w:pPr>
              <w:tabs>
                <w:tab w:val="left" w:pos="700"/>
                <w:tab w:val="left" w:pos="1152"/>
              </w:tabs>
              <w:jc w:val="center"/>
              <w:rPr>
                <w:rFonts w:ascii="Times New Roman" w:hAnsi="Times New Roman"/>
                <w:color w:val="000000"/>
                <w:sz w:val="26"/>
                <w:szCs w:val="26"/>
              </w:rPr>
            </w:pPr>
            <w:r>
              <w:rPr>
                <w:rFonts w:ascii="Times New Roman" w:hAnsi="Times New Roman"/>
                <w:color w:val="000000"/>
                <w:sz w:val="26"/>
                <w:szCs w:val="26"/>
              </w:rPr>
              <w:t xml:space="preserve">Nguyễn </w:t>
            </w:r>
            <w:r w:rsidR="00044F44">
              <w:rPr>
                <w:rFonts w:ascii="Times New Roman" w:hAnsi="Times New Roman"/>
                <w:color w:val="000000"/>
                <w:sz w:val="26"/>
                <w:szCs w:val="26"/>
              </w:rPr>
              <w:t>Đức Tường</w:t>
            </w:r>
          </w:p>
        </w:tc>
      </w:tr>
    </w:tbl>
    <w:p w14:paraId="36A02F42" w14:textId="77777777" w:rsidR="00C53785" w:rsidRPr="00C53785" w:rsidRDefault="00C53785" w:rsidP="00C53785">
      <w:pPr>
        <w:jc w:val="center"/>
        <w:rPr>
          <w:rFonts w:ascii="Times New Roman" w:hAnsi="Times New Roman"/>
          <w:b/>
          <w:color w:val="000000"/>
          <w:sz w:val="26"/>
          <w:szCs w:val="26"/>
        </w:rPr>
      </w:pPr>
      <w:r w:rsidRPr="00C53785">
        <w:rPr>
          <w:rFonts w:ascii="Times New Roman" w:hAnsi="Times New Roman"/>
          <w:b/>
          <w:color w:val="000000"/>
          <w:sz w:val="26"/>
          <w:szCs w:val="26"/>
        </w:rPr>
        <w:t>Ý kiến giải quyết của Lãnh đạo Cục</w:t>
      </w:r>
    </w:p>
    <w:p w14:paraId="3A41CE32" w14:textId="77777777" w:rsidR="00C53785" w:rsidRPr="00C53785" w:rsidRDefault="00C53785" w:rsidP="00C53785">
      <w:pPr>
        <w:spacing w:line="252" w:lineRule="auto"/>
        <w:jc w:val="center"/>
        <w:rPr>
          <w:rFonts w:ascii="Times New Roman" w:hAnsi="Times New Roman"/>
          <w:color w:val="000000"/>
          <w:lang w:val="es-ES"/>
        </w:rPr>
      </w:pPr>
    </w:p>
    <w:p w14:paraId="09902F21" w14:textId="77777777" w:rsidR="00C53785" w:rsidRPr="00C53785" w:rsidRDefault="00C53785" w:rsidP="00C53785">
      <w:pPr>
        <w:rPr>
          <w:rFonts w:ascii="Times New Roman" w:hAnsi="Times New Roman"/>
          <w:color w:val="000000"/>
        </w:rPr>
      </w:pPr>
    </w:p>
    <w:p w14:paraId="7B6CCC18" w14:textId="77777777" w:rsidR="00C53785" w:rsidRDefault="00C53785" w:rsidP="00F27273">
      <w:pPr>
        <w:rPr>
          <w:rFonts w:ascii="Times New Roman" w:hAnsi="Times New Roman"/>
          <w:sz w:val="8"/>
          <w:szCs w:val="8"/>
          <w:lang w:val="sv-SE"/>
        </w:rPr>
      </w:pPr>
    </w:p>
    <w:p w14:paraId="7BB837CF" w14:textId="77777777" w:rsidR="006E553D" w:rsidRDefault="006E553D" w:rsidP="00F27273">
      <w:pPr>
        <w:rPr>
          <w:rFonts w:ascii="Times New Roman" w:hAnsi="Times New Roman"/>
          <w:sz w:val="8"/>
          <w:szCs w:val="8"/>
          <w:lang w:val="sv-SE"/>
        </w:rPr>
      </w:pPr>
    </w:p>
    <w:p w14:paraId="2E1C57ED" w14:textId="77777777" w:rsidR="006E553D" w:rsidRDefault="006E553D" w:rsidP="00F27273">
      <w:pPr>
        <w:rPr>
          <w:rFonts w:ascii="Times New Roman" w:hAnsi="Times New Roman"/>
          <w:sz w:val="8"/>
          <w:szCs w:val="8"/>
          <w:lang w:val="sv-SE"/>
        </w:rPr>
      </w:pPr>
    </w:p>
    <w:p w14:paraId="337BFBD1" w14:textId="77777777" w:rsidR="006E553D" w:rsidRDefault="006E553D" w:rsidP="00F27273">
      <w:pPr>
        <w:rPr>
          <w:rFonts w:ascii="Times New Roman" w:hAnsi="Times New Roman"/>
          <w:sz w:val="8"/>
          <w:szCs w:val="8"/>
          <w:lang w:val="sv-SE"/>
        </w:rPr>
      </w:pPr>
    </w:p>
    <w:p w14:paraId="4116D032" w14:textId="77777777" w:rsidR="006E553D" w:rsidRDefault="006E553D" w:rsidP="00F27273">
      <w:pPr>
        <w:rPr>
          <w:rFonts w:ascii="Times New Roman" w:hAnsi="Times New Roman"/>
          <w:sz w:val="8"/>
          <w:szCs w:val="8"/>
          <w:lang w:val="sv-SE"/>
        </w:rPr>
      </w:pPr>
    </w:p>
    <w:p w14:paraId="1947DC8C" w14:textId="77777777" w:rsidR="006E553D" w:rsidRDefault="006E553D" w:rsidP="00F27273">
      <w:pPr>
        <w:rPr>
          <w:rFonts w:ascii="Times New Roman" w:hAnsi="Times New Roman"/>
          <w:sz w:val="8"/>
          <w:szCs w:val="8"/>
          <w:lang w:val="sv-SE"/>
        </w:rPr>
      </w:pPr>
    </w:p>
    <w:p w14:paraId="01830119" w14:textId="77777777" w:rsidR="006E553D" w:rsidRDefault="006E553D" w:rsidP="00F27273">
      <w:pPr>
        <w:rPr>
          <w:rFonts w:ascii="Times New Roman" w:hAnsi="Times New Roman"/>
          <w:sz w:val="8"/>
          <w:szCs w:val="8"/>
          <w:lang w:val="sv-SE"/>
        </w:rPr>
      </w:pPr>
    </w:p>
    <w:p w14:paraId="08866848" w14:textId="77777777" w:rsidR="006E553D" w:rsidRDefault="006E553D" w:rsidP="00F27273">
      <w:pPr>
        <w:rPr>
          <w:rFonts w:ascii="Times New Roman" w:hAnsi="Times New Roman"/>
          <w:sz w:val="8"/>
          <w:szCs w:val="8"/>
          <w:lang w:val="sv-SE"/>
        </w:rPr>
      </w:pPr>
    </w:p>
    <w:p w14:paraId="71C94DC3" w14:textId="77777777" w:rsidR="006E553D" w:rsidRDefault="006E553D" w:rsidP="00F27273">
      <w:pPr>
        <w:rPr>
          <w:rFonts w:ascii="Times New Roman" w:hAnsi="Times New Roman"/>
          <w:sz w:val="8"/>
          <w:szCs w:val="8"/>
          <w:lang w:val="sv-SE"/>
        </w:rPr>
      </w:pPr>
    </w:p>
    <w:p w14:paraId="21BB2025" w14:textId="77777777" w:rsidR="006E553D" w:rsidRDefault="006E553D" w:rsidP="00F27273">
      <w:pPr>
        <w:rPr>
          <w:rFonts w:ascii="Times New Roman" w:hAnsi="Times New Roman"/>
          <w:sz w:val="8"/>
          <w:szCs w:val="8"/>
          <w:lang w:val="sv-SE"/>
        </w:rPr>
      </w:pPr>
    </w:p>
    <w:p w14:paraId="2D001BF6" w14:textId="77777777" w:rsidR="006E553D" w:rsidRDefault="006E553D" w:rsidP="00F27273">
      <w:pPr>
        <w:rPr>
          <w:rFonts w:ascii="Times New Roman" w:hAnsi="Times New Roman"/>
          <w:sz w:val="8"/>
          <w:szCs w:val="8"/>
          <w:lang w:val="sv-SE"/>
        </w:rPr>
      </w:pPr>
    </w:p>
    <w:p w14:paraId="68C5EE48" w14:textId="77777777" w:rsidR="006E553D" w:rsidRDefault="006E553D" w:rsidP="00F27273">
      <w:pPr>
        <w:rPr>
          <w:rFonts w:ascii="Times New Roman" w:hAnsi="Times New Roman"/>
          <w:sz w:val="8"/>
          <w:szCs w:val="8"/>
          <w:lang w:val="sv-SE"/>
        </w:rPr>
      </w:pPr>
    </w:p>
    <w:p w14:paraId="6D41047A" w14:textId="77777777" w:rsidR="006E553D" w:rsidRDefault="006E553D" w:rsidP="00F27273">
      <w:pPr>
        <w:rPr>
          <w:rFonts w:ascii="Times New Roman" w:hAnsi="Times New Roman"/>
          <w:sz w:val="8"/>
          <w:szCs w:val="8"/>
          <w:lang w:val="sv-SE"/>
        </w:rPr>
      </w:pPr>
    </w:p>
    <w:p w14:paraId="5A851C96" w14:textId="77777777" w:rsidR="006E553D" w:rsidRDefault="006E553D" w:rsidP="00F27273">
      <w:pPr>
        <w:rPr>
          <w:rFonts w:ascii="Times New Roman" w:hAnsi="Times New Roman"/>
          <w:sz w:val="8"/>
          <w:szCs w:val="8"/>
          <w:lang w:val="sv-SE"/>
        </w:rPr>
      </w:pPr>
    </w:p>
    <w:p w14:paraId="72AFC1E0" w14:textId="77777777" w:rsidR="006E553D" w:rsidRDefault="006E553D" w:rsidP="00F27273">
      <w:pPr>
        <w:rPr>
          <w:rFonts w:ascii="Times New Roman" w:hAnsi="Times New Roman"/>
          <w:sz w:val="8"/>
          <w:szCs w:val="8"/>
          <w:lang w:val="sv-SE"/>
        </w:rPr>
      </w:pPr>
    </w:p>
    <w:p w14:paraId="2DF5D935" w14:textId="77777777" w:rsidR="006E553D" w:rsidRDefault="006E553D" w:rsidP="00F27273">
      <w:pPr>
        <w:rPr>
          <w:rFonts w:ascii="Times New Roman" w:hAnsi="Times New Roman"/>
          <w:sz w:val="8"/>
          <w:szCs w:val="8"/>
          <w:lang w:val="sv-SE"/>
        </w:rPr>
      </w:pPr>
    </w:p>
    <w:p w14:paraId="04F1366C" w14:textId="77777777" w:rsidR="006E553D" w:rsidRDefault="006E553D" w:rsidP="00F27273">
      <w:pPr>
        <w:rPr>
          <w:rFonts w:ascii="Times New Roman" w:hAnsi="Times New Roman"/>
          <w:sz w:val="8"/>
          <w:szCs w:val="8"/>
          <w:lang w:val="sv-SE"/>
        </w:rPr>
      </w:pPr>
    </w:p>
    <w:p w14:paraId="7E53F935" w14:textId="77777777" w:rsidR="006E553D" w:rsidRDefault="006E553D" w:rsidP="00F27273">
      <w:pPr>
        <w:rPr>
          <w:rFonts w:ascii="Times New Roman" w:hAnsi="Times New Roman"/>
          <w:sz w:val="8"/>
          <w:szCs w:val="8"/>
          <w:lang w:val="sv-SE"/>
        </w:rPr>
      </w:pPr>
    </w:p>
    <w:p w14:paraId="043D7D14" w14:textId="77777777" w:rsidR="006E553D" w:rsidRDefault="006E553D" w:rsidP="00F27273">
      <w:pPr>
        <w:rPr>
          <w:rFonts w:ascii="Times New Roman" w:hAnsi="Times New Roman"/>
          <w:sz w:val="8"/>
          <w:szCs w:val="8"/>
          <w:lang w:val="sv-SE"/>
        </w:rPr>
      </w:pPr>
    </w:p>
    <w:p w14:paraId="40E4992E" w14:textId="77777777" w:rsidR="006E553D" w:rsidRDefault="006E553D" w:rsidP="00F27273">
      <w:pPr>
        <w:rPr>
          <w:rFonts w:ascii="Times New Roman" w:hAnsi="Times New Roman"/>
          <w:sz w:val="8"/>
          <w:szCs w:val="8"/>
          <w:lang w:val="sv-SE"/>
        </w:rPr>
      </w:pPr>
    </w:p>
    <w:p w14:paraId="3C69771F" w14:textId="77777777" w:rsidR="006E553D" w:rsidRDefault="006E553D" w:rsidP="00F27273">
      <w:pPr>
        <w:rPr>
          <w:rFonts w:ascii="Times New Roman" w:hAnsi="Times New Roman"/>
          <w:sz w:val="8"/>
          <w:szCs w:val="8"/>
          <w:lang w:val="sv-SE"/>
        </w:rPr>
      </w:pPr>
    </w:p>
    <w:p w14:paraId="1F763788" w14:textId="77777777" w:rsidR="006E553D" w:rsidRDefault="006E553D" w:rsidP="00F27273">
      <w:pPr>
        <w:rPr>
          <w:rFonts w:ascii="Times New Roman" w:hAnsi="Times New Roman"/>
          <w:sz w:val="8"/>
          <w:szCs w:val="8"/>
          <w:lang w:val="sv-SE"/>
        </w:rPr>
      </w:pPr>
    </w:p>
    <w:p w14:paraId="64C4C9AF" w14:textId="77777777" w:rsidR="006E553D" w:rsidRDefault="006E553D" w:rsidP="00F27273">
      <w:pPr>
        <w:rPr>
          <w:rFonts w:ascii="Times New Roman" w:hAnsi="Times New Roman"/>
          <w:sz w:val="8"/>
          <w:szCs w:val="8"/>
          <w:lang w:val="sv-SE"/>
        </w:rPr>
      </w:pPr>
    </w:p>
    <w:p w14:paraId="23E1E25A" w14:textId="77777777" w:rsidR="006E553D" w:rsidRDefault="006E553D" w:rsidP="00F27273">
      <w:pPr>
        <w:rPr>
          <w:rFonts w:ascii="Times New Roman" w:hAnsi="Times New Roman"/>
          <w:sz w:val="8"/>
          <w:szCs w:val="8"/>
          <w:lang w:val="sv-SE"/>
        </w:rPr>
      </w:pPr>
    </w:p>
    <w:p w14:paraId="69AE14D2" w14:textId="77777777" w:rsidR="006E553D" w:rsidRDefault="006E553D" w:rsidP="00F27273">
      <w:pPr>
        <w:rPr>
          <w:rFonts w:ascii="Times New Roman" w:hAnsi="Times New Roman"/>
          <w:sz w:val="8"/>
          <w:szCs w:val="8"/>
          <w:lang w:val="sv-SE"/>
        </w:rPr>
      </w:pPr>
    </w:p>
    <w:p w14:paraId="7B52E46E" w14:textId="77777777" w:rsidR="006E553D" w:rsidRDefault="006E553D" w:rsidP="00F27273">
      <w:pPr>
        <w:rPr>
          <w:rFonts w:ascii="Times New Roman" w:hAnsi="Times New Roman"/>
          <w:sz w:val="8"/>
          <w:szCs w:val="8"/>
          <w:lang w:val="sv-SE"/>
        </w:rPr>
      </w:pPr>
    </w:p>
    <w:tbl>
      <w:tblPr>
        <w:tblW w:w="9356" w:type="dxa"/>
        <w:tblInd w:w="-142" w:type="dxa"/>
        <w:tblLayout w:type="fixed"/>
        <w:tblLook w:val="0000" w:firstRow="0" w:lastRow="0" w:firstColumn="0" w:lastColumn="0" w:noHBand="0" w:noVBand="0"/>
      </w:tblPr>
      <w:tblGrid>
        <w:gridCol w:w="3686"/>
        <w:gridCol w:w="5670"/>
      </w:tblGrid>
      <w:tr w:rsidR="006E553D" w:rsidRPr="00753184" w14:paraId="3EA73F1F" w14:textId="77777777" w:rsidTr="008819B3">
        <w:trPr>
          <w:trHeight w:val="630"/>
        </w:trPr>
        <w:tc>
          <w:tcPr>
            <w:tcW w:w="3686" w:type="dxa"/>
          </w:tcPr>
          <w:p w14:paraId="4BD4D934" w14:textId="77777777" w:rsidR="006E553D" w:rsidRPr="00513E90" w:rsidRDefault="006E553D" w:rsidP="008819B3">
            <w:pPr>
              <w:jc w:val="center"/>
              <w:rPr>
                <w:rFonts w:ascii="Times New Roman" w:hAnsi="Times New Roman"/>
                <w:sz w:val="26"/>
                <w:szCs w:val="26"/>
              </w:rPr>
            </w:pPr>
            <w:r w:rsidRPr="00513E90">
              <w:rPr>
                <w:rFonts w:ascii="Times New Roman" w:hAnsi="Times New Roman"/>
                <w:sz w:val="26"/>
                <w:szCs w:val="26"/>
              </w:rPr>
              <w:t>CỤC ĐƯỜNG BỘ VIỆT NAM</w:t>
            </w:r>
          </w:p>
          <w:p w14:paraId="3F9D8305" w14:textId="77777777" w:rsidR="006E553D" w:rsidRPr="00753184" w:rsidRDefault="006E553D" w:rsidP="008819B3">
            <w:pPr>
              <w:jc w:val="center"/>
              <w:rPr>
                <w:rFonts w:ascii="Times New Roman" w:hAnsi="Times New Roman"/>
                <w:b/>
                <w:bCs/>
                <w:sz w:val="26"/>
                <w:szCs w:val="26"/>
              </w:rPr>
            </w:pPr>
            <w:r>
              <w:rPr>
                <w:rFonts w:ascii="Times New Roman" w:hAnsi="Times New Roman"/>
                <w:b/>
                <w:bCs/>
                <w:sz w:val="26"/>
                <w:szCs w:val="26"/>
              </w:rPr>
              <w:t>PHÒNG QUẢN LÝ BẢO TRÌ</w:t>
            </w:r>
          </w:p>
          <w:p w14:paraId="18B83C92" w14:textId="77777777" w:rsidR="006E553D" w:rsidRPr="00753184" w:rsidRDefault="006E553D" w:rsidP="008819B3">
            <w:pPr>
              <w:jc w:val="both"/>
              <w:rPr>
                <w:rFonts w:ascii="Times New Roman" w:hAnsi="Times New Roman"/>
                <w:szCs w:val="24"/>
              </w:rPr>
            </w:pPr>
            <w:r w:rsidRPr="00753184">
              <w:rPr>
                <w:rFonts w:ascii="Times New Roman" w:hAnsi="Times New Roman"/>
              </w:rPr>
              <mc:AlternateContent>
                <mc:Choice Requires="wps">
                  <w:drawing>
                    <wp:anchor distT="0" distB="0" distL="114300" distR="114300" simplePos="0" relativeHeight="251665920" behindDoc="0" locked="0" layoutInCell="1" allowOverlap="1" wp14:anchorId="6369A577" wp14:editId="66FDB067">
                      <wp:simplePos x="0" y="0"/>
                      <wp:positionH relativeFrom="column">
                        <wp:posOffset>544048</wp:posOffset>
                      </wp:positionH>
                      <wp:positionV relativeFrom="paragraph">
                        <wp:posOffset>20955</wp:posOffset>
                      </wp:positionV>
                      <wp:extent cx="1125855" cy="0"/>
                      <wp:effectExtent l="0" t="0" r="0" b="0"/>
                      <wp:wrapNone/>
                      <wp:docPr id="167622691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25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FD167" id="Line 19" o:spid="_x0000_s1026"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5pt,1.65pt" to="13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"/>
                  </w:pict>
                </mc:Fallback>
              </mc:AlternateContent>
            </w:r>
          </w:p>
        </w:tc>
        <w:tc>
          <w:tcPr>
            <w:tcW w:w="5670" w:type="dxa"/>
          </w:tcPr>
          <w:p w14:paraId="6EF87A23" w14:textId="77777777" w:rsidR="006E553D" w:rsidRPr="00753184" w:rsidRDefault="006E553D" w:rsidP="008819B3">
            <w:pPr>
              <w:jc w:val="center"/>
              <w:rPr>
                <w:rFonts w:ascii="Times New Roman" w:hAnsi="Times New Roman"/>
                <w:b/>
                <w:bCs/>
                <w:sz w:val="26"/>
                <w:szCs w:val="26"/>
              </w:rPr>
            </w:pPr>
            <w:r w:rsidRPr="00753184">
              <w:rPr>
                <w:rFonts w:ascii="Times New Roman" w:hAnsi="Times New Roman"/>
                <w:b/>
                <w:bCs/>
                <w:sz w:val="26"/>
                <w:szCs w:val="26"/>
              </w:rPr>
              <w:t>CỘNG H</w:t>
            </w:r>
            <w:r>
              <w:rPr>
                <w:rFonts w:ascii="Times New Roman" w:hAnsi="Times New Roman"/>
                <w:b/>
                <w:bCs/>
                <w:sz w:val="26"/>
                <w:szCs w:val="26"/>
              </w:rPr>
              <w:t>OÀ</w:t>
            </w:r>
            <w:r w:rsidRPr="00753184">
              <w:rPr>
                <w:rFonts w:ascii="Times New Roman" w:hAnsi="Times New Roman"/>
                <w:b/>
                <w:bCs/>
                <w:sz w:val="26"/>
                <w:szCs w:val="26"/>
              </w:rPr>
              <w:t xml:space="preserve"> XÃ HỘI CHỦ NGHĨA VIỆT NAM</w:t>
            </w:r>
          </w:p>
          <w:p w14:paraId="4D728D65" w14:textId="77777777" w:rsidR="006E553D" w:rsidRPr="00753184" w:rsidRDefault="006E553D" w:rsidP="008819B3">
            <w:pPr>
              <w:jc w:val="center"/>
              <w:rPr>
                <w:rFonts w:ascii="Times New Roman" w:hAnsi="Times New Roman"/>
                <w:sz w:val="28"/>
                <w:szCs w:val="28"/>
              </w:rPr>
            </w:pPr>
            <w:r w:rsidRPr="00753184">
              <w:rPr>
                <w:rFonts w:ascii="Times New Roman" w:hAnsi="Times New Roman"/>
                <w:sz w:val="28"/>
                <w:szCs w:val="28"/>
              </w:rPr>
              <mc:AlternateContent>
                <mc:Choice Requires="wps">
                  <w:drawing>
                    <wp:anchor distT="0" distB="0" distL="114300" distR="114300" simplePos="0" relativeHeight="251666944" behindDoc="0" locked="0" layoutInCell="1" allowOverlap="1" wp14:anchorId="2D654805" wp14:editId="2188B12C">
                      <wp:simplePos x="0" y="0"/>
                      <wp:positionH relativeFrom="column">
                        <wp:posOffset>680720</wp:posOffset>
                      </wp:positionH>
                      <wp:positionV relativeFrom="paragraph">
                        <wp:posOffset>226695</wp:posOffset>
                      </wp:positionV>
                      <wp:extent cx="2124075" cy="0"/>
                      <wp:effectExtent l="0" t="0" r="0" b="0"/>
                      <wp:wrapNone/>
                      <wp:docPr id="230535598"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9C13A" id="Line 20"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7.85pt" to="220.8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"/>
                  </w:pict>
                </mc:Fallback>
              </mc:AlternateContent>
            </w:r>
            <w:r w:rsidRPr="00753184">
              <w:rPr>
                <w:rFonts w:ascii="Times New Roman" w:hAnsi="Times New Roman"/>
                <w:b/>
                <w:bCs/>
                <w:sz w:val="28"/>
                <w:szCs w:val="28"/>
              </w:rPr>
              <w:t>Độc lập - Tự do - Hạnh phúc</w:t>
            </w:r>
          </w:p>
        </w:tc>
      </w:tr>
      <w:tr w:rsidR="006E553D" w:rsidRPr="00753184" w14:paraId="5683A136" w14:textId="77777777" w:rsidTr="008819B3">
        <w:trPr>
          <w:trHeight w:val="266"/>
        </w:trPr>
        <w:tc>
          <w:tcPr>
            <w:tcW w:w="3686" w:type="dxa"/>
          </w:tcPr>
          <w:p w14:paraId="312D6387" w14:textId="77777777" w:rsidR="006E553D" w:rsidRPr="00753184" w:rsidRDefault="006E553D" w:rsidP="008819B3">
            <w:pPr>
              <w:spacing w:after="120"/>
              <w:jc w:val="center"/>
              <w:rPr>
                <w:rFonts w:ascii="Times New Roman" w:hAnsi="Times New Roman"/>
                <w:sz w:val="26"/>
                <w:szCs w:val="26"/>
              </w:rPr>
            </w:pPr>
            <w:r>
              <w:rPr>
                <w:rFonts w:ascii="Times New Roman" w:hAnsi="Times New Roman"/>
                <w:sz w:val="26"/>
                <w:szCs w:val="26"/>
              </w:rPr>
              <w:t>Số:  437/BC-QLBT</w:t>
            </w:r>
          </w:p>
        </w:tc>
        <w:tc>
          <w:tcPr>
            <w:tcW w:w="5670" w:type="dxa"/>
          </w:tcPr>
          <w:p w14:paraId="354FEEA9" w14:textId="77777777" w:rsidR="006E553D" w:rsidRPr="00753184" w:rsidRDefault="006E553D" w:rsidP="008819B3">
            <w:pPr>
              <w:jc w:val="center"/>
              <w:rPr>
                <w:rFonts w:ascii="Times New Roman" w:hAnsi="Times New Roman"/>
                <w:sz w:val="28"/>
                <w:szCs w:val="28"/>
              </w:rPr>
            </w:pPr>
            <w:r w:rsidRPr="00753184">
              <w:rPr>
                <w:rFonts w:ascii="Times New Roman" w:hAnsi="Times New Roman"/>
                <w:i/>
                <w:iCs/>
                <w:sz w:val="28"/>
                <w:szCs w:val="28"/>
              </w:rPr>
              <w:t xml:space="preserve">    </w:t>
            </w:r>
            <w:r w:rsidRPr="00753184">
              <w:rPr>
                <w:rFonts w:ascii="Times New Roman" w:hAnsi="Times New Roman"/>
                <w:i/>
                <w:iCs/>
                <w:sz w:val="26"/>
                <w:szCs w:val="26"/>
              </w:rPr>
              <w:t xml:space="preserve">Hà Nội, ngày </w:t>
            </w:r>
            <w:r>
              <w:rPr>
                <w:rFonts w:ascii="Times New Roman" w:hAnsi="Times New Roman"/>
                <w:i/>
                <w:iCs/>
                <w:sz w:val="26"/>
                <w:szCs w:val="26"/>
              </w:rPr>
              <w:t xml:space="preserve"> 20</w:t>
            </w:r>
            <w:r w:rsidRPr="00753184">
              <w:rPr>
                <w:rFonts w:ascii="Times New Roman" w:hAnsi="Times New Roman"/>
                <w:i/>
                <w:iCs/>
                <w:sz w:val="26"/>
                <w:szCs w:val="26"/>
              </w:rPr>
              <w:t xml:space="preserve">  tháng </w:t>
            </w:r>
            <w:r>
              <w:rPr>
                <w:rFonts w:ascii="Times New Roman" w:hAnsi="Times New Roman"/>
                <w:i/>
                <w:iCs/>
                <w:sz w:val="26"/>
                <w:szCs w:val="26"/>
              </w:rPr>
              <w:t xml:space="preserve"> 8 </w:t>
            </w:r>
            <w:r w:rsidRPr="00753184">
              <w:rPr>
                <w:rFonts w:ascii="Times New Roman" w:hAnsi="Times New Roman"/>
                <w:i/>
                <w:iCs/>
                <w:sz w:val="26"/>
                <w:szCs w:val="26"/>
              </w:rPr>
              <w:t xml:space="preserve"> năm 202</w:t>
            </w:r>
            <w:r>
              <w:rPr>
                <w:rFonts w:ascii="Times New Roman" w:hAnsi="Times New Roman"/>
                <w:i/>
                <w:iCs/>
                <w:sz w:val="26"/>
                <w:szCs w:val="26"/>
              </w:rPr>
              <w:t>6</w:t>
            </w:r>
          </w:p>
        </w:tc>
      </w:tr>
    </w:tbl>
    <w:p w14:paraId="12CC69F7" w14:textId="77777777" w:rsidR="006E553D" w:rsidRPr="000B3C61" w:rsidRDefault="006E553D" w:rsidP="006E553D">
      <w:pPr>
        <w:ind w:firstLine="2268"/>
        <w:jc w:val="both"/>
        <w:rPr>
          <w:rFonts w:ascii="Times New Roman" w:hAnsi="Times New Roman"/>
          <w:sz w:val="27"/>
          <w:szCs w:val="27"/>
        </w:rPr>
      </w:pPr>
    </w:p>
    <w:p w14:paraId="4709D7EF" w14:textId="77777777" w:rsidR="006E553D" w:rsidRPr="006932AF" w:rsidRDefault="006E553D" w:rsidP="006E553D">
      <w:pPr>
        <w:jc w:val="center"/>
        <w:rPr>
          <w:rFonts w:ascii="Times New Roman" w:hAnsi="Times New Roman"/>
          <w:b/>
          <w:bCs/>
          <w:sz w:val="27"/>
          <w:szCs w:val="27"/>
        </w:rPr>
      </w:pPr>
      <w:r w:rsidRPr="006932AF">
        <w:rPr>
          <w:rFonts w:ascii="Times New Roman" w:hAnsi="Times New Roman"/>
          <w:b/>
          <w:bCs/>
          <w:sz w:val="27"/>
          <w:szCs w:val="27"/>
        </w:rPr>
        <w:t>BÁO CÁO</w:t>
      </w:r>
    </w:p>
    <w:p w14:paraId="5FADD64C" w14:textId="77777777" w:rsidR="006E553D" w:rsidRPr="00B605F3" w:rsidRDefault="006E553D" w:rsidP="006E553D">
      <w:pPr>
        <w:jc w:val="center"/>
        <w:rPr>
          <w:rFonts w:ascii="Times New Roman" w:hAnsi="Times New Roman"/>
          <w:sz w:val="27"/>
          <w:szCs w:val="27"/>
        </w:rPr>
      </w:pPr>
      <w:r w:rsidRPr="00B605F3">
        <w:rPr>
          <w:rFonts w:ascii="Times New Roman" w:hAnsi="Times New Roman"/>
          <w:sz w:val="27"/>
          <w:szCs w:val="27"/>
        </w:rPr>
        <w:t>Ban hành mẫu sổ sách, cơ sở dữ liệu trong công tác quản lý, bảo dưỡng thường xuyên đường bộ</w:t>
      </w:r>
    </w:p>
    <w:p w14:paraId="2B02FFB9" w14:textId="77777777" w:rsidR="006E553D" w:rsidRPr="00B605F3" w:rsidRDefault="006E553D" w:rsidP="006E553D">
      <w:pPr>
        <w:jc w:val="center"/>
        <w:rPr>
          <w:rFonts w:ascii="Times New Roman" w:hAnsi="Times New Roman"/>
          <w:sz w:val="27"/>
          <w:szCs w:val="27"/>
        </w:rPr>
      </w:pPr>
    </w:p>
    <w:p w14:paraId="2D191514" w14:textId="77777777" w:rsidR="006E553D" w:rsidRPr="00B605F3" w:rsidRDefault="006E553D" w:rsidP="006E553D">
      <w:pPr>
        <w:jc w:val="center"/>
        <w:rPr>
          <w:rFonts w:ascii="Times New Roman" w:hAnsi="Times New Roman"/>
          <w:sz w:val="27"/>
          <w:szCs w:val="27"/>
        </w:rPr>
      </w:pPr>
      <w:r w:rsidRPr="00B605F3">
        <w:rPr>
          <w:rFonts w:ascii="Times New Roman" w:hAnsi="Times New Roman"/>
          <w:sz w:val="27"/>
          <w:szCs w:val="27"/>
        </w:rPr>
        <w:t>Kính gửi: Phó Cục trưởng Nguyễn Thanh Hoài</w:t>
      </w:r>
    </w:p>
    <w:p w14:paraId="364A74EF" w14:textId="77777777" w:rsidR="006E553D" w:rsidRPr="000B3C61" w:rsidRDefault="006E553D" w:rsidP="006E553D">
      <w:pPr>
        <w:spacing w:line="276" w:lineRule="auto"/>
        <w:ind w:firstLine="562"/>
        <w:jc w:val="both"/>
        <w:rPr>
          <w:rFonts w:ascii="Times New Roman" w:hAnsi="Times New Roman"/>
          <w:sz w:val="27"/>
          <w:szCs w:val="27"/>
        </w:rPr>
      </w:pPr>
    </w:p>
    <w:p w14:paraId="6174D867" w14:textId="77777777" w:rsidR="006E553D" w:rsidRPr="00B605F3" w:rsidRDefault="006E553D" w:rsidP="006E553D">
      <w:pPr>
        <w:spacing w:before="60" w:after="60" w:line="276" w:lineRule="auto"/>
        <w:ind w:firstLine="562"/>
        <w:jc w:val="both"/>
        <w:rPr>
          <w:rFonts w:ascii="Times New Roman" w:hAnsi="Times New Roman"/>
          <w:sz w:val="27"/>
          <w:szCs w:val="27"/>
        </w:rPr>
      </w:pPr>
      <w:r w:rsidRPr="00B605F3">
        <w:rPr>
          <w:rFonts w:ascii="Times New Roman" w:hAnsi="Times New Roman"/>
          <w:sz w:val="27"/>
          <w:szCs w:val="27"/>
        </w:rPr>
        <w:t>Thực hiện Văn bản số 3858/CĐBVN-QLBT ngày 26/6/2026 của Cục Đường bộ Việt Nam về việc rà soát, đánh giá sự thống nhất và các bất cập trong công tác ghi chép sổ sách nội nghiệp đối với công tác quản lý, bảo dưỡng thường xuyên đồng thời nghiên cứu số hoá để khắc phục bất cập, đồng bộ dữ liệu, thuận lợi trong quá trình thực hiện</w:t>
      </w:r>
      <w:r w:rsidRPr="00B605F3">
        <w:rPr>
          <w:rFonts w:ascii="Times New Roman" w:hAnsi="Times New Roman"/>
          <w:spacing w:val="-2"/>
          <w:sz w:val="27"/>
          <w:szCs w:val="27"/>
        </w:rPr>
        <w:t xml:space="preserve">; </w:t>
      </w:r>
      <w:r w:rsidRPr="00B605F3">
        <w:rPr>
          <w:rFonts w:ascii="Times New Roman" w:hAnsi="Times New Roman"/>
          <w:sz w:val="27"/>
          <w:szCs w:val="27"/>
        </w:rPr>
        <w:t>Thông báo số 111/TB-CĐBVN ngày 24/7/2026 của Cục Đường bộ Việt Nam kết luận của Cục trưởng Bùi Quang Thái tại cuộc họp triển khai các nhiệm vụ ứng dụng công nghệ và chuyển đổi số trong quản lý, bảo trì công trình đường bộ.</w:t>
      </w:r>
    </w:p>
    <w:p w14:paraId="5A9ED09E" w14:textId="77777777" w:rsidR="006E553D" w:rsidRPr="00B605F3" w:rsidRDefault="006E553D" w:rsidP="006E553D">
      <w:pPr>
        <w:spacing w:before="60" w:after="60" w:line="276" w:lineRule="auto"/>
        <w:ind w:firstLine="562"/>
        <w:jc w:val="both"/>
        <w:rPr>
          <w:rFonts w:ascii="Times New Roman" w:hAnsi="Times New Roman"/>
          <w:spacing w:val="-4"/>
          <w:sz w:val="27"/>
          <w:szCs w:val="27"/>
        </w:rPr>
      </w:pPr>
      <w:r w:rsidRPr="00B605F3">
        <w:rPr>
          <w:rFonts w:ascii="Times New Roman" w:hAnsi="Times New Roman"/>
          <w:spacing w:val="-4"/>
          <w:sz w:val="27"/>
          <w:szCs w:val="27"/>
        </w:rPr>
        <w:t xml:space="preserve">Phòng Quản lý, bảo trì xin báo cáo </w:t>
      </w:r>
      <w:r>
        <w:rPr>
          <w:rFonts w:ascii="Times New Roman" w:hAnsi="Times New Roman"/>
          <w:spacing w:val="-4"/>
          <w:sz w:val="27"/>
          <w:szCs w:val="27"/>
        </w:rPr>
        <w:t xml:space="preserve">về </w:t>
      </w:r>
      <w:r w:rsidRPr="00B605F3">
        <w:rPr>
          <w:rFonts w:ascii="Times New Roman" w:hAnsi="Times New Roman"/>
          <w:spacing w:val="-4"/>
          <w:sz w:val="27"/>
          <w:szCs w:val="27"/>
        </w:rPr>
        <w:t>mẫu sổ sách, biểu mẫu cơ sở dữ liệu đường bộ trong công tác quản lý, bảo dưỡng thường xuyên đường bộ như sau:</w:t>
      </w:r>
    </w:p>
    <w:p w14:paraId="19B61824" w14:textId="77777777" w:rsidR="006E553D" w:rsidRPr="00B605F3" w:rsidRDefault="006E553D" w:rsidP="006E553D">
      <w:pPr>
        <w:spacing w:before="60" w:after="60" w:line="259" w:lineRule="auto"/>
        <w:ind w:firstLine="567"/>
        <w:rPr>
          <w:rFonts w:ascii="Times New Roman" w:hAnsi="Times New Roman"/>
          <w:b/>
          <w:bCs/>
          <w:sz w:val="27"/>
          <w:szCs w:val="27"/>
        </w:rPr>
      </w:pPr>
      <w:r w:rsidRPr="00B605F3">
        <w:rPr>
          <w:rFonts w:ascii="Times New Roman" w:hAnsi="Times New Roman"/>
          <w:b/>
          <w:bCs/>
          <w:sz w:val="27"/>
          <w:szCs w:val="27"/>
        </w:rPr>
        <w:t>1. Hiện trạng lập hồ sơ quản lý, bảo dưỡng thường xuyên đường bộ</w:t>
      </w:r>
    </w:p>
    <w:p w14:paraId="79C8CF47" w14:textId="77777777" w:rsidR="006E553D" w:rsidRPr="00B605F3" w:rsidRDefault="006E553D" w:rsidP="006E553D">
      <w:pPr>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Qu</w:t>
      </w:r>
      <w:r>
        <w:rPr>
          <w:rFonts w:ascii="Times New Roman" w:hAnsi="Times New Roman"/>
          <w:sz w:val="27"/>
          <w:szCs w:val="27"/>
        </w:rPr>
        <w:t>a</w:t>
      </w:r>
      <w:r w:rsidRPr="00B605F3">
        <w:rPr>
          <w:rFonts w:ascii="Times New Roman" w:hAnsi="Times New Roman"/>
          <w:sz w:val="27"/>
          <w:szCs w:val="27"/>
        </w:rPr>
        <w:t xml:space="preserve"> theo dõi các đơn vị lập hồ sơ quản lý, bảo dưỡng thường xuyên đường bộ đã đáp ứng yêu cầu quản lý, kiểm tra, nghiệm thu và lưu trữ theo quy định; là căn cứ phục vụ công tác kiểm tra hiện trường, đánh giá chất lượng quản lý, bảo dưỡng thường xuyên, kiểm tra, kiểm toán và quyết toán kinh phí quản lý, bảo dưỡng thường xuyên. Tuy nhiên, hồ sơ sổ sách</w:t>
      </w:r>
      <w:r>
        <w:rPr>
          <w:rFonts w:ascii="Times New Roman" w:hAnsi="Times New Roman"/>
          <w:sz w:val="27"/>
          <w:szCs w:val="27"/>
        </w:rPr>
        <w:t>,</w:t>
      </w:r>
      <w:r w:rsidRPr="00B605F3">
        <w:rPr>
          <w:rFonts w:ascii="Times New Roman" w:hAnsi="Times New Roman"/>
          <w:sz w:val="27"/>
          <w:szCs w:val="27"/>
        </w:rPr>
        <w:t xml:space="preserve"> biểu mẫu báo cáo cơ sở dữ liệu đường bộ còn một số tồn tại như: (i) Chưa thống nhất giữa các biểu mẫu; (ii) Nhiều nội dung ghi chép trùng lặp (có đơn vị quy định 2 loại sổ ghi chép của công tác tuần đường là Sổ </w:t>
      </w:r>
      <w:r>
        <w:rPr>
          <w:rFonts w:ascii="Times New Roman" w:hAnsi="Times New Roman"/>
          <w:sz w:val="27"/>
          <w:szCs w:val="27"/>
        </w:rPr>
        <w:t>t</w:t>
      </w:r>
      <w:r w:rsidRPr="00B605F3">
        <w:rPr>
          <w:rFonts w:ascii="Times New Roman" w:hAnsi="Times New Roman"/>
          <w:sz w:val="27"/>
          <w:szCs w:val="27"/>
        </w:rPr>
        <w:t>uần</w:t>
      </w:r>
      <w:r>
        <w:rPr>
          <w:rFonts w:ascii="Times New Roman" w:hAnsi="Times New Roman"/>
          <w:sz w:val="27"/>
          <w:szCs w:val="27"/>
        </w:rPr>
        <w:t xml:space="preserve"> </w:t>
      </w:r>
      <w:r w:rsidRPr="00B605F3">
        <w:rPr>
          <w:rFonts w:ascii="Times New Roman" w:hAnsi="Times New Roman"/>
          <w:sz w:val="27"/>
          <w:szCs w:val="27"/>
        </w:rPr>
        <w:t>đường và Sổ ghi chép tuần đường quản lý giao thông); (iii) Chủ yếu quản lý bằng hồ sơ giấy, do đó việc tổng hợp để lập báo cáo làm tăng thời gian nhập liệu; mặt khác, khó tra cứu lịch sử, chia sẻ thông tin và chưa đáp ứng yêu cầu chuyển đổi số; (iv)</w:t>
      </w:r>
      <w:r>
        <w:rPr>
          <w:rFonts w:ascii="Times New Roman" w:hAnsi="Times New Roman"/>
          <w:sz w:val="27"/>
          <w:szCs w:val="27"/>
        </w:rPr>
        <w:t xml:space="preserve"> </w:t>
      </w:r>
      <w:r w:rsidRPr="00B605F3">
        <w:rPr>
          <w:rFonts w:ascii="Times New Roman" w:hAnsi="Times New Roman"/>
          <w:sz w:val="27"/>
          <w:szCs w:val="27"/>
        </w:rPr>
        <w:t>Chưa hình thành cơ sở dữ liệu dùng chung, mỗi đơn vị hiện quản lý hồ sơ riêng.</w:t>
      </w:r>
    </w:p>
    <w:p w14:paraId="27C4CB75" w14:textId="77777777" w:rsidR="006E553D" w:rsidRPr="00B605F3" w:rsidRDefault="006E553D" w:rsidP="006E553D">
      <w:pPr>
        <w:spacing w:before="60" w:after="60" w:line="259" w:lineRule="auto"/>
        <w:ind w:firstLine="567"/>
        <w:rPr>
          <w:rFonts w:ascii="Times New Roman" w:hAnsi="Times New Roman"/>
          <w:b/>
          <w:bCs/>
          <w:sz w:val="27"/>
          <w:szCs w:val="27"/>
        </w:rPr>
      </w:pPr>
      <w:r w:rsidRPr="00B605F3">
        <w:rPr>
          <w:rFonts w:ascii="Times New Roman" w:hAnsi="Times New Roman"/>
          <w:b/>
          <w:bCs/>
          <w:sz w:val="27"/>
          <w:szCs w:val="27"/>
        </w:rPr>
        <w:t>2. Quá trình xây dựng</w:t>
      </w:r>
    </w:p>
    <w:p w14:paraId="43BE1A4D" w14:textId="77777777" w:rsidR="006E553D" w:rsidRPr="00B605F3" w:rsidRDefault="006E553D" w:rsidP="006E553D">
      <w:pPr>
        <w:spacing w:before="60" w:after="60" w:line="259" w:lineRule="auto"/>
        <w:ind w:firstLine="567"/>
        <w:jc w:val="both"/>
        <w:rPr>
          <w:rFonts w:ascii="Times New Roman" w:hAnsi="Times New Roman"/>
          <w:b/>
          <w:bCs/>
          <w:sz w:val="27"/>
          <w:szCs w:val="27"/>
        </w:rPr>
      </w:pPr>
      <w:r w:rsidRPr="00B605F3">
        <w:rPr>
          <w:rFonts w:ascii="Times New Roman" w:hAnsi="Times New Roman"/>
          <w:b/>
          <w:bCs/>
          <w:sz w:val="27"/>
          <w:szCs w:val="27"/>
        </w:rPr>
        <w:t>2.1. Cơ sở pháp lý</w:t>
      </w:r>
    </w:p>
    <w:p w14:paraId="6F03CACB" w14:textId="77777777" w:rsidR="006E553D" w:rsidRPr="00B605F3" w:rsidRDefault="006E553D" w:rsidP="006E553D">
      <w:pPr>
        <w:tabs>
          <w:tab w:val="num" w:pos="720"/>
        </w:tabs>
        <w:spacing w:before="60" w:after="60" w:line="276" w:lineRule="auto"/>
        <w:ind w:firstLine="562"/>
        <w:jc w:val="both"/>
        <w:rPr>
          <w:rFonts w:ascii="Times New Roman" w:hAnsi="Times New Roman"/>
          <w:spacing w:val="-4"/>
          <w:sz w:val="27"/>
          <w:szCs w:val="27"/>
        </w:rPr>
      </w:pPr>
      <w:r w:rsidRPr="00B605F3">
        <w:rPr>
          <w:rFonts w:ascii="Times New Roman" w:hAnsi="Times New Roman"/>
          <w:spacing w:val="-4"/>
          <w:sz w:val="27"/>
          <w:szCs w:val="27"/>
        </w:rPr>
        <w:t xml:space="preserve">- Luật: Đường bộ; Xây dựng; </w:t>
      </w:r>
    </w:p>
    <w:p w14:paraId="7F87D13E" w14:textId="77777777" w:rsidR="006E553D" w:rsidRPr="00B605F3" w:rsidRDefault="006E553D" w:rsidP="006E553D">
      <w:pPr>
        <w:tabs>
          <w:tab w:val="num" w:pos="720"/>
        </w:tabs>
        <w:spacing w:before="60" w:after="60" w:line="276" w:lineRule="auto"/>
        <w:ind w:firstLine="562"/>
        <w:jc w:val="both"/>
        <w:rPr>
          <w:rFonts w:ascii="Times New Roman" w:hAnsi="Times New Roman"/>
          <w:spacing w:val="-4"/>
          <w:sz w:val="27"/>
          <w:szCs w:val="27"/>
        </w:rPr>
      </w:pPr>
      <w:r w:rsidRPr="00B605F3">
        <w:rPr>
          <w:rFonts w:ascii="Times New Roman" w:hAnsi="Times New Roman"/>
          <w:spacing w:val="-4"/>
          <w:sz w:val="27"/>
          <w:szCs w:val="27"/>
        </w:rPr>
        <w:t>- Nghị định: số 165/2024/NĐ-CP ngày 26/12/2024; số 241/2026/NĐ-CP ngày 26/6/2026; số 207/2026/NĐ-CP ngày 15/6/2026;</w:t>
      </w:r>
    </w:p>
    <w:p w14:paraId="18732F56" w14:textId="77777777" w:rsidR="006E553D" w:rsidRPr="00B605F3" w:rsidRDefault="006E553D" w:rsidP="006E553D">
      <w:pPr>
        <w:tabs>
          <w:tab w:val="num" w:pos="720"/>
        </w:tabs>
        <w:spacing w:before="60" w:after="60" w:line="276" w:lineRule="auto"/>
        <w:ind w:firstLine="562"/>
        <w:jc w:val="both"/>
        <w:rPr>
          <w:rFonts w:ascii="Times New Roman" w:hAnsi="Times New Roman"/>
          <w:spacing w:val="-4"/>
          <w:sz w:val="27"/>
          <w:szCs w:val="27"/>
        </w:rPr>
      </w:pPr>
      <w:r w:rsidRPr="00B605F3">
        <w:rPr>
          <w:rFonts w:ascii="Times New Roman" w:hAnsi="Times New Roman"/>
          <w:spacing w:val="-4"/>
          <w:sz w:val="27"/>
          <w:szCs w:val="27"/>
        </w:rPr>
        <w:t>- Thông tư: số 41/2024/TT-BGTVT ngày 15/11/2024; số 72/2025/TT-BXD ngày 31/12/2025 của Bộ Xây dựng;</w:t>
      </w:r>
    </w:p>
    <w:p w14:paraId="15EBBACE" w14:textId="77777777" w:rsidR="006E553D" w:rsidRPr="00B605F3" w:rsidRDefault="006E553D" w:rsidP="006E553D">
      <w:pPr>
        <w:tabs>
          <w:tab w:val="num" w:pos="720"/>
        </w:tabs>
        <w:spacing w:before="60" w:after="60" w:line="276" w:lineRule="auto"/>
        <w:ind w:firstLine="562"/>
        <w:jc w:val="both"/>
        <w:rPr>
          <w:rFonts w:ascii="Times New Roman" w:hAnsi="Times New Roman"/>
          <w:spacing w:val="-4"/>
          <w:sz w:val="27"/>
          <w:szCs w:val="27"/>
        </w:rPr>
      </w:pPr>
      <w:r w:rsidRPr="00B605F3">
        <w:rPr>
          <w:rFonts w:ascii="Times New Roman" w:hAnsi="Times New Roman"/>
          <w:spacing w:val="-4"/>
          <w:sz w:val="27"/>
          <w:szCs w:val="27"/>
        </w:rPr>
        <w:t>- Tiêu chuẩn kỹ thuật TCVN 14182:2024: Tiêu chuẩn bảo dưỡng thường xuyên đường bộ - Yêu cầu kỹ thuật;</w:t>
      </w:r>
    </w:p>
    <w:p w14:paraId="0F6A2C08" w14:textId="77777777" w:rsidR="006E553D" w:rsidRPr="00B605F3" w:rsidRDefault="006E553D" w:rsidP="006E553D">
      <w:pPr>
        <w:tabs>
          <w:tab w:val="num" w:pos="720"/>
        </w:tabs>
        <w:spacing w:before="60" w:after="60" w:line="276" w:lineRule="auto"/>
        <w:ind w:firstLine="562"/>
        <w:jc w:val="both"/>
        <w:rPr>
          <w:rFonts w:ascii="Times New Roman" w:hAnsi="Times New Roman"/>
          <w:spacing w:val="-4"/>
          <w:sz w:val="27"/>
          <w:szCs w:val="27"/>
        </w:rPr>
      </w:pPr>
      <w:r w:rsidRPr="00B605F3">
        <w:rPr>
          <w:rFonts w:ascii="Times New Roman" w:hAnsi="Times New Roman"/>
          <w:spacing w:val="-4"/>
          <w:sz w:val="27"/>
          <w:szCs w:val="27"/>
        </w:rPr>
        <w:lastRenderedPageBreak/>
        <w:t>- Tiêu chuẩn cơ sở TCCS 17:2016/TCĐBVN</w:t>
      </w:r>
      <w:r>
        <w:rPr>
          <w:rFonts w:ascii="Times New Roman" w:hAnsi="Times New Roman"/>
          <w:spacing w:val="-4"/>
          <w:sz w:val="27"/>
          <w:szCs w:val="27"/>
        </w:rPr>
        <w:t>:</w:t>
      </w:r>
      <w:r w:rsidRPr="00B605F3">
        <w:rPr>
          <w:rFonts w:ascii="Times New Roman" w:hAnsi="Times New Roman"/>
          <w:spacing w:val="-4"/>
          <w:sz w:val="27"/>
          <w:szCs w:val="27"/>
        </w:rPr>
        <w:t xml:space="preserve"> Tiêu chuẩn kỹ thuật bảo dưỡng thường xuyên công trình đường cao tốc;</w:t>
      </w:r>
    </w:p>
    <w:p w14:paraId="7727F569" w14:textId="77777777" w:rsidR="006E553D" w:rsidRPr="00B605F3" w:rsidRDefault="006E553D" w:rsidP="006E553D">
      <w:pPr>
        <w:spacing w:before="60" w:after="60" w:line="259" w:lineRule="auto"/>
        <w:ind w:firstLine="567"/>
        <w:jc w:val="both"/>
        <w:rPr>
          <w:rFonts w:ascii="Times New Roman" w:hAnsi="Times New Roman"/>
          <w:sz w:val="27"/>
          <w:szCs w:val="27"/>
        </w:rPr>
      </w:pPr>
      <w:r w:rsidRPr="00B605F3">
        <w:rPr>
          <w:rFonts w:ascii="Times New Roman" w:hAnsi="Times New Roman"/>
          <w:spacing w:val="-4"/>
          <w:sz w:val="27"/>
          <w:szCs w:val="27"/>
        </w:rPr>
        <w:t>- Tiêu chuẩn quản lý và khai thác đường cao tốc – Tuần đường và xử lý sự cố trên đường cao tốc TCCS 16:2016/TCĐBVN.</w:t>
      </w:r>
    </w:p>
    <w:p w14:paraId="52FEBA6C" w14:textId="77777777" w:rsidR="006E553D" w:rsidRPr="00B605F3" w:rsidRDefault="006E553D" w:rsidP="006E553D">
      <w:pPr>
        <w:spacing w:before="60" w:after="60" w:line="259" w:lineRule="auto"/>
        <w:ind w:firstLine="567"/>
        <w:jc w:val="both"/>
        <w:rPr>
          <w:rFonts w:ascii="Times New Roman" w:hAnsi="Times New Roman"/>
          <w:b/>
          <w:bCs/>
          <w:sz w:val="27"/>
          <w:szCs w:val="27"/>
        </w:rPr>
      </w:pPr>
      <w:r w:rsidRPr="00B605F3">
        <w:rPr>
          <w:rFonts w:ascii="Times New Roman" w:hAnsi="Times New Roman"/>
          <w:b/>
          <w:bCs/>
          <w:sz w:val="27"/>
          <w:szCs w:val="27"/>
        </w:rPr>
        <w:t>2.2. Quá trình thực hiện</w:t>
      </w:r>
    </w:p>
    <w:p w14:paraId="1142B60D" w14:textId="77777777" w:rsidR="006E553D" w:rsidRPr="00B605F3" w:rsidRDefault="006E553D" w:rsidP="006E553D">
      <w:pPr>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Ngày 25/6/2026, Cục Đường bộ Việt Nam ban hành văn bản số 3858/CĐBVN-QLBT về việc rà soát, đánh giá sự thống nhất và các bất cập trong công tác ghi chép sổ sách nội nghiệp đối với công tác quản lý, bảo dưỡng thường xuyên đồng thời nghiên cứu số hoá để khắc phục bất cập, đồng bộ dữ liệu, thuận lợi trong quá trình thực hiện; trong đó, giao Khu Quản lý đường bộ I chủ trì tổng hợp báo cáo, nghiên cứu đề xuất xây dựng phần mềm số hoá và ứng dụng để triển khai thống nhất.</w:t>
      </w:r>
    </w:p>
    <w:p w14:paraId="474ECB04" w14:textId="77777777" w:rsidR="006E553D" w:rsidRPr="00B605F3" w:rsidRDefault="006E553D" w:rsidP="006E553D">
      <w:pPr>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Ngày 30/7/2026, Khu Quản lý đường bộ I </w:t>
      </w:r>
      <w:r>
        <w:rPr>
          <w:rFonts w:ascii="Times New Roman" w:hAnsi="Times New Roman"/>
          <w:sz w:val="27"/>
          <w:szCs w:val="27"/>
        </w:rPr>
        <w:t>có</w:t>
      </w:r>
      <w:r w:rsidRPr="00B605F3">
        <w:rPr>
          <w:rFonts w:ascii="Times New Roman" w:hAnsi="Times New Roman"/>
          <w:sz w:val="27"/>
          <w:szCs w:val="27"/>
        </w:rPr>
        <w:t xml:space="preserve"> văn bản số 1539/KQLĐBI-QLBT về việc báo cáo kết quả rà soát, đánh giá công tác ghi chép sổ sách nội nghiệp trong công tác quản lý, BDTX đường bộ và đề xuất giải pháp chuyển đổi số; Phòng Quản lý, bảo trì tổng hợp, đề xuất việc chuẩn hoá lập hồ sơ quản lý, bảo dưỡng thường xuyên và trình Lãnh đạo Cục Đường bộ Việt Nam ban hành văn bản xin ý kiến Lãnh đạo Cục ĐBVN,</w:t>
      </w:r>
      <w:r>
        <w:rPr>
          <w:rFonts w:ascii="Times New Roman" w:hAnsi="Times New Roman"/>
          <w:sz w:val="27"/>
          <w:szCs w:val="27"/>
        </w:rPr>
        <w:t xml:space="preserve"> </w:t>
      </w:r>
      <w:r w:rsidRPr="00B605F3">
        <w:rPr>
          <w:rFonts w:ascii="Times New Roman" w:hAnsi="Times New Roman"/>
          <w:sz w:val="27"/>
          <w:szCs w:val="27"/>
        </w:rPr>
        <w:t xml:space="preserve">các Phòng tham mưu và các Khu QLĐB tại văn bản số 4930/CĐBVN-QLBT ngày 30/7/2026; </w:t>
      </w:r>
    </w:p>
    <w:p w14:paraId="34CF3E6E" w14:textId="77777777" w:rsidR="006E553D" w:rsidRPr="00B605F3" w:rsidRDefault="006E553D" w:rsidP="006E553D">
      <w:pPr>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Phòng Quản lý</w:t>
      </w:r>
      <w:r>
        <w:rPr>
          <w:rFonts w:ascii="Times New Roman" w:hAnsi="Times New Roman"/>
          <w:sz w:val="27"/>
          <w:szCs w:val="27"/>
        </w:rPr>
        <w:t>,</w:t>
      </w:r>
      <w:r w:rsidRPr="00B605F3">
        <w:rPr>
          <w:rFonts w:ascii="Times New Roman" w:hAnsi="Times New Roman"/>
          <w:sz w:val="27"/>
          <w:szCs w:val="27"/>
        </w:rPr>
        <w:t xml:space="preserve"> bảo trì tổng hợp báo cáo của Khu QLĐB I tại văn bản số 1661/KQLĐBI-QLBT ngày 11/8/2026 và ý kiến góp ý chỉ đạo của Lãnh đạo Cục Đường bộ Việt Nam, Phòng tiếp thu chỉnh sửa và giải trình (có bảng phụ lục đính kèm).</w:t>
      </w:r>
    </w:p>
    <w:p w14:paraId="0D9AE3F8" w14:textId="77777777" w:rsidR="006E553D" w:rsidRPr="00B605F3" w:rsidRDefault="006E553D" w:rsidP="006E553D">
      <w:pPr>
        <w:spacing w:before="60" w:after="60" w:line="259" w:lineRule="auto"/>
        <w:ind w:firstLine="567"/>
        <w:jc w:val="both"/>
        <w:rPr>
          <w:rFonts w:ascii="Times New Roman" w:hAnsi="Times New Roman"/>
          <w:b/>
          <w:bCs/>
          <w:sz w:val="27"/>
          <w:szCs w:val="27"/>
        </w:rPr>
      </w:pPr>
      <w:r w:rsidRPr="00B605F3">
        <w:rPr>
          <w:rFonts w:ascii="Times New Roman" w:hAnsi="Times New Roman"/>
          <w:b/>
          <w:bCs/>
          <w:sz w:val="27"/>
          <w:szCs w:val="27"/>
        </w:rPr>
        <w:t>2.3. Kiến nghị, đề xuất mẫu sổ, cơ sở dữ liệu quản lý, bảo dưỡng thường xuyên đường bộ</w:t>
      </w:r>
    </w:p>
    <w:p w14:paraId="0A286B0D" w14:textId="77777777" w:rsidR="006E553D" w:rsidRPr="00B605F3" w:rsidRDefault="006E553D" w:rsidP="006E553D">
      <w:pPr>
        <w:spacing w:before="60" w:after="60" w:line="259" w:lineRule="auto"/>
        <w:ind w:firstLine="567"/>
        <w:jc w:val="both"/>
        <w:rPr>
          <w:rFonts w:ascii="Times New Roman" w:hAnsi="Times New Roman"/>
          <w:sz w:val="27"/>
          <w:szCs w:val="27"/>
        </w:rPr>
      </w:pPr>
      <w:r w:rsidRPr="00B605F3">
        <w:rPr>
          <w:rFonts w:ascii="Times New Roman" w:hAnsi="Times New Roman"/>
          <w:b/>
          <w:bCs/>
          <w:sz w:val="27"/>
          <w:szCs w:val="27"/>
        </w:rPr>
        <w:t>a) Mẫu sổ sách:</w:t>
      </w:r>
      <w:r w:rsidRPr="00B605F3">
        <w:rPr>
          <w:rFonts w:ascii="Times New Roman" w:hAnsi="Times New Roman"/>
          <w:sz w:val="27"/>
          <w:szCs w:val="27"/>
        </w:rPr>
        <w:t xml:space="preserve"> </w:t>
      </w:r>
    </w:p>
    <w:p w14:paraId="4B9F8FEA"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(1). </w:t>
      </w:r>
      <w:r>
        <w:rPr>
          <w:rFonts w:ascii="Times New Roman" w:hAnsi="Times New Roman"/>
          <w:sz w:val="27"/>
          <w:szCs w:val="27"/>
        </w:rPr>
        <w:t xml:space="preserve">Mẫu 1: </w:t>
      </w:r>
      <w:r w:rsidRPr="00B605F3">
        <w:rPr>
          <w:rFonts w:ascii="Times New Roman" w:hAnsi="Times New Roman"/>
          <w:sz w:val="27"/>
          <w:szCs w:val="27"/>
        </w:rPr>
        <w:t>Nhật ký tuần kiểm;</w:t>
      </w:r>
    </w:p>
    <w:p w14:paraId="4360D4B5"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(2). </w:t>
      </w:r>
      <w:r>
        <w:rPr>
          <w:rFonts w:ascii="Times New Roman" w:hAnsi="Times New Roman"/>
          <w:sz w:val="27"/>
          <w:szCs w:val="27"/>
        </w:rPr>
        <w:t xml:space="preserve">Mẫu 2: </w:t>
      </w:r>
      <w:r w:rsidRPr="00B605F3">
        <w:rPr>
          <w:rFonts w:ascii="Times New Roman" w:hAnsi="Times New Roman"/>
          <w:sz w:val="27"/>
          <w:szCs w:val="27"/>
        </w:rPr>
        <w:t>Nhật ký tuần đường;</w:t>
      </w:r>
    </w:p>
    <w:p w14:paraId="74CCEF47"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(3). </w:t>
      </w:r>
      <w:r>
        <w:rPr>
          <w:rFonts w:ascii="Times New Roman" w:hAnsi="Times New Roman"/>
          <w:sz w:val="27"/>
          <w:szCs w:val="27"/>
        </w:rPr>
        <w:t xml:space="preserve">Mẫu 3: </w:t>
      </w:r>
      <w:r w:rsidRPr="00B605F3">
        <w:rPr>
          <w:rFonts w:ascii="Times New Roman" w:hAnsi="Times New Roman"/>
          <w:sz w:val="27"/>
          <w:szCs w:val="27"/>
        </w:rPr>
        <w:t>S</w:t>
      </w:r>
      <w:r w:rsidRPr="00B605F3">
        <w:rPr>
          <w:rFonts w:ascii="Times New Roman" w:hAnsi="Times New Roman"/>
          <w:bCs/>
          <w:color w:val="000000" w:themeColor="text1"/>
          <w:spacing w:val="-4"/>
          <w:sz w:val="27"/>
          <w:szCs w:val="27"/>
        </w:rPr>
        <w:t>ổ trực bảo đảm giao thông, trực chốt và xử lý sự cố</w:t>
      </w:r>
      <w:r w:rsidRPr="00B605F3">
        <w:rPr>
          <w:rFonts w:ascii="Times New Roman" w:hAnsi="Times New Roman"/>
          <w:sz w:val="27"/>
          <w:szCs w:val="27"/>
        </w:rPr>
        <w:t>;</w:t>
      </w:r>
    </w:p>
    <w:p w14:paraId="75047A97"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(4). </w:t>
      </w:r>
      <w:r>
        <w:rPr>
          <w:rFonts w:ascii="Times New Roman" w:hAnsi="Times New Roman"/>
          <w:sz w:val="27"/>
          <w:szCs w:val="27"/>
        </w:rPr>
        <w:t xml:space="preserve">Mẫu 4: </w:t>
      </w:r>
      <w:r w:rsidRPr="00B605F3">
        <w:rPr>
          <w:rFonts w:ascii="Times New Roman" w:hAnsi="Times New Roman"/>
          <w:bCs/>
          <w:color w:val="000000" w:themeColor="text1"/>
          <w:spacing w:val="-4"/>
          <w:sz w:val="27"/>
          <w:szCs w:val="27"/>
        </w:rPr>
        <w:t>Sổ theo dõi kết quả đếm xe;</w:t>
      </w:r>
    </w:p>
    <w:p w14:paraId="47DFE02D"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(5). </w:t>
      </w:r>
      <w:r>
        <w:rPr>
          <w:rFonts w:ascii="Times New Roman" w:hAnsi="Times New Roman"/>
          <w:sz w:val="27"/>
          <w:szCs w:val="27"/>
        </w:rPr>
        <w:t xml:space="preserve">Mẫu 5: </w:t>
      </w:r>
      <w:r w:rsidRPr="00B605F3">
        <w:rPr>
          <w:rFonts w:ascii="Times New Roman" w:hAnsi="Times New Roman"/>
          <w:bCs/>
          <w:color w:val="000000" w:themeColor="text1"/>
          <w:spacing w:val="-4"/>
          <w:sz w:val="27"/>
          <w:szCs w:val="27"/>
        </w:rPr>
        <w:t>Sổ theo dõi tai nạn giao thông, điểm đen;</w:t>
      </w:r>
    </w:p>
    <w:p w14:paraId="72A7F8C9" w14:textId="77777777" w:rsidR="006E553D" w:rsidRPr="00B605F3" w:rsidRDefault="006E553D" w:rsidP="006E553D">
      <w:pPr>
        <w:widowControl/>
        <w:spacing w:before="60" w:after="60" w:line="259" w:lineRule="auto"/>
        <w:ind w:firstLine="567"/>
        <w:jc w:val="both"/>
        <w:rPr>
          <w:rFonts w:ascii="Times New Roman" w:hAnsi="Times New Roman"/>
          <w:bCs/>
          <w:color w:val="000000" w:themeColor="text1"/>
          <w:spacing w:val="-4"/>
          <w:sz w:val="27"/>
          <w:szCs w:val="27"/>
        </w:rPr>
      </w:pPr>
      <w:r w:rsidRPr="00B605F3">
        <w:rPr>
          <w:rFonts w:ascii="Times New Roman" w:hAnsi="Times New Roman"/>
          <w:sz w:val="27"/>
          <w:szCs w:val="27"/>
        </w:rPr>
        <w:t xml:space="preserve">(6). </w:t>
      </w:r>
      <w:r>
        <w:rPr>
          <w:rFonts w:ascii="Times New Roman" w:hAnsi="Times New Roman"/>
          <w:sz w:val="27"/>
          <w:szCs w:val="27"/>
        </w:rPr>
        <w:t xml:space="preserve">Mẫu 6: </w:t>
      </w:r>
      <w:r w:rsidRPr="00B605F3">
        <w:rPr>
          <w:rFonts w:ascii="Times New Roman" w:hAnsi="Times New Roman"/>
          <w:bCs/>
          <w:color w:val="000000" w:themeColor="text1"/>
          <w:spacing w:val="-4"/>
          <w:sz w:val="27"/>
          <w:szCs w:val="27"/>
        </w:rPr>
        <w:t>Sổ quản lý cầu, hầm và công trình phòng hộ;</w:t>
      </w:r>
    </w:p>
    <w:p w14:paraId="31001A13"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(7). </w:t>
      </w:r>
      <w:r>
        <w:rPr>
          <w:rFonts w:ascii="Times New Roman" w:hAnsi="Times New Roman"/>
          <w:sz w:val="27"/>
          <w:szCs w:val="27"/>
        </w:rPr>
        <w:t xml:space="preserve">Mẫu 7: </w:t>
      </w:r>
      <w:r w:rsidRPr="00B605F3">
        <w:rPr>
          <w:rFonts w:ascii="Times New Roman" w:hAnsi="Times New Roman"/>
          <w:bCs/>
          <w:color w:val="000000" w:themeColor="text1"/>
          <w:spacing w:val="-4"/>
          <w:sz w:val="27"/>
          <w:szCs w:val="27"/>
        </w:rPr>
        <w:t>Sổ quản lý hành lang an toàn đường bộ, giấy phép thi công và dự án;</w:t>
      </w:r>
    </w:p>
    <w:p w14:paraId="6BF529D6"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(8). </w:t>
      </w:r>
      <w:r>
        <w:rPr>
          <w:rFonts w:ascii="Times New Roman" w:hAnsi="Times New Roman"/>
          <w:sz w:val="27"/>
          <w:szCs w:val="27"/>
        </w:rPr>
        <w:t xml:space="preserve">Mẫu 8: </w:t>
      </w:r>
      <w:r w:rsidRPr="00B605F3">
        <w:rPr>
          <w:rFonts w:ascii="Times New Roman" w:hAnsi="Times New Roman"/>
          <w:bCs/>
          <w:color w:val="000000" w:themeColor="text1"/>
          <w:spacing w:val="-4"/>
          <w:sz w:val="27"/>
          <w:szCs w:val="27"/>
        </w:rPr>
        <w:t>Sổ theo dõi kết quả thực hiện bảo dưỡng thường xuyên;</w:t>
      </w:r>
    </w:p>
    <w:p w14:paraId="3752D5E7"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(9). </w:t>
      </w:r>
      <w:r>
        <w:rPr>
          <w:rFonts w:ascii="Times New Roman" w:hAnsi="Times New Roman"/>
          <w:sz w:val="27"/>
          <w:szCs w:val="27"/>
        </w:rPr>
        <w:t xml:space="preserve">Mẫu 9: </w:t>
      </w:r>
      <w:r w:rsidRPr="00B605F3">
        <w:rPr>
          <w:rFonts w:ascii="Times New Roman" w:hAnsi="Times New Roman"/>
          <w:bCs/>
          <w:color w:val="000000" w:themeColor="text1"/>
          <w:spacing w:val="-4"/>
          <w:sz w:val="27"/>
          <w:szCs w:val="27"/>
        </w:rPr>
        <w:t>Sổ quản lý, vận hành và bảo trì hệ thống ITS/ETC/KSTTX;</w:t>
      </w:r>
    </w:p>
    <w:p w14:paraId="7FE4CCC4"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(10). </w:t>
      </w:r>
      <w:r>
        <w:rPr>
          <w:rFonts w:ascii="Times New Roman" w:hAnsi="Times New Roman"/>
          <w:sz w:val="27"/>
          <w:szCs w:val="27"/>
        </w:rPr>
        <w:t xml:space="preserve">Mẫu 10: </w:t>
      </w:r>
      <w:r w:rsidRPr="00B605F3">
        <w:rPr>
          <w:rFonts w:ascii="Times New Roman" w:hAnsi="Times New Roman"/>
          <w:bCs/>
          <w:color w:val="000000" w:themeColor="text1"/>
          <w:spacing w:val="-4"/>
          <w:sz w:val="27"/>
          <w:szCs w:val="27"/>
        </w:rPr>
        <w:t>Bình đồ duỗi thẳng tuyến đường</w:t>
      </w:r>
      <w:r w:rsidRPr="00B605F3">
        <w:rPr>
          <w:rFonts w:ascii="Times New Roman" w:hAnsi="Times New Roman"/>
          <w:sz w:val="27"/>
          <w:szCs w:val="27"/>
        </w:rPr>
        <w:t>.</w:t>
      </w:r>
    </w:p>
    <w:p w14:paraId="079070D8"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b/>
          <w:bCs/>
          <w:sz w:val="27"/>
          <w:szCs w:val="27"/>
        </w:rPr>
        <w:t xml:space="preserve">b) Cơ sở dữ liệu đường bộ </w:t>
      </w:r>
    </w:p>
    <w:p w14:paraId="4B45C8D6"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(1). </w:t>
      </w:r>
      <w:r w:rsidRPr="00B605F3">
        <w:rPr>
          <w:rFonts w:ascii="Times New Roman" w:hAnsi="Times New Roman"/>
          <w:bCs/>
          <w:color w:val="000000" w:themeColor="text1"/>
          <w:spacing w:val="-4"/>
          <w:sz w:val="27"/>
          <w:szCs w:val="27"/>
        </w:rPr>
        <w:t xml:space="preserve">Biểu </w:t>
      </w:r>
      <w:r>
        <w:rPr>
          <w:rFonts w:ascii="Times New Roman" w:hAnsi="Times New Roman"/>
          <w:bCs/>
          <w:color w:val="000000" w:themeColor="text1"/>
          <w:spacing w:val="-4"/>
          <w:sz w:val="27"/>
          <w:szCs w:val="27"/>
        </w:rPr>
        <w:t>1: T</w:t>
      </w:r>
      <w:r w:rsidRPr="00B605F3">
        <w:rPr>
          <w:rFonts w:ascii="Times New Roman" w:hAnsi="Times New Roman"/>
          <w:bCs/>
          <w:color w:val="000000" w:themeColor="text1"/>
          <w:spacing w:val="-4"/>
          <w:sz w:val="27"/>
          <w:szCs w:val="27"/>
        </w:rPr>
        <w:t>hống kê phân loại mặt đường</w:t>
      </w:r>
      <w:r w:rsidRPr="00B605F3">
        <w:rPr>
          <w:rFonts w:ascii="Times New Roman" w:hAnsi="Times New Roman"/>
          <w:sz w:val="27"/>
          <w:szCs w:val="27"/>
        </w:rPr>
        <w:t>;</w:t>
      </w:r>
    </w:p>
    <w:p w14:paraId="4F36A6B0"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(2). </w:t>
      </w:r>
      <w:r w:rsidRPr="00B605F3">
        <w:rPr>
          <w:rFonts w:ascii="Times New Roman" w:hAnsi="Times New Roman"/>
          <w:bCs/>
          <w:color w:val="000000" w:themeColor="text1"/>
          <w:spacing w:val="-4"/>
          <w:sz w:val="27"/>
          <w:szCs w:val="27"/>
        </w:rPr>
        <w:t>Biểu</w:t>
      </w:r>
      <w:r>
        <w:rPr>
          <w:rFonts w:ascii="Times New Roman" w:hAnsi="Times New Roman"/>
          <w:bCs/>
          <w:color w:val="000000" w:themeColor="text1"/>
          <w:spacing w:val="-4"/>
          <w:sz w:val="27"/>
          <w:szCs w:val="27"/>
        </w:rPr>
        <w:t xml:space="preserve"> 2: T</w:t>
      </w:r>
      <w:r w:rsidRPr="00B605F3">
        <w:rPr>
          <w:rFonts w:ascii="Times New Roman" w:hAnsi="Times New Roman"/>
          <w:bCs/>
          <w:color w:val="000000" w:themeColor="text1"/>
          <w:spacing w:val="-4"/>
          <w:sz w:val="27"/>
          <w:szCs w:val="27"/>
        </w:rPr>
        <w:t>hống kê cầu</w:t>
      </w:r>
      <w:r w:rsidRPr="00B605F3">
        <w:rPr>
          <w:rFonts w:ascii="Times New Roman" w:hAnsi="Times New Roman"/>
          <w:sz w:val="27"/>
          <w:szCs w:val="27"/>
        </w:rPr>
        <w:t>;</w:t>
      </w:r>
    </w:p>
    <w:p w14:paraId="7EA58BD2"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(3). </w:t>
      </w:r>
      <w:r w:rsidRPr="00B605F3">
        <w:rPr>
          <w:rFonts w:ascii="Times New Roman" w:hAnsi="Times New Roman"/>
          <w:bCs/>
          <w:color w:val="000000" w:themeColor="text1"/>
          <w:spacing w:val="-4"/>
          <w:sz w:val="27"/>
          <w:szCs w:val="27"/>
        </w:rPr>
        <w:t>Biểu</w:t>
      </w:r>
      <w:r>
        <w:rPr>
          <w:rFonts w:ascii="Times New Roman" w:hAnsi="Times New Roman"/>
          <w:bCs/>
          <w:color w:val="000000" w:themeColor="text1"/>
          <w:spacing w:val="-4"/>
          <w:sz w:val="27"/>
          <w:szCs w:val="27"/>
        </w:rPr>
        <w:t xml:space="preserve"> 3:</w:t>
      </w:r>
      <w:r w:rsidRPr="00B605F3">
        <w:rPr>
          <w:rFonts w:ascii="Times New Roman" w:hAnsi="Times New Roman"/>
          <w:bCs/>
          <w:color w:val="000000" w:themeColor="text1"/>
          <w:spacing w:val="-4"/>
          <w:sz w:val="27"/>
          <w:szCs w:val="27"/>
        </w:rPr>
        <w:t xml:space="preserve"> </w:t>
      </w:r>
      <w:r>
        <w:rPr>
          <w:rFonts w:ascii="Times New Roman" w:hAnsi="Times New Roman"/>
          <w:bCs/>
          <w:color w:val="000000" w:themeColor="text1"/>
          <w:spacing w:val="-4"/>
          <w:sz w:val="27"/>
          <w:szCs w:val="27"/>
        </w:rPr>
        <w:t>T</w:t>
      </w:r>
      <w:r w:rsidRPr="00B605F3">
        <w:rPr>
          <w:rFonts w:ascii="Times New Roman" w:hAnsi="Times New Roman"/>
          <w:bCs/>
          <w:color w:val="000000" w:themeColor="text1"/>
          <w:spacing w:val="-4"/>
          <w:sz w:val="27"/>
          <w:szCs w:val="27"/>
        </w:rPr>
        <w:t>hống kê hầm đường bộ</w:t>
      </w:r>
      <w:r w:rsidRPr="00B605F3">
        <w:rPr>
          <w:rFonts w:ascii="Times New Roman" w:hAnsi="Times New Roman"/>
          <w:sz w:val="27"/>
          <w:szCs w:val="27"/>
        </w:rPr>
        <w:t>;</w:t>
      </w:r>
    </w:p>
    <w:p w14:paraId="2FF1E7FC"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lastRenderedPageBreak/>
        <w:t xml:space="preserve">(4). </w:t>
      </w:r>
      <w:r w:rsidRPr="00B605F3">
        <w:rPr>
          <w:rFonts w:ascii="Times New Roman" w:hAnsi="Times New Roman"/>
          <w:bCs/>
          <w:color w:val="000000" w:themeColor="text1"/>
          <w:spacing w:val="-4"/>
          <w:sz w:val="27"/>
          <w:szCs w:val="27"/>
        </w:rPr>
        <w:t>Biểu</w:t>
      </w:r>
      <w:r>
        <w:rPr>
          <w:rFonts w:ascii="Times New Roman" w:hAnsi="Times New Roman"/>
          <w:bCs/>
          <w:color w:val="000000" w:themeColor="text1"/>
          <w:spacing w:val="-4"/>
          <w:sz w:val="27"/>
          <w:szCs w:val="27"/>
        </w:rPr>
        <w:t xml:space="preserve"> 4:</w:t>
      </w:r>
      <w:r w:rsidRPr="00B605F3">
        <w:rPr>
          <w:rFonts w:ascii="Times New Roman" w:hAnsi="Times New Roman"/>
          <w:bCs/>
          <w:color w:val="000000" w:themeColor="text1"/>
          <w:spacing w:val="-4"/>
          <w:sz w:val="27"/>
          <w:szCs w:val="27"/>
        </w:rPr>
        <w:t xml:space="preserve"> </w:t>
      </w:r>
      <w:r>
        <w:rPr>
          <w:rFonts w:ascii="Times New Roman" w:hAnsi="Times New Roman"/>
          <w:bCs/>
          <w:color w:val="000000" w:themeColor="text1"/>
          <w:spacing w:val="-4"/>
          <w:sz w:val="27"/>
          <w:szCs w:val="27"/>
        </w:rPr>
        <w:t>T</w:t>
      </w:r>
      <w:r w:rsidRPr="00B605F3">
        <w:rPr>
          <w:rFonts w:ascii="Times New Roman" w:hAnsi="Times New Roman"/>
          <w:bCs/>
          <w:color w:val="000000" w:themeColor="text1"/>
          <w:spacing w:val="-4"/>
          <w:sz w:val="27"/>
          <w:szCs w:val="27"/>
        </w:rPr>
        <w:t>hống kê cống các loại;</w:t>
      </w:r>
    </w:p>
    <w:p w14:paraId="6E5D6937"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(5). </w:t>
      </w:r>
      <w:r w:rsidRPr="00B605F3">
        <w:rPr>
          <w:rFonts w:ascii="Times New Roman" w:hAnsi="Times New Roman"/>
          <w:bCs/>
          <w:color w:val="000000" w:themeColor="text1"/>
          <w:spacing w:val="-4"/>
          <w:sz w:val="27"/>
          <w:szCs w:val="27"/>
        </w:rPr>
        <w:t>Biểu</w:t>
      </w:r>
      <w:r>
        <w:rPr>
          <w:rFonts w:ascii="Times New Roman" w:hAnsi="Times New Roman"/>
          <w:bCs/>
          <w:color w:val="000000" w:themeColor="text1"/>
          <w:spacing w:val="-4"/>
          <w:sz w:val="27"/>
          <w:szCs w:val="27"/>
        </w:rPr>
        <w:t xml:space="preserve"> 5:</w:t>
      </w:r>
      <w:r w:rsidRPr="00B605F3">
        <w:rPr>
          <w:rFonts w:ascii="Times New Roman" w:hAnsi="Times New Roman"/>
          <w:bCs/>
          <w:color w:val="000000" w:themeColor="text1"/>
          <w:spacing w:val="-4"/>
          <w:sz w:val="27"/>
          <w:szCs w:val="27"/>
        </w:rPr>
        <w:t xml:space="preserve"> </w:t>
      </w:r>
      <w:r>
        <w:rPr>
          <w:rFonts w:ascii="Times New Roman" w:hAnsi="Times New Roman"/>
          <w:bCs/>
          <w:color w:val="000000" w:themeColor="text1"/>
          <w:spacing w:val="-4"/>
          <w:sz w:val="27"/>
          <w:szCs w:val="27"/>
        </w:rPr>
        <w:t>T</w:t>
      </w:r>
      <w:r w:rsidRPr="00B605F3">
        <w:rPr>
          <w:rFonts w:ascii="Times New Roman" w:hAnsi="Times New Roman"/>
          <w:bCs/>
          <w:color w:val="000000" w:themeColor="text1"/>
          <w:spacing w:val="-4"/>
          <w:sz w:val="27"/>
          <w:szCs w:val="27"/>
        </w:rPr>
        <w:t>hống kê rãnh các loại;</w:t>
      </w:r>
    </w:p>
    <w:p w14:paraId="109A4571" w14:textId="77777777" w:rsidR="006E553D" w:rsidRPr="00B605F3" w:rsidRDefault="006E553D" w:rsidP="006E553D">
      <w:pPr>
        <w:widowControl/>
        <w:spacing w:before="60" w:after="60" w:line="259" w:lineRule="auto"/>
        <w:ind w:firstLine="567"/>
        <w:jc w:val="both"/>
        <w:rPr>
          <w:rFonts w:ascii="Times New Roman" w:hAnsi="Times New Roman"/>
          <w:bCs/>
          <w:color w:val="000000" w:themeColor="text1"/>
          <w:spacing w:val="-4"/>
          <w:sz w:val="27"/>
          <w:szCs w:val="27"/>
        </w:rPr>
      </w:pPr>
      <w:r w:rsidRPr="00B605F3">
        <w:rPr>
          <w:rFonts w:ascii="Times New Roman" w:hAnsi="Times New Roman"/>
          <w:sz w:val="27"/>
          <w:szCs w:val="27"/>
        </w:rPr>
        <w:t xml:space="preserve">(6). </w:t>
      </w:r>
      <w:r w:rsidRPr="00B605F3">
        <w:rPr>
          <w:rFonts w:ascii="Times New Roman" w:hAnsi="Times New Roman"/>
          <w:bCs/>
          <w:color w:val="000000" w:themeColor="text1"/>
          <w:spacing w:val="-4"/>
          <w:sz w:val="27"/>
          <w:szCs w:val="27"/>
        </w:rPr>
        <w:t xml:space="preserve">Biểu </w:t>
      </w:r>
      <w:r>
        <w:rPr>
          <w:rFonts w:ascii="Times New Roman" w:hAnsi="Times New Roman"/>
          <w:bCs/>
          <w:color w:val="000000" w:themeColor="text1"/>
          <w:spacing w:val="-4"/>
          <w:sz w:val="27"/>
          <w:szCs w:val="27"/>
        </w:rPr>
        <w:t>6: T</w:t>
      </w:r>
      <w:r w:rsidRPr="00B605F3">
        <w:rPr>
          <w:rFonts w:ascii="Times New Roman" w:hAnsi="Times New Roman"/>
          <w:bCs/>
          <w:color w:val="000000" w:themeColor="text1"/>
          <w:spacing w:val="-4"/>
          <w:sz w:val="27"/>
          <w:szCs w:val="27"/>
        </w:rPr>
        <w:t>hống kê hầm chui dân sinh, hộp kỹ thuật;</w:t>
      </w:r>
    </w:p>
    <w:p w14:paraId="0966A73E"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(7). </w:t>
      </w:r>
      <w:r w:rsidRPr="00B605F3">
        <w:rPr>
          <w:rFonts w:ascii="Times New Roman" w:hAnsi="Times New Roman"/>
          <w:bCs/>
          <w:color w:val="000000" w:themeColor="text1"/>
          <w:spacing w:val="-4"/>
          <w:sz w:val="27"/>
          <w:szCs w:val="27"/>
        </w:rPr>
        <w:t xml:space="preserve">Biểu </w:t>
      </w:r>
      <w:r>
        <w:rPr>
          <w:rFonts w:ascii="Times New Roman" w:hAnsi="Times New Roman"/>
          <w:bCs/>
          <w:color w:val="000000" w:themeColor="text1"/>
          <w:spacing w:val="-4"/>
          <w:sz w:val="27"/>
          <w:szCs w:val="27"/>
        </w:rPr>
        <w:t>7: T</w:t>
      </w:r>
      <w:r w:rsidRPr="00B605F3">
        <w:rPr>
          <w:rFonts w:ascii="Times New Roman" w:hAnsi="Times New Roman"/>
          <w:bCs/>
          <w:color w:val="000000" w:themeColor="text1"/>
          <w:spacing w:val="-4"/>
          <w:sz w:val="27"/>
          <w:szCs w:val="27"/>
        </w:rPr>
        <w:t xml:space="preserve">hống kê lề đường, taluy dương; </w:t>
      </w:r>
      <w:r>
        <w:rPr>
          <w:rFonts w:ascii="Times New Roman" w:hAnsi="Times New Roman"/>
          <w:bCs/>
          <w:color w:val="000000" w:themeColor="text1"/>
          <w:spacing w:val="-4"/>
          <w:sz w:val="27"/>
          <w:szCs w:val="27"/>
        </w:rPr>
        <w:t>h</w:t>
      </w:r>
      <w:r w:rsidRPr="00B605F3">
        <w:rPr>
          <w:rFonts w:ascii="Times New Roman" w:hAnsi="Times New Roman"/>
          <w:bCs/>
          <w:color w:val="000000" w:themeColor="text1"/>
          <w:spacing w:val="-4"/>
          <w:sz w:val="27"/>
          <w:szCs w:val="27"/>
        </w:rPr>
        <w:t>àng rào bảo vệ;</w:t>
      </w:r>
    </w:p>
    <w:p w14:paraId="422AA8ED"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(8). </w:t>
      </w:r>
      <w:r w:rsidRPr="00B605F3">
        <w:rPr>
          <w:rFonts w:ascii="Times New Roman" w:hAnsi="Times New Roman"/>
          <w:bCs/>
          <w:color w:val="000000" w:themeColor="text1"/>
          <w:spacing w:val="-4"/>
          <w:sz w:val="27"/>
          <w:szCs w:val="27"/>
        </w:rPr>
        <w:t xml:space="preserve">Biểu </w:t>
      </w:r>
      <w:r>
        <w:rPr>
          <w:rFonts w:ascii="Times New Roman" w:hAnsi="Times New Roman"/>
          <w:bCs/>
          <w:color w:val="000000" w:themeColor="text1"/>
          <w:spacing w:val="-4"/>
          <w:sz w:val="27"/>
          <w:szCs w:val="27"/>
        </w:rPr>
        <w:t>8: T</w:t>
      </w:r>
      <w:r w:rsidRPr="00B605F3">
        <w:rPr>
          <w:rFonts w:ascii="Times New Roman" w:hAnsi="Times New Roman"/>
          <w:bCs/>
          <w:color w:val="000000" w:themeColor="text1"/>
          <w:spacing w:val="-4"/>
          <w:sz w:val="27"/>
          <w:szCs w:val="27"/>
        </w:rPr>
        <w:t>hống kê hệ thống an toàn giao thông;</w:t>
      </w:r>
    </w:p>
    <w:p w14:paraId="799F56CC" w14:textId="77777777" w:rsidR="006E553D" w:rsidRPr="00B605F3" w:rsidRDefault="006E553D" w:rsidP="006E553D">
      <w:pPr>
        <w:widowControl/>
        <w:spacing w:before="60" w:after="60" w:line="259" w:lineRule="auto"/>
        <w:ind w:firstLine="567"/>
        <w:jc w:val="both"/>
        <w:rPr>
          <w:rFonts w:ascii="Times New Roman" w:hAnsi="Times New Roman"/>
          <w:sz w:val="27"/>
          <w:szCs w:val="27"/>
        </w:rPr>
      </w:pPr>
      <w:r w:rsidRPr="00B605F3">
        <w:rPr>
          <w:rFonts w:ascii="Times New Roman" w:hAnsi="Times New Roman"/>
          <w:sz w:val="27"/>
          <w:szCs w:val="27"/>
        </w:rPr>
        <w:t xml:space="preserve">(9). </w:t>
      </w:r>
      <w:r w:rsidRPr="00B605F3">
        <w:rPr>
          <w:rFonts w:ascii="Times New Roman" w:hAnsi="Times New Roman"/>
          <w:bCs/>
          <w:color w:val="000000" w:themeColor="text1"/>
          <w:spacing w:val="-4"/>
          <w:sz w:val="27"/>
          <w:szCs w:val="27"/>
        </w:rPr>
        <w:t xml:space="preserve">Biểu </w:t>
      </w:r>
      <w:r>
        <w:rPr>
          <w:rFonts w:ascii="Times New Roman" w:hAnsi="Times New Roman"/>
          <w:bCs/>
          <w:color w:val="000000" w:themeColor="text1"/>
          <w:spacing w:val="-4"/>
          <w:sz w:val="27"/>
          <w:szCs w:val="27"/>
        </w:rPr>
        <w:t>9: T</w:t>
      </w:r>
      <w:r w:rsidRPr="00B605F3">
        <w:rPr>
          <w:rFonts w:ascii="Times New Roman" w:hAnsi="Times New Roman"/>
          <w:bCs/>
          <w:color w:val="000000" w:themeColor="text1"/>
          <w:spacing w:val="-4"/>
          <w:sz w:val="27"/>
          <w:szCs w:val="27"/>
        </w:rPr>
        <w:t>hống kê mốc lộ giới, mốc giải phóng mặt bằng;</w:t>
      </w:r>
    </w:p>
    <w:p w14:paraId="70D1D3FB" w14:textId="77777777" w:rsidR="006E553D" w:rsidRPr="00B605F3" w:rsidRDefault="006E553D" w:rsidP="006E553D">
      <w:pPr>
        <w:tabs>
          <w:tab w:val="num" w:pos="720"/>
        </w:tabs>
        <w:spacing w:before="60" w:after="60"/>
        <w:ind w:firstLine="567"/>
        <w:jc w:val="both"/>
        <w:rPr>
          <w:rFonts w:ascii="Times New Roman" w:hAnsi="Times New Roman"/>
          <w:bCs/>
          <w:color w:val="000000" w:themeColor="text1"/>
          <w:spacing w:val="-4"/>
          <w:sz w:val="27"/>
          <w:szCs w:val="27"/>
        </w:rPr>
      </w:pPr>
      <w:r w:rsidRPr="00B605F3">
        <w:rPr>
          <w:rFonts w:ascii="Times New Roman" w:hAnsi="Times New Roman"/>
          <w:sz w:val="27"/>
          <w:szCs w:val="27"/>
        </w:rPr>
        <w:t xml:space="preserve">(10). </w:t>
      </w:r>
      <w:r w:rsidRPr="00B605F3">
        <w:rPr>
          <w:rFonts w:ascii="Times New Roman" w:hAnsi="Times New Roman"/>
          <w:bCs/>
          <w:color w:val="000000" w:themeColor="text1"/>
          <w:spacing w:val="-4"/>
          <w:sz w:val="27"/>
          <w:szCs w:val="27"/>
        </w:rPr>
        <w:t xml:space="preserve">Biểu </w:t>
      </w:r>
      <w:r>
        <w:rPr>
          <w:rFonts w:ascii="Times New Roman" w:hAnsi="Times New Roman"/>
          <w:bCs/>
          <w:color w:val="000000" w:themeColor="text1"/>
          <w:spacing w:val="-4"/>
          <w:sz w:val="27"/>
          <w:szCs w:val="27"/>
        </w:rPr>
        <w:t>10: T</w:t>
      </w:r>
      <w:r w:rsidRPr="00B605F3">
        <w:rPr>
          <w:rFonts w:ascii="Times New Roman" w:hAnsi="Times New Roman"/>
          <w:bCs/>
          <w:color w:val="000000" w:themeColor="text1"/>
          <w:spacing w:val="-4"/>
          <w:sz w:val="27"/>
          <w:szCs w:val="27"/>
        </w:rPr>
        <w:t>hống kê kè, tường chắn;</w:t>
      </w:r>
    </w:p>
    <w:p w14:paraId="3CBE3866" w14:textId="77777777" w:rsidR="006E553D" w:rsidRPr="00B605F3" w:rsidRDefault="006E553D" w:rsidP="006E553D">
      <w:pPr>
        <w:tabs>
          <w:tab w:val="num" w:pos="720"/>
        </w:tabs>
        <w:spacing w:before="60" w:after="60"/>
        <w:ind w:firstLine="567"/>
        <w:jc w:val="both"/>
        <w:rPr>
          <w:rFonts w:ascii="Times New Roman" w:hAnsi="Times New Roman"/>
          <w:bCs/>
          <w:color w:val="000000" w:themeColor="text1"/>
          <w:spacing w:val="-4"/>
          <w:sz w:val="27"/>
          <w:szCs w:val="27"/>
        </w:rPr>
      </w:pPr>
      <w:r w:rsidRPr="00B605F3">
        <w:rPr>
          <w:rFonts w:ascii="Times New Roman" w:hAnsi="Times New Roman"/>
          <w:bCs/>
          <w:color w:val="000000" w:themeColor="text1"/>
          <w:spacing w:val="-4"/>
          <w:sz w:val="27"/>
          <w:szCs w:val="27"/>
        </w:rPr>
        <w:t xml:space="preserve">(11). Biểu </w:t>
      </w:r>
      <w:r>
        <w:rPr>
          <w:rFonts w:ascii="Times New Roman" w:hAnsi="Times New Roman"/>
          <w:bCs/>
          <w:color w:val="000000" w:themeColor="text1"/>
          <w:spacing w:val="-4"/>
          <w:sz w:val="27"/>
          <w:szCs w:val="27"/>
        </w:rPr>
        <w:t>11: T</w:t>
      </w:r>
      <w:r w:rsidRPr="00B605F3">
        <w:rPr>
          <w:rFonts w:ascii="Times New Roman" w:hAnsi="Times New Roman"/>
          <w:bCs/>
          <w:color w:val="000000" w:themeColor="text1"/>
          <w:spacing w:val="-4"/>
          <w:sz w:val="27"/>
          <w:szCs w:val="27"/>
        </w:rPr>
        <w:t>hống kê hệ thống chiếu sáng;</w:t>
      </w:r>
    </w:p>
    <w:p w14:paraId="68867067" w14:textId="77777777" w:rsidR="006E553D" w:rsidRPr="00B605F3" w:rsidRDefault="006E553D" w:rsidP="006E553D">
      <w:pPr>
        <w:tabs>
          <w:tab w:val="num" w:pos="720"/>
        </w:tabs>
        <w:spacing w:before="60" w:after="60"/>
        <w:ind w:firstLine="567"/>
        <w:jc w:val="both"/>
        <w:rPr>
          <w:rFonts w:ascii="Times New Roman" w:hAnsi="Times New Roman"/>
          <w:bCs/>
          <w:color w:val="000000" w:themeColor="text1"/>
          <w:spacing w:val="-4"/>
          <w:sz w:val="27"/>
          <w:szCs w:val="27"/>
        </w:rPr>
      </w:pPr>
      <w:r w:rsidRPr="00B605F3">
        <w:rPr>
          <w:rFonts w:ascii="Times New Roman" w:hAnsi="Times New Roman"/>
          <w:bCs/>
          <w:color w:val="000000" w:themeColor="text1"/>
          <w:spacing w:val="-4"/>
          <w:sz w:val="27"/>
          <w:szCs w:val="27"/>
        </w:rPr>
        <w:t xml:space="preserve">(12). Biểu </w:t>
      </w:r>
      <w:r>
        <w:rPr>
          <w:rFonts w:ascii="Times New Roman" w:hAnsi="Times New Roman"/>
          <w:bCs/>
          <w:color w:val="000000" w:themeColor="text1"/>
          <w:spacing w:val="-4"/>
          <w:sz w:val="27"/>
          <w:szCs w:val="27"/>
        </w:rPr>
        <w:t>12 T</w:t>
      </w:r>
      <w:r w:rsidRPr="00B605F3">
        <w:rPr>
          <w:rFonts w:ascii="Times New Roman" w:hAnsi="Times New Roman"/>
          <w:bCs/>
          <w:color w:val="000000" w:themeColor="text1"/>
          <w:spacing w:val="-4"/>
          <w:sz w:val="27"/>
          <w:szCs w:val="27"/>
        </w:rPr>
        <w:t>hống kê cây xanh, thảm cỏ;</w:t>
      </w:r>
    </w:p>
    <w:p w14:paraId="089306F9" w14:textId="77777777" w:rsidR="006E553D" w:rsidRPr="00B605F3" w:rsidRDefault="006E553D" w:rsidP="006E553D">
      <w:pPr>
        <w:tabs>
          <w:tab w:val="num" w:pos="720"/>
        </w:tabs>
        <w:spacing w:before="60" w:after="60"/>
        <w:ind w:firstLine="567"/>
        <w:jc w:val="both"/>
        <w:rPr>
          <w:rFonts w:ascii="Times New Roman" w:hAnsi="Times New Roman"/>
          <w:bCs/>
          <w:color w:val="000000" w:themeColor="text1"/>
          <w:spacing w:val="-4"/>
          <w:sz w:val="27"/>
          <w:szCs w:val="27"/>
        </w:rPr>
      </w:pPr>
      <w:r w:rsidRPr="00B605F3">
        <w:rPr>
          <w:rFonts w:ascii="Times New Roman" w:hAnsi="Times New Roman"/>
          <w:bCs/>
          <w:color w:val="000000" w:themeColor="text1"/>
          <w:spacing w:val="-4"/>
          <w:sz w:val="27"/>
          <w:szCs w:val="27"/>
        </w:rPr>
        <w:t>(13). Biểu</w:t>
      </w:r>
      <w:r>
        <w:rPr>
          <w:rFonts w:ascii="Times New Roman" w:hAnsi="Times New Roman"/>
          <w:bCs/>
          <w:color w:val="000000" w:themeColor="text1"/>
          <w:spacing w:val="-4"/>
          <w:sz w:val="27"/>
          <w:szCs w:val="27"/>
        </w:rPr>
        <w:t xml:space="preserve"> 13:</w:t>
      </w:r>
      <w:r w:rsidRPr="00B605F3">
        <w:rPr>
          <w:rFonts w:ascii="Times New Roman" w:hAnsi="Times New Roman"/>
          <w:bCs/>
          <w:color w:val="000000" w:themeColor="text1"/>
          <w:spacing w:val="-4"/>
          <w:sz w:val="27"/>
          <w:szCs w:val="27"/>
        </w:rPr>
        <w:t xml:space="preserve"> </w:t>
      </w:r>
      <w:r>
        <w:rPr>
          <w:rFonts w:ascii="Times New Roman" w:hAnsi="Times New Roman"/>
          <w:bCs/>
          <w:color w:val="000000" w:themeColor="text1"/>
          <w:spacing w:val="-4"/>
          <w:sz w:val="27"/>
          <w:szCs w:val="27"/>
        </w:rPr>
        <w:t>T</w:t>
      </w:r>
      <w:r w:rsidRPr="00B605F3">
        <w:rPr>
          <w:rFonts w:ascii="Times New Roman" w:hAnsi="Times New Roman"/>
          <w:bCs/>
          <w:color w:val="000000" w:themeColor="text1"/>
          <w:spacing w:val="-4"/>
          <w:sz w:val="27"/>
          <w:szCs w:val="27"/>
        </w:rPr>
        <w:t>hống kê tường chống ồn;</w:t>
      </w:r>
    </w:p>
    <w:p w14:paraId="0B7F32FC" w14:textId="77777777" w:rsidR="006E553D" w:rsidRPr="00B605F3" w:rsidRDefault="006E553D" w:rsidP="006E553D">
      <w:pPr>
        <w:tabs>
          <w:tab w:val="num" w:pos="720"/>
        </w:tabs>
        <w:spacing w:before="60" w:after="60"/>
        <w:ind w:firstLine="567"/>
        <w:jc w:val="both"/>
        <w:rPr>
          <w:rFonts w:ascii="Times New Roman" w:hAnsi="Times New Roman"/>
          <w:bCs/>
          <w:color w:val="000000" w:themeColor="text1"/>
          <w:spacing w:val="-4"/>
          <w:sz w:val="27"/>
          <w:szCs w:val="27"/>
        </w:rPr>
      </w:pPr>
      <w:r w:rsidRPr="00B605F3">
        <w:rPr>
          <w:rFonts w:ascii="Times New Roman" w:hAnsi="Times New Roman"/>
          <w:bCs/>
          <w:color w:val="000000" w:themeColor="text1"/>
          <w:spacing w:val="-4"/>
          <w:sz w:val="27"/>
          <w:szCs w:val="27"/>
        </w:rPr>
        <w:t>(14). Biểu</w:t>
      </w:r>
      <w:r>
        <w:rPr>
          <w:rFonts w:ascii="Times New Roman" w:hAnsi="Times New Roman"/>
          <w:bCs/>
          <w:color w:val="000000" w:themeColor="text1"/>
          <w:spacing w:val="-4"/>
          <w:sz w:val="27"/>
          <w:szCs w:val="27"/>
        </w:rPr>
        <w:t xml:space="preserve"> 14:</w:t>
      </w:r>
      <w:r w:rsidRPr="00B605F3">
        <w:rPr>
          <w:rFonts w:ascii="Times New Roman" w:hAnsi="Times New Roman"/>
          <w:bCs/>
          <w:color w:val="000000" w:themeColor="text1"/>
          <w:spacing w:val="-4"/>
          <w:sz w:val="27"/>
          <w:szCs w:val="27"/>
        </w:rPr>
        <w:t xml:space="preserve"> </w:t>
      </w:r>
      <w:r>
        <w:rPr>
          <w:rFonts w:ascii="Times New Roman" w:hAnsi="Times New Roman"/>
          <w:bCs/>
          <w:color w:val="000000" w:themeColor="text1"/>
          <w:spacing w:val="-4"/>
          <w:sz w:val="27"/>
          <w:szCs w:val="27"/>
        </w:rPr>
        <w:t>T</w:t>
      </w:r>
      <w:r w:rsidRPr="00B605F3">
        <w:rPr>
          <w:rFonts w:ascii="Times New Roman" w:hAnsi="Times New Roman"/>
          <w:bCs/>
          <w:color w:val="000000" w:themeColor="text1"/>
          <w:spacing w:val="-4"/>
          <w:sz w:val="27"/>
          <w:szCs w:val="27"/>
        </w:rPr>
        <w:t>hống kê hệ thống giao thông thông minh (ITS);</w:t>
      </w:r>
    </w:p>
    <w:p w14:paraId="29D3ADB0" w14:textId="77777777" w:rsidR="006E553D" w:rsidRPr="00B605F3" w:rsidRDefault="006E553D" w:rsidP="006E553D">
      <w:pPr>
        <w:tabs>
          <w:tab w:val="num" w:pos="720"/>
        </w:tabs>
        <w:spacing w:before="60" w:after="60"/>
        <w:ind w:firstLine="567"/>
        <w:jc w:val="both"/>
        <w:rPr>
          <w:rFonts w:ascii="Times New Roman" w:hAnsi="Times New Roman"/>
          <w:bCs/>
          <w:color w:val="000000" w:themeColor="text1"/>
          <w:spacing w:val="-4"/>
          <w:sz w:val="27"/>
          <w:szCs w:val="27"/>
        </w:rPr>
      </w:pPr>
      <w:r w:rsidRPr="00B605F3">
        <w:rPr>
          <w:rFonts w:ascii="Times New Roman" w:hAnsi="Times New Roman"/>
          <w:bCs/>
          <w:color w:val="000000" w:themeColor="text1"/>
          <w:spacing w:val="-4"/>
          <w:sz w:val="27"/>
          <w:szCs w:val="27"/>
        </w:rPr>
        <w:t xml:space="preserve">(15). Biểu </w:t>
      </w:r>
      <w:r>
        <w:rPr>
          <w:rFonts w:ascii="Times New Roman" w:hAnsi="Times New Roman"/>
          <w:bCs/>
          <w:color w:val="000000" w:themeColor="text1"/>
          <w:spacing w:val="-4"/>
          <w:sz w:val="27"/>
          <w:szCs w:val="27"/>
        </w:rPr>
        <w:t>15 T</w:t>
      </w:r>
      <w:r w:rsidRPr="00B605F3">
        <w:rPr>
          <w:rFonts w:ascii="Times New Roman" w:hAnsi="Times New Roman"/>
          <w:bCs/>
          <w:color w:val="000000" w:themeColor="text1"/>
          <w:spacing w:val="-4"/>
          <w:sz w:val="27"/>
          <w:szCs w:val="27"/>
        </w:rPr>
        <w:t>hống kê Trung tâm điều hành, Trạm thu phí, Trạm dừng chân, Nhà hạt, Kho vật tư dự phòng;</w:t>
      </w:r>
    </w:p>
    <w:p w14:paraId="38BAFEFF" w14:textId="77777777" w:rsidR="006E553D" w:rsidRPr="00B605F3" w:rsidRDefault="006E553D" w:rsidP="006E553D">
      <w:pPr>
        <w:tabs>
          <w:tab w:val="num" w:pos="720"/>
        </w:tabs>
        <w:spacing w:before="60" w:after="60"/>
        <w:ind w:firstLine="567"/>
        <w:jc w:val="both"/>
        <w:rPr>
          <w:rFonts w:ascii="Times New Roman" w:hAnsi="Times New Roman"/>
          <w:b/>
          <w:bCs/>
          <w:sz w:val="27"/>
          <w:szCs w:val="27"/>
        </w:rPr>
      </w:pPr>
      <w:r w:rsidRPr="00B605F3">
        <w:rPr>
          <w:rFonts w:ascii="Times New Roman" w:hAnsi="Times New Roman"/>
          <w:bCs/>
          <w:color w:val="000000" w:themeColor="text1"/>
          <w:spacing w:val="-4"/>
          <w:sz w:val="27"/>
          <w:szCs w:val="27"/>
        </w:rPr>
        <w:t>(16). Biểu</w:t>
      </w:r>
      <w:r>
        <w:rPr>
          <w:rFonts w:ascii="Times New Roman" w:hAnsi="Times New Roman"/>
          <w:bCs/>
          <w:color w:val="000000" w:themeColor="text1"/>
          <w:spacing w:val="-4"/>
          <w:sz w:val="27"/>
          <w:szCs w:val="27"/>
        </w:rPr>
        <w:t xml:space="preserve"> 16:</w:t>
      </w:r>
      <w:r w:rsidRPr="00B605F3">
        <w:rPr>
          <w:rFonts w:ascii="Times New Roman" w:hAnsi="Times New Roman"/>
          <w:bCs/>
          <w:color w:val="000000" w:themeColor="text1"/>
          <w:spacing w:val="-4"/>
          <w:sz w:val="27"/>
          <w:szCs w:val="27"/>
        </w:rPr>
        <w:t xml:space="preserve"> </w:t>
      </w:r>
      <w:r>
        <w:rPr>
          <w:rFonts w:ascii="Times New Roman" w:hAnsi="Times New Roman"/>
          <w:bCs/>
          <w:color w:val="000000" w:themeColor="text1"/>
          <w:spacing w:val="-4"/>
          <w:sz w:val="27"/>
          <w:szCs w:val="27"/>
        </w:rPr>
        <w:t>T</w:t>
      </w:r>
      <w:r w:rsidRPr="00B605F3">
        <w:rPr>
          <w:rFonts w:ascii="Times New Roman" w:hAnsi="Times New Roman"/>
          <w:bCs/>
          <w:color w:val="000000" w:themeColor="text1"/>
          <w:spacing w:val="-4"/>
          <w:sz w:val="27"/>
          <w:szCs w:val="27"/>
        </w:rPr>
        <w:t>hống kê các nút giao.</w:t>
      </w:r>
    </w:p>
    <w:p w14:paraId="78D5501B" w14:textId="77777777" w:rsidR="006E553D" w:rsidRPr="00B605F3" w:rsidRDefault="006E553D" w:rsidP="006E553D">
      <w:pPr>
        <w:tabs>
          <w:tab w:val="num" w:pos="720"/>
        </w:tabs>
        <w:spacing w:before="60" w:after="60" w:line="276" w:lineRule="auto"/>
        <w:ind w:firstLine="562"/>
        <w:jc w:val="both"/>
        <w:rPr>
          <w:rFonts w:ascii="Times New Roman" w:hAnsi="Times New Roman"/>
          <w:b/>
          <w:bCs/>
          <w:spacing w:val="-4"/>
          <w:sz w:val="27"/>
          <w:szCs w:val="27"/>
        </w:rPr>
      </w:pPr>
      <w:r w:rsidRPr="00B605F3">
        <w:rPr>
          <w:rFonts w:ascii="Times New Roman" w:hAnsi="Times New Roman"/>
          <w:b/>
          <w:bCs/>
          <w:spacing w:val="-4"/>
          <w:sz w:val="27"/>
          <w:szCs w:val="27"/>
        </w:rPr>
        <w:t xml:space="preserve">3. Kết quả </w:t>
      </w:r>
    </w:p>
    <w:p w14:paraId="2A6F02FD" w14:textId="77777777" w:rsidR="006E553D" w:rsidRPr="00B605F3" w:rsidRDefault="006E553D" w:rsidP="006E553D">
      <w:pPr>
        <w:tabs>
          <w:tab w:val="num" w:pos="720"/>
        </w:tabs>
        <w:spacing w:before="60" w:after="60" w:line="276" w:lineRule="auto"/>
        <w:ind w:firstLine="562"/>
        <w:jc w:val="both"/>
        <w:rPr>
          <w:rFonts w:ascii="Times New Roman" w:hAnsi="Times New Roman"/>
          <w:spacing w:val="-4"/>
          <w:sz w:val="27"/>
          <w:szCs w:val="27"/>
        </w:rPr>
      </w:pPr>
      <w:r w:rsidRPr="00B605F3">
        <w:rPr>
          <w:rFonts w:ascii="Times New Roman" w:hAnsi="Times New Roman"/>
          <w:sz w:val="27"/>
          <w:szCs w:val="27"/>
        </w:rPr>
        <w:t>Việc thống nhất mẫu sổ, cơ sở dữ liệu quản lý, bảo dưỡng thường xuyên đường bộ đáp ứng yêu cầu quản lý, kiểm tra, nghiệm thu và lưu trữ theo quy định; đáp ứng công tác tra cứu lịch sử, chia sẻ thông tin và yêu cầu chuyển đổi số; hình thành cơ sở dữ liệu dùng chung, thống nhất trên toàn quốc</w:t>
      </w:r>
      <w:r w:rsidRPr="00B605F3">
        <w:rPr>
          <w:rFonts w:ascii="Times New Roman" w:hAnsi="Times New Roman"/>
          <w:spacing w:val="-4"/>
          <w:sz w:val="27"/>
          <w:szCs w:val="27"/>
        </w:rPr>
        <w:t>.</w:t>
      </w:r>
    </w:p>
    <w:p w14:paraId="7FD25C07" w14:textId="77777777" w:rsidR="006E553D" w:rsidRPr="00B605F3" w:rsidRDefault="006E553D" w:rsidP="006E553D">
      <w:pPr>
        <w:tabs>
          <w:tab w:val="num" w:pos="720"/>
        </w:tabs>
        <w:spacing w:before="60" w:after="60" w:line="276" w:lineRule="auto"/>
        <w:ind w:firstLine="562"/>
        <w:jc w:val="both"/>
        <w:rPr>
          <w:rFonts w:ascii="Times New Roman" w:hAnsi="Times New Roman"/>
          <w:b/>
          <w:bCs/>
          <w:spacing w:val="-4"/>
          <w:sz w:val="27"/>
          <w:szCs w:val="27"/>
        </w:rPr>
      </w:pPr>
      <w:r w:rsidRPr="00B605F3">
        <w:rPr>
          <w:rFonts w:ascii="Times New Roman" w:hAnsi="Times New Roman"/>
          <w:b/>
          <w:bCs/>
          <w:spacing w:val="-4"/>
          <w:sz w:val="27"/>
          <w:szCs w:val="27"/>
        </w:rPr>
        <w:t>4. Kiến nghị</w:t>
      </w:r>
    </w:p>
    <w:p w14:paraId="44217A9E" w14:textId="77777777" w:rsidR="006E553D" w:rsidRPr="00B605F3" w:rsidRDefault="006E553D" w:rsidP="006E553D">
      <w:pPr>
        <w:tabs>
          <w:tab w:val="num" w:pos="720"/>
        </w:tabs>
        <w:spacing w:before="60" w:after="60" w:line="276" w:lineRule="auto"/>
        <w:ind w:firstLine="562"/>
        <w:jc w:val="both"/>
        <w:rPr>
          <w:rFonts w:ascii="Times New Roman" w:hAnsi="Times New Roman"/>
          <w:spacing w:val="-4"/>
          <w:sz w:val="27"/>
          <w:szCs w:val="27"/>
        </w:rPr>
      </w:pPr>
      <w:r>
        <w:rPr>
          <w:rFonts w:ascii="Times New Roman" w:hAnsi="Times New Roman"/>
          <w:spacing w:val="-4"/>
          <w:sz w:val="27"/>
          <w:szCs w:val="27"/>
        </w:rPr>
        <w:t>-</w:t>
      </w:r>
      <w:r w:rsidRPr="00B605F3">
        <w:rPr>
          <w:rFonts w:ascii="Times New Roman" w:hAnsi="Times New Roman"/>
          <w:spacing w:val="-4"/>
          <w:sz w:val="27"/>
          <w:szCs w:val="27"/>
        </w:rPr>
        <w:t xml:space="preserve"> Ban hành Quyết định để triển khai áp dụng thống nhất trên toàn hệ thống.</w:t>
      </w:r>
    </w:p>
    <w:p w14:paraId="5369E5D3" w14:textId="77777777" w:rsidR="006E553D" w:rsidRPr="00B605F3" w:rsidRDefault="006E553D" w:rsidP="006E553D">
      <w:pPr>
        <w:tabs>
          <w:tab w:val="num" w:pos="720"/>
        </w:tabs>
        <w:spacing w:before="60" w:after="60" w:line="276" w:lineRule="auto"/>
        <w:ind w:firstLine="562"/>
        <w:jc w:val="both"/>
        <w:rPr>
          <w:rFonts w:ascii="Times New Roman" w:hAnsi="Times New Roman"/>
          <w:spacing w:val="-4"/>
          <w:sz w:val="27"/>
          <w:szCs w:val="27"/>
        </w:rPr>
      </w:pPr>
      <w:r>
        <w:rPr>
          <w:rFonts w:ascii="Times New Roman" w:hAnsi="Times New Roman"/>
          <w:spacing w:val="-4"/>
          <w:sz w:val="27"/>
          <w:szCs w:val="27"/>
        </w:rPr>
        <w:t>-</w:t>
      </w:r>
      <w:r w:rsidRPr="00B605F3">
        <w:rPr>
          <w:rFonts w:ascii="Times New Roman" w:hAnsi="Times New Roman"/>
          <w:spacing w:val="-4"/>
          <w:sz w:val="27"/>
          <w:szCs w:val="27"/>
        </w:rPr>
        <w:t xml:space="preserve"> Tiếp tục theo dõi, đánh giá, tổng kết quá trình thực hiện để hoàn thiện mẫu sổ, cơ sở dữ liệu quản lý, bảo dưỡng thường xuyên đường bộ.</w:t>
      </w:r>
    </w:p>
    <w:p w14:paraId="20A2B51C" w14:textId="77777777" w:rsidR="006E553D" w:rsidRPr="00B605F3" w:rsidRDefault="006E553D" w:rsidP="006E553D">
      <w:pPr>
        <w:tabs>
          <w:tab w:val="num" w:pos="720"/>
        </w:tabs>
        <w:spacing w:before="60" w:after="60" w:line="276" w:lineRule="auto"/>
        <w:ind w:firstLine="567"/>
        <w:jc w:val="both"/>
        <w:rPr>
          <w:rFonts w:ascii="Times New Roman" w:hAnsi="Times New Roman"/>
          <w:spacing w:val="-4"/>
          <w:sz w:val="27"/>
          <w:szCs w:val="27"/>
        </w:rPr>
      </w:pPr>
      <w:r w:rsidRPr="00B605F3">
        <w:rPr>
          <w:rFonts w:ascii="Times New Roman" w:hAnsi="Times New Roman"/>
          <w:spacing w:val="-4"/>
          <w:sz w:val="27"/>
          <w:szCs w:val="27"/>
        </w:rPr>
        <w:t>Phòng Quản lý, bảo trì kính báo cáo./.</w:t>
      </w:r>
    </w:p>
    <w:p w14:paraId="1D0AA467" w14:textId="77777777" w:rsidR="006E553D" w:rsidRPr="001A7A1A" w:rsidRDefault="006E553D" w:rsidP="006E553D">
      <w:pPr>
        <w:spacing w:line="276" w:lineRule="auto"/>
        <w:ind w:firstLine="567"/>
        <w:jc w:val="both"/>
        <w:rPr>
          <w:rFonts w:ascii="Times New Roman" w:hAnsi="Times New Roman"/>
          <w:spacing w:val="-4"/>
          <w:sz w:val="16"/>
          <w:szCs w:val="16"/>
        </w:rPr>
      </w:pPr>
    </w:p>
    <w:tbl>
      <w:tblPr>
        <w:tblW w:w="9072" w:type="dxa"/>
        <w:tblLook w:val="01E0" w:firstRow="1" w:lastRow="1" w:firstColumn="1" w:lastColumn="1" w:noHBand="0" w:noVBand="0"/>
      </w:tblPr>
      <w:tblGrid>
        <w:gridCol w:w="4503"/>
        <w:gridCol w:w="4569"/>
      </w:tblGrid>
      <w:tr w:rsidR="006E553D" w:rsidRPr="00753184" w14:paraId="7BA0D072" w14:textId="77777777" w:rsidTr="008819B3">
        <w:trPr>
          <w:trHeight w:val="80"/>
        </w:trPr>
        <w:tc>
          <w:tcPr>
            <w:tcW w:w="4503" w:type="dxa"/>
          </w:tcPr>
          <w:p w14:paraId="3C51C3DB" w14:textId="77777777" w:rsidR="006E553D" w:rsidRPr="00753184" w:rsidRDefault="006E553D" w:rsidP="008819B3">
            <w:pPr>
              <w:tabs>
                <w:tab w:val="left" w:pos="2724"/>
              </w:tabs>
              <w:rPr>
                <w:rFonts w:ascii="Times New Roman" w:hAnsi="Times New Roman"/>
                <w:b/>
                <w:i/>
                <w:szCs w:val="24"/>
              </w:rPr>
            </w:pPr>
            <w:r w:rsidRPr="00753184">
              <w:rPr>
                <w:rFonts w:ascii="Times New Roman" w:hAnsi="Times New Roman"/>
                <w:b/>
                <w:i/>
                <w:szCs w:val="24"/>
              </w:rPr>
              <w:t xml:space="preserve">Nơi nhận: </w:t>
            </w:r>
            <w:r w:rsidRPr="00753184">
              <w:rPr>
                <w:rFonts w:ascii="Times New Roman" w:hAnsi="Times New Roman"/>
                <w:b/>
                <w:i/>
                <w:szCs w:val="24"/>
              </w:rPr>
              <w:tab/>
            </w:r>
          </w:p>
          <w:p w14:paraId="27D38A7E" w14:textId="77777777" w:rsidR="006E553D" w:rsidRDefault="006E553D" w:rsidP="008819B3">
            <w:pPr>
              <w:rPr>
                <w:rFonts w:ascii="Times New Roman" w:hAnsi="Times New Roman"/>
                <w:sz w:val="22"/>
                <w:szCs w:val="22"/>
              </w:rPr>
            </w:pPr>
            <w:r w:rsidRPr="00753184">
              <w:rPr>
                <w:rFonts w:ascii="Times New Roman" w:hAnsi="Times New Roman"/>
                <w:sz w:val="22"/>
                <w:szCs w:val="22"/>
              </w:rPr>
              <w:t>- Nh</w:t>
            </w:r>
            <w:r w:rsidRPr="00753184">
              <w:rPr>
                <w:rFonts w:ascii="Times New Roman" w:hAnsi="Times New Roman"/>
                <w:sz w:val="22"/>
                <w:szCs w:val="22"/>
              </w:rPr>
              <w:softHyphen/>
              <w:t>ư trên;</w:t>
            </w:r>
          </w:p>
          <w:p w14:paraId="7974C6C2" w14:textId="77777777" w:rsidR="006E553D" w:rsidRDefault="006E553D" w:rsidP="008819B3">
            <w:pPr>
              <w:rPr>
                <w:rFonts w:ascii="Times New Roman" w:hAnsi="Times New Roman"/>
                <w:sz w:val="22"/>
                <w:szCs w:val="22"/>
              </w:rPr>
            </w:pPr>
            <w:r>
              <w:rPr>
                <w:rFonts w:ascii="Times New Roman" w:hAnsi="Times New Roman"/>
                <w:sz w:val="22"/>
                <w:szCs w:val="22"/>
              </w:rPr>
              <w:t>- Cục trưởng (để báo cáo);</w:t>
            </w:r>
          </w:p>
          <w:p w14:paraId="0FF9E928" w14:textId="77777777" w:rsidR="006E553D" w:rsidRDefault="006E553D" w:rsidP="008819B3">
            <w:pPr>
              <w:rPr>
                <w:rFonts w:ascii="Times New Roman" w:hAnsi="Times New Roman"/>
                <w:sz w:val="22"/>
                <w:szCs w:val="22"/>
              </w:rPr>
            </w:pPr>
            <w:r w:rsidRPr="00753184">
              <w:rPr>
                <w:rFonts w:ascii="Times New Roman" w:hAnsi="Times New Roman"/>
                <w:sz w:val="22"/>
                <w:szCs w:val="22"/>
              </w:rPr>
              <w:t xml:space="preserve">- </w:t>
            </w:r>
            <w:r>
              <w:rPr>
                <w:rFonts w:ascii="Times New Roman" w:hAnsi="Times New Roman"/>
                <w:sz w:val="22"/>
                <w:szCs w:val="22"/>
              </w:rPr>
              <w:t>Trưởng phòng</w:t>
            </w:r>
            <w:r w:rsidRPr="00753184">
              <w:rPr>
                <w:rFonts w:ascii="Times New Roman" w:hAnsi="Times New Roman"/>
                <w:sz w:val="22"/>
                <w:szCs w:val="22"/>
              </w:rPr>
              <w:t xml:space="preserve"> (để b</w:t>
            </w:r>
            <w:r>
              <w:rPr>
                <w:rFonts w:ascii="Times New Roman" w:hAnsi="Times New Roman"/>
                <w:sz w:val="22"/>
                <w:szCs w:val="22"/>
              </w:rPr>
              <w:t>áo cáo</w:t>
            </w:r>
            <w:r w:rsidRPr="00753184">
              <w:rPr>
                <w:rFonts w:ascii="Times New Roman" w:hAnsi="Times New Roman"/>
                <w:sz w:val="22"/>
                <w:szCs w:val="22"/>
              </w:rPr>
              <w:t>);</w:t>
            </w:r>
          </w:p>
          <w:p w14:paraId="01724D92" w14:textId="77777777" w:rsidR="006E553D" w:rsidRPr="00753184" w:rsidRDefault="006E553D" w:rsidP="008819B3">
            <w:pPr>
              <w:rPr>
                <w:rFonts w:ascii="Times New Roman" w:hAnsi="Times New Roman"/>
                <w:sz w:val="22"/>
                <w:szCs w:val="22"/>
              </w:rPr>
            </w:pPr>
            <w:r w:rsidRPr="00753184">
              <w:rPr>
                <w:rFonts w:ascii="Times New Roman" w:hAnsi="Times New Roman"/>
                <w:sz w:val="22"/>
                <w:szCs w:val="22"/>
              </w:rPr>
              <w:t>- L</w:t>
            </w:r>
            <w:r w:rsidRPr="00753184">
              <w:rPr>
                <w:rFonts w:ascii="Times New Roman" w:hAnsi="Times New Roman"/>
                <w:sz w:val="22"/>
                <w:szCs w:val="22"/>
              </w:rPr>
              <w:softHyphen/>
              <w:t>ưu</w:t>
            </w:r>
            <w:r>
              <w:rPr>
                <w:rFonts w:ascii="Times New Roman" w:hAnsi="Times New Roman"/>
                <w:sz w:val="22"/>
                <w:szCs w:val="22"/>
              </w:rPr>
              <w:t>:</w:t>
            </w:r>
            <w:r w:rsidRPr="00753184">
              <w:rPr>
                <w:rFonts w:ascii="Times New Roman" w:hAnsi="Times New Roman"/>
                <w:sz w:val="22"/>
                <w:szCs w:val="22"/>
              </w:rPr>
              <w:t xml:space="preserve"> </w:t>
            </w:r>
            <w:r>
              <w:rPr>
                <w:rFonts w:ascii="Times New Roman" w:hAnsi="Times New Roman"/>
                <w:sz w:val="22"/>
                <w:szCs w:val="22"/>
              </w:rPr>
              <w:t xml:space="preserve">QLBT </w:t>
            </w:r>
            <w:r w:rsidRPr="00313FAF">
              <w:rPr>
                <w:rFonts w:ascii="Times New Roman" w:hAnsi="Times New Roman"/>
                <w:sz w:val="16"/>
                <w:szCs w:val="16"/>
              </w:rPr>
              <w:t>(TTT)</w:t>
            </w:r>
            <w:r>
              <w:rPr>
                <w:rFonts w:ascii="Times New Roman" w:hAnsi="Times New Roman"/>
                <w:sz w:val="22"/>
                <w:szCs w:val="22"/>
              </w:rPr>
              <w:softHyphen/>
            </w:r>
            <w:r w:rsidRPr="00753184">
              <w:rPr>
                <w:rFonts w:ascii="Times New Roman" w:hAnsi="Times New Roman"/>
                <w:sz w:val="22"/>
                <w:szCs w:val="22"/>
              </w:rPr>
              <w:t>.</w:t>
            </w:r>
          </w:p>
          <w:p w14:paraId="191689B2" w14:textId="77777777" w:rsidR="006E553D" w:rsidRPr="00753184" w:rsidRDefault="006E553D" w:rsidP="008819B3">
            <w:pPr>
              <w:rPr>
                <w:rFonts w:ascii="Times New Roman" w:hAnsi="Times New Roman"/>
                <w:sz w:val="22"/>
                <w:szCs w:val="22"/>
                <w:lang w:val="sv-SE"/>
              </w:rPr>
            </w:pPr>
          </w:p>
          <w:p w14:paraId="10AD393A" w14:textId="77777777" w:rsidR="006E553D" w:rsidRPr="00753184" w:rsidRDefault="006E553D" w:rsidP="008819B3">
            <w:pPr>
              <w:tabs>
                <w:tab w:val="left" w:pos="0"/>
              </w:tabs>
              <w:ind w:left="-142" w:firstLine="284"/>
              <w:rPr>
                <w:rFonts w:ascii="Times New Roman" w:hAnsi="Times New Roman"/>
                <w:sz w:val="22"/>
                <w:szCs w:val="22"/>
                <w:lang w:val="sv-SE"/>
              </w:rPr>
            </w:pPr>
            <w:r w:rsidRPr="00753184">
              <w:rPr>
                <w:rFonts w:ascii="Times New Roman" w:hAnsi="Times New Roman"/>
                <w:sz w:val="22"/>
                <w:szCs w:val="22"/>
                <w:lang w:val="sv-SE"/>
              </w:rPr>
              <w:t xml:space="preserve">                                                         </w:t>
            </w:r>
          </w:p>
        </w:tc>
        <w:tc>
          <w:tcPr>
            <w:tcW w:w="4569" w:type="dxa"/>
          </w:tcPr>
          <w:p w14:paraId="60791097" w14:textId="77777777" w:rsidR="006E553D" w:rsidRDefault="006E553D" w:rsidP="008819B3">
            <w:pPr>
              <w:jc w:val="center"/>
              <w:rPr>
                <w:rFonts w:ascii="Times New Roman" w:hAnsi="Times New Roman"/>
                <w:b/>
                <w:bCs/>
                <w:snapToGrid w:val="0"/>
                <w:sz w:val="27"/>
                <w:szCs w:val="27"/>
                <w:lang w:val="sv-SE"/>
              </w:rPr>
            </w:pPr>
            <w:r>
              <w:rPr>
                <w:rFonts w:ascii="Times New Roman" w:hAnsi="Times New Roman"/>
                <w:b/>
                <w:bCs/>
                <w:snapToGrid w:val="0"/>
                <w:sz w:val="27"/>
                <w:szCs w:val="27"/>
                <w:lang w:val="sv-SE"/>
              </w:rPr>
              <w:t xml:space="preserve">KT. </w:t>
            </w:r>
            <w:r w:rsidRPr="00277C6C">
              <w:rPr>
                <w:rFonts w:ascii="Times New Roman" w:hAnsi="Times New Roman"/>
                <w:b/>
                <w:bCs/>
                <w:snapToGrid w:val="0"/>
                <w:sz w:val="27"/>
                <w:szCs w:val="27"/>
                <w:lang w:val="sv-SE"/>
              </w:rPr>
              <w:t>TRƯỞNG</w:t>
            </w:r>
            <w:r>
              <w:rPr>
                <w:rFonts w:ascii="Times New Roman" w:hAnsi="Times New Roman"/>
                <w:b/>
                <w:bCs/>
                <w:snapToGrid w:val="0"/>
                <w:sz w:val="27"/>
                <w:szCs w:val="27"/>
                <w:lang w:val="sv-SE"/>
              </w:rPr>
              <w:t xml:space="preserve"> PHÒNG QLBT</w:t>
            </w:r>
          </w:p>
          <w:p w14:paraId="1F7E60FD" w14:textId="77777777" w:rsidR="006E553D" w:rsidRPr="00277C6C" w:rsidRDefault="006E553D" w:rsidP="008819B3">
            <w:pPr>
              <w:jc w:val="center"/>
              <w:rPr>
                <w:rFonts w:ascii="Times New Roman" w:hAnsi="Times New Roman"/>
                <w:b/>
                <w:bCs/>
                <w:snapToGrid w:val="0"/>
                <w:sz w:val="27"/>
                <w:szCs w:val="27"/>
                <w:lang w:val="sv-SE"/>
              </w:rPr>
            </w:pPr>
            <w:r>
              <w:rPr>
                <w:rFonts w:ascii="Times New Roman" w:hAnsi="Times New Roman"/>
                <w:b/>
                <w:bCs/>
                <w:snapToGrid w:val="0"/>
                <w:sz w:val="27"/>
                <w:szCs w:val="27"/>
                <w:lang w:val="sv-SE"/>
              </w:rPr>
              <w:t>PHÓ TRƯỞNG PHÒNG</w:t>
            </w:r>
          </w:p>
          <w:p w14:paraId="4E5B89E6" w14:textId="77777777" w:rsidR="006E553D" w:rsidRPr="00753184" w:rsidRDefault="006E553D" w:rsidP="008819B3">
            <w:pPr>
              <w:pStyle w:val="BodyText2"/>
              <w:spacing w:before="0" w:after="0"/>
              <w:rPr>
                <w:rFonts w:ascii="Times New Roman" w:hAnsi="Times New Roman"/>
                <w:i/>
                <w:iCs/>
                <w:szCs w:val="28"/>
                <w:lang w:val="sv-SE"/>
              </w:rPr>
            </w:pPr>
          </w:p>
          <w:p w14:paraId="28C61B0A" w14:textId="77777777" w:rsidR="006E553D" w:rsidRPr="00753184" w:rsidRDefault="006E553D" w:rsidP="008819B3">
            <w:pPr>
              <w:pStyle w:val="BodyText2"/>
              <w:spacing w:before="0" w:after="0"/>
              <w:rPr>
                <w:rFonts w:ascii="Times New Roman" w:hAnsi="Times New Roman"/>
                <w:i/>
                <w:iCs/>
                <w:szCs w:val="28"/>
                <w:lang w:val="sv-SE"/>
              </w:rPr>
            </w:pPr>
          </w:p>
          <w:p w14:paraId="53082A58" w14:textId="77777777" w:rsidR="006E553D" w:rsidRPr="00753184" w:rsidRDefault="006E553D" w:rsidP="008819B3">
            <w:pPr>
              <w:pStyle w:val="BodyText2"/>
              <w:spacing w:before="0" w:after="0"/>
              <w:rPr>
                <w:rFonts w:ascii="Times New Roman" w:hAnsi="Times New Roman"/>
                <w:i/>
                <w:iCs/>
                <w:szCs w:val="28"/>
                <w:lang w:val="sv-SE"/>
              </w:rPr>
            </w:pPr>
          </w:p>
          <w:p w14:paraId="7B4D5864" w14:textId="77777777" w:rsidR="006E553D" w:rsidRPr="00753184" w:rsidRDefault="006E553D" w:rsidP="008819B3">
            <w:pPr>
              <w:pStyle w:val="BodyText2"/>
              <w:spacing w:before="0" w:after="0"/>
              <w:rPr>
                <w:rFonts w:ascii="Times New Roman" w:hAnsi="Times New Roman"/>
                <w:i/>
                <w:iCs/>
                <w:szCs w:val="28"/>
                <w:lang w:val="sv-SE"/>
              </w:rPr>
            </w:pPr>
          </w:p>
          <w:p w14:paraId="61450025" w14:textId="77777777" w:rsidR="006E553D" w:rsidRPr="00753184" w:rsidRDefault="006E553D" w:rsidP="008819B3">
            <w:pPr>
              <w:pStyle w:val="BodyText2"/>
              <w:spacing w:before="0" w:after="0"/>
              <w:rPr>
                <w:rFonts w:ascii="Times New Roman" w:hAnsi="Times New Roman"/>
                <w:i/>
                <w:iCs/>
                <w:szCs w:val="28"/>
                <w:lang w:val="sv-SE"/>
              </w:rPr>
            </w:pPr>
          </w:p>
          <w:p w14:paraId="2F23632F" w14:textId="77777777" w:rsidR="006E553D" w:rsidRPr="00277C6C" w:rsidRDefault="006E553D" w:rsidP="008819B3">
            <w:pPr>
              <w:tabs>
                <w:tab w:val="left" w:pos="360"/>
              </w:tabs>
              <w:jc w:val="center"/>
              <w:rPr>
                <w:rFonts w:ascii="Times New Roman" w:hAnsi="Times New Roman"/>
                <w:b/>
                <w:bCs/>
                <w:sz w:val="27"/>
                <w:szCs w:val="27"/>
                <w:lang w:val="sv-SE"/>
              </w:rPr>
            </w:pPr>
            <w:r w:rsidRPr="00277C6C">
              <w:rPr>
                <w:rFonts w:ascii="Times New Roman" w:hAnsi="Times New Roman"/>
                <w:b/>
                <w:bCs/>
                <w:sz w:val="27"/>
                <w:szCs w:val="27"/>
                <w:lang w:val="sv-SE"/>
              </w:rPr>
              <w:t xml:space="preserve">Nguyễn </w:t>
            </w:r>
            <w:r>
              <w:rPr>
                <w:rFonts w:ascii="Times New Roman" w:hAnsi="Times New Roman"/>
                <w:b/>
                <w:bCs/>
                <w:sz w:val="27"/>
                <w:szCs w:val="27"/>
                <w:lang w:val="sv-SE"/>
              </w:rPr>
              <w:t>Đức Tường</w:t>
            </w:r>
          </w:p>
        </w:tc>
      </w:tr>
    </w:tbl>
    <w:p w14:paraId="75F0C024" w14:textId="77777777" w:rsidR="006E553D" w:rsidRPr="00C53785" w:rsidRDefault="006E553D" w:rsidP="00F27273">
      <w:pPr>
        <w:rPr>
          <w:rFonts w:ascii="Times New Roman" w:hAnsi="Times New Roman"/>
          <w:sz w:val="8"/>
          <w:szCs w:val="8"/>
          <w:lang w:val="sv-SE"/>
        </w:rPr>
      </w:pPr>
    </w:p>
    <w:sectPr w:rsidR="006E553D" w:rsidRPr="00C53785" w:rsidSect="009F1C3A">
      <w:headerReference w:type="default" r:id="rId8"/>
      <w:endnotePr>
        <w:numFmt w:val="decimal"/>
      </w:endnotePr>
      <w:pgSz w:w="11907" w:h="16840" w:code="9"/>
      <w:pgMar w:top="1134" w:right="1134" w:bottom="1134" w:left="1701" w:header="284"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0449F" w14:textId="77777777" w:rsidR="00F54163" w:rsidRDefault="00F54163" w:rsidP="007341F5">
      <w:r>
        <w:separator/>
      </w:r>
    </w:p>
  </w:endnote>
  <w:endnote w:type="continuationSeparator" w:id="0">
    <w:p w14:paraId="310E5888" w14:textId="77777777" w:rsidR="00F54163" w:rsidRDefault="00F54163" w:rsidP="0073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270B8" w14:textId="77777777" w:rsidR="00F54163" w:rsidRDefault="00F54163" w:rsidP="007341F5">
      <w:r>
        <w:separator/>
      </w:r>
    </w:p>
  </w:footnote>
  <w:footnote w:type="continuationSeparator" w:id="0">
    <w:p w14:paraId="0F4C206E" w14:textId="77777777" w:rsidR="00F54163" w:rsidRDefault="00F54163" w:rsidP="00734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7E52" w14:textId="684302BD" w:rsidR="00C37D4F" w:rsidRDefault="00C37D4F">
    <w:pPr>
      <w:pStyle w:val="Header"/>
      <w:jc w:val="center"/>
    </w:pPr>
    <w:r>
      <w:fldChar w:fldCharType="begin"/>
    </w:r>
    <w:r>
      <w:instrText>PAGE   \* MERGEFORMAT</w:instrText>
    </w:r>
    <w:r>
      <w:fldChar w:fldCharType="separate"/>
    </w:r>
    <w:r w:rsidR="00D66672" w:rsidRPr="00D66672">
      <w:rPr>
        <w:lang w:val="vi-VN"/>
      </w:rPr>
      <w:t>2</w:t>
    </w:r>
    <w:r>
      <w:fldChar w:fldCharType="end"/>
    </w:r>
  </w:p>
  <w:p w14:paraId="7A88099F" w14:textId="77777777" w:rsidR="00C37D4F" w:rsidRDefault="00C37D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CD7710"/>
    <w:multiLevelType w:val="hybridMultilevel"/>
    <w:tmpl w:val="B70A94E2"/>
    <w:lvl w:ilvl="0" w:tplc="F0AEE1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F9769A"/>
    <w:multiLevelType w:val="hybridMultilevel"/>
    <w:tmpl w:val="916EB6E4"/>
    <w:lvl w:ilvl="0" w:tplc="8F68F8F6">
      <w:start w:val="1"/>
      <w:numFmt w:val="lowerRoman"/>
      <w:lvlText w:val="(%1)"/>
      <w:lvlJc w:val="left"/>
      <w:pPr>
        <w:ind w:left="1440" w:hanging="720"/>
      </w:pPr>
      <w:rPr>
        <w:rFonts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F65B26"/>
    <w:multiLevelType w:val="multilevel"/>
    <w:tmpl w:val="7FB0075A"/>
    <w:lvl w:ilvl="0">
      <w:start w:val="1"/>
      <w:numFmt w:val="bullet"/>
      <w:pStyle w:val="Gach"/>
      <w:lvlText w:val=""/>
      <w:lvlJc w:val="left"/>
      <w:pPr>
        <w:ind w:left="851" w:hanging="454"/>
      </w:pPr>
      <w:rPr>
        <w:rFonts w:ascii="Symbol" w:hAnsi="Symbol" w:hint="default"/>
      </w:rPr>
    </w:lvl>
    <w:lvl w:ilvl="1">
      <w:start w:val="1"/>
      <w:numFmt w:val="bullet"/>
      <w:lvlText w:val="o"/>
      <w:lvlJc w:val="left"/>
      <w:pPr>
        <w:ind w:left="851" w:hanging="284"/>
      </w:pPr>
      <w:rPr>
        <w:rFonts w:ascii="Courier New" w:hAnsi="Courier New" w:cs="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851" w:hanging="284"/>
      </w:pPr>
      <w:rPr>
        <w:rFonts w:ascii="Symbol" w:hAnsi="Symbol" w:hint="default"/>
      </w:rPr>
    </w:lvl>
    <w:lvl w:ilvl="4">
      <w:start w:val="1"/>
      <w:numFmt w:val="bullet"/>
      <w:lvlText w:val="o"/>
      <w:lvlJc w:val="left"/>
      <w:pPr>
        <w:ind w:left="851" w:hanging="284"/>
      </w:pPr>
      <w:rPr>
        <w:rFonts w:ascii="Courier New" w:hAnsi="Courier New" w:cs="Courier New" w:hint="default"/>
      </w:rPr>
    </w:lvl>
    <w:lvl w:ilvl="5">
      <w:start w:val="1"/>
      <w:numFmt w:val="bullet"/>
      <w:lvlText w:val=""/>
      <w:lvlJc w:val="left"/>
      <w:pPr>
        <w:ind w:left="851" w:hanging="284"/>
      </w:pPr>
      <w:rPr>
        <w:rFonts w:ascii="Wingdings" w:hAnsi="Wingdings" w:hint="default"/>
      </w:rPr>
    </w:lvl>
    <w:lvl w:ilvl="6">
      <w:start w:val="1"/>
      <w:numFmt w:val="bullet"/>
      <w:lvlText w:val=""/>
      <w:lvlJc w:val="left"/>
      <w:pPr>
        <w:ind w:left="851" w:hanging="284"/>
      </w:pPr>
      <w:rPr>
        <w:rFonts w:ascii="Symbol" w:hAnsi="Symbol" w:hint="default"/>
      </w:rPr>
    </w:lvl>
    <w:lvl w:ilvl="7">
      <w:start w:val="1"/>
      <w:numFmt w:val="bullet"/>
      <w:lvlText w:val="o"/>
      <w:lvlJc w:val="left"/>
      <w:pPr>
        <w:ind w:left="851" w:hanging="284"/>
      </w:pPr>
      <w:rPr>
        <w:rFonts w:ascii="Courier New" w:hAnsi="Courier New" w:cs="Courier New" w:hint="default"/>
      </w:rPr>
    </w:lvl>
    <w:lvl w:ilvl="8">
      <w:start w:val="1"/>
      <w:numFmt w:val="bullet"/>
      <w:lvlText w:val=""/>
      <w:lvlJc w:val="left"/>
      <w:pPr>
        <w:ind w:left="851" w:hanging="284"/>
      </w:pPr>
      <w:rPr>
        <w:rFonts w:ascii="Wingdings" w:hAnsi="Wingdings" w:hint="default"/>
      </w:rPr>
    </w:lvl>
  </w:abstractNum>
  <w:abstractNum w:abstractNumId="4" w15:restartNumberingAfterBreak="0">
    <w:nsid w:val="15B578BD"/>
    <w:multiLevelType w:val="hybridMultilevel"/>
    <w:tmpl w:val="8946BA44"/>
    <w:lvl w:ilvl="0" w:tplc="2B0CC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2A4AFC"/>
    <w:multiLevelType w:val="hybridMultilevel"/>
    <w:tmpl w:val="C8DAF9C4"/>
    <w:lvl w:ilvl="0" w:tplc="E6D4D3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8308A2"/>
    <w:multiLevelType w:val="hybridMultilevel"/>
    <w:tmpl w:val="3FB46ABC"/>
    <w:lvl w:ilvl="0" w:tplc="AAAE48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2846867"/>
    <w:multiLevelType w:val="hybridMultilevel"/>
    <w:tmpl w:val="E9B6A5E6"/>
    <w:lvl w:ilvl="0" w:tplc="E8C2E4E6">
      <w:start w:val="1"/>
      <w:numFmt w:val="decimal"/>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8" w15:restartNumberingAfterBreak="0">
    <w:nsid w:val="244C322E"/>
    <w:multiLevelType w:val="hybridMultilevel"/>
    <w:tmpl w:val="73F84BF6"/>
    <w:lvl w:ilvl="0" w:tplc="2C901C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D92965"/>
    <w:multiLevelType w:val="hybridMultilevel"/>
    <w:tmpl w:val="339AF8FC"/>
    <w:lvl w:ilvl="0" w:tplc="94AC3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A577BD"/>
    <w:multiLevelType w:val="hybridMultilevel"/>
    <w:tmpl w:val="537ADD9E"/>
    <w:lvl w:ilvl="0" w:tplc="5F1AC328">
      <w:start w:val="1"/>
      <w:numFmt w:val="bullet"/>
      <w:lvlText w:val="-"/>
      <w:lvlJc w:val="left"/>
      <w:pPr>
        <w:ind w:left="3904" w:hanging="360"/>
      </w:pPr>
      <w:rPr>
        <w:rFonts w:ascii="Times New Roman" w:eastAsia="Times New Roman" w:hAnsi="Times New Roman" w:cs="Times New Roman" w:hint="default"/>
      </w:rPr>
    </w:lvl>
    <w:lvl w:ilvl="1" w:tplc="04090003" w:tentative="1">
      <w:start w:val="1"/>
      <w:numFmt w:val="bullet"/>
      <w:lvlText w:val="o"/>
      <w:lvlJc w:val="left"/>
      <w:pPr>
        <w:ind w:left="4624" w:hanging="360"/>
      </w:pPr>
      <w:rPr>
        <w:rFonts w:ascii="Courier New" w:hAnsi="Courier New" w:cs="Courier New" w:hint="default"/>
      </w:rPr>
    </w:lvl>
    <w:lvl w:ilvl="2" w:tplc="04090005" w:tentative="1">
      <w:start w:val="1"/>
      <w:numFmt w:val="bullet"/>
      <w:lvlText w:val=""/>
      <w:lvlJc w:val="left"/>
      <w:pPr>
        <w:ind w:left="5344" w:hanging="360"/>
      </w:pPr>
      <w:rPr>
        <w:rFonts w:ascii="Wingdings" w:hAnsi="Wingdings" w:hint="default"/>
      </w:rPr>
    </w:lvl>
    <w:lvl w:ilvl="3" w:tplc="04090001" w:tentative="1">
      <w:start w:val="1"/>
      <w:numFmt w:val="bullet"/>
      <w:lvlText w:val=""/>
      <w:lvlJc w:val="left"/>
      <w:pPr>
        <w:ind w:left="6064" w:hanging="360"/>
      </w:pPr>
      <w:rPr>
        <w:rFonts w:ascii="Symbol" w:hAnsi="Symbol" w:hint="default"/>
      </w:rPr>
    </w:lvl>
    <w:lvl w:ilvl="4" w:tplc="04090003" w:tentative="1">
      <w:start w:val="1"/>
      <w:numFmt w:val="bullet"/>
      <w:lvlText w:val="o"/>
      <w:lvlJc w:val="left"/>
      <w:pPr>
        <w:ind w:left="6784" w:hanging="360"/>
      </w:pPr>
      <w:rPr>
        <w:rFonts w:ascii="Courier New" w:hAnsi="Courier New" w:cs="Courier New" w:hint="default"/>
      </w:rPr>
    </w:lvl>
    <w:lvl w:ilvl="5" w:tplc="04090005" w:tentative="1">
      <w:start w:val="1"/>
      <w:numFmt w:val="bullet"/>
      <w:lvlText w:val=""/>
      <w:lvlJc w:val="left"/>
      <w:pPr>
        <w:ind w:left="7504" w:hanging="360"/>
      </w:pPr>
      <w:rPr>
        <w:rFonts w:ascii="Wingdings" w:hAnsi="Wingdings" w:hint="default"/>
      </w:rPr>
    </w:lvl>
    <w:lvl w:ilvl="6" w:tplc="04090001" w:tentative="1">
      <w:start w:val="1"/>
      <w:numFmt w:val="bullet"/>
      <w:lvlText w:val=""/>
      <w:lvlJc w:val="left"/>
      <w:pPr>
        <w:ind w:left="8224" w:hanging="360"/>
      </w:pPr>
      <w:rPr>
        <w:rFonts w:ascii="Symbol" w:hAnsi="Symbol" w:hint="default"/>
      </w:rPr>
    </w:lvl>
    <w:lvl w:ilvl="7" w:tplc="04090003" w:tentative="1">
      <w:start w:val="1"/>
      <w:numFmt w:val="bullet"/>
      <w:lvlText w:val="o"/>
      <w:lvlJc w:val="left"/>
      <w:pPr>
        <w:ind w:left="8944" w:hanging="360"/>
      </w:pPr>
      <w:rPr>
        <w:rFonts w:ascii="Courier New" w:hAnsi="Courier New" w:cs="Courier New" w:hint="default"/>
      </w:rPr>
    </w:lvl>
    <w:lvl w:ilvl="8" w:tplc="04090005" w:tentative="1">
      <w:start w:val="1"/>
      <w:numFmt w:val="bullet"/>
      <w:lvlText w:val=""/>
      <w:lvlJc w:val="left"/>
      <w:pPr>
        <w:ind w:left="9664" w:hanging="360"/>
      </w:pPr>
      <w:rPr>
        <w:rFonts w:ascii="Wingdings" w:hAnsi="Wingdings" w:hint="default"/>
      </w:rPr>
    </w:lvl>
  </w:abstractNum>
  <w:abstractNum w:abstractNumId="11" w15:restartNumberingAfterBreak="0">
    <w:nsid w:val="388D30EF"/>
    <w:multiLevelType w:val="hybridMultilevel"/>
    <w:tmpl w:val="F3FCBD16"/>
    <w:lvl w:ilvl="0" w:tplc="22289E50">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38CE6806"/>
    <w:multiLevelType w:val="hybridMultilevel"/>
    <w:tmpl w:val="F2263468"/>
    <w:lvl w:ilvl="0" w:tplc="88BC1416">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D691569"/>
    <w:multiLevelType w:val="hybridMultilevel"/>
    <w:tmpl w:val="E9B6A5E6"/>
    <w:lvl w:ilvl="0" w:tplc="E8C2E4E6">
      <w:start w:val="1"/>
      <w:numFmt w:val="decimal"/>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14" w15:restartNumberingAfterBreak="0">
    <w:nsid w:val="3DA51752"/>
    <w:multiLevelType w:val="hybridMultilevel"/>
    <w:tmpl w:val="AC1A0AE6"/>
    <w:lvl w:ilvl="0" w:tplc="78442F04">
      <w:start w:val="1"/>
      <w:numFmt w:val="decimal"/>
      <w:lvlText w:val="%1."/>
      <w:lvlJc w:val="left"/>
      <w:pPr>
        <w:ind w:left="927" w:hanging="360"/>
      </w:pPr>
      <w:rPr>
        <w:rFonts w:ascii="Times New Roman" w:eastAsia="Times New Roman"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3DD1305D"/>
    <w:multiLevelType w:val="hybridMultilevel"/>
    <w:tmpl w:val="1A4E78B2"/>
    <w:lvl w:ilvl="0" w:tplc="F2AE971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7278AE"/>
    <w:multiLevelType w:val="hybridMultilevel"/>
    <w:tmpl w:val="AFCA59DA"/>
    <w:lvl w:ilvl="0" w:tplc="31EEE6B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15:restartNumberingAfterBreak="0">
    <w:nsid w:val="4BC57AFA"/>
    <w:multiLevelType w:val="hybridMultilevel"/>
    <w:tmpl w:val="B61A7036"/>
    <w:lvl w:ilvl="0" w:tplc="25769D46">
      <w:start w:val="1"/>
      <w:numFmt w:val="decimal"/>
      <w:lvlText w:val="%1."/>
      <w:lvlJc w:val="left"/>
      <w:pPr>
        <w:ind w:left="1350" w:hanging="360"/>
      </w:pPr>
      <w:rPr>
        <w:rFonts w:ascii="Times New Roman" w:eastAsia="Times New Roman" w:hAnsi="Times New Roman" w:cs="Times New Roman"/>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4FDD2703"/>
    <w:multiLevelType w:val="hybridMultilevel"/>
    <w:tmpl w:val="39409752"/>
    <w:lvl w:ilvl="0" w:tplc="FD38E6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F24521"/>
    <w:multiLevelType w:val="hybridMultilevel"/>
    <w:tmpl w:val="99444052"/>
    <w:lvl w:ilvl="0" w:tplc="ABC2A2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315210A"/>
    <w:multiLevelType w:val="hybridMultilevel"/>
    <w:tmpl w:val="6ED2FA44"/>
    <w:lvl w:ilvl="0" w:tplc="DCBA7D0A">
      <w:start w:val="2"/>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1" w15:restartNumberingAfterBreak="0">
    <w:nsid w:val="54126CA2"/>
    <w:multiLevelType w:val="hybridMultilevel"/>
    <w:tmpl w:val="6C6252FE"/>
    <w:lvl w:ilvl="0" w:tplc="74B0E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4B5387"/>
    <w:multiLevelType w:val="hybridMultilevel"/>
    <w:tmpl w:val="A1027070"/>
    <w:lvl w:ilvl="0" w:tplc="08480E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1F37EB"/>
    <w:multiLevelType w:val="hybridMultilevel"/>
    <w:tmpl w:val="D1261F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1D69AB"/>
    <w:multiLevelType w:val="hybridMultilevel"/>
    <w:tmpl w:val="195C3FC2"/>
    <w:lvl w:ilvl="0" w:tplc="44B8C1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17431AB"/>
    <w:multiLevelType w:val="hybridMultilevel"/>
    <w:tmpl w:val="DBEC8566"/>
    <w:lvl w:ilvl="0" w:tplc="0A886E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AC014A"/>
    <w:multiLevelType w:val="hybridMultilevel"/>
    <w:tmpl w:val="64EC0BDA"/>
    <w:lvl w:ilvl="0" w:tplc="AE00CF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504F20"/>
    <w:multiLevelType w:val="hybridMultilevel"/>
    <w:tmpl w:val="B8367C70"/>
    <w:lvl w:ilvl="0" w:tplc="C264FAB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262388">
    <w:abstractNumId w:val="0"/>
    <w:lvlOverride w:ilvl="0">
      <w:lvl w:ilvl="0">
        <w:numFmt w:val="bullet"/>
        <w:lvlText w:val="-"/>
        <w:legacy w:legacy="1" w:legacySpace="0" w:legacyIndent="360"/>
        <w:lvlJc w:val="left"/>
        <w:pPr>
          <w:ind w:left="360" w:hanging="360"/>
        </w:pPr>
        <w:rPr>
          <w:rFonts w:ascii="Times New Roman" w:hAnsi="Times New Roman" w:hint="default"/>
        </w:rPr>
      </w:lvl>
    </w:lvlOverride>
  </w:num>
  <w:num w:numId="2" w16cid:durableId="406341132">
    <w:abstractNumId w:val="27"/>
  </w:num>
  <w:num w:numId="3" w16cid:durableId="1687168597">
    <w:abstractNumId w:val="4"/>
  </w:num>
  <w:num w:numId="4" w16cid:durableId="494803798">
    <w:abstractNumId w:val="1"/>
  </w:num>
  <w:num w:numId="5" w16cid:durableId="1345519870">
    <w:abstractNumId w:val="11"/>
  </w:num>
  <w:num w:numId="6" w16cid:durableId="37584798">
    <w:abstractNumId w:val="24"/>
  </w:num>
  <w:num w:numId="7" w16cid:durableId="960110631">
    <w:abstractNumId w:val="26"/>
  </w:num>
  <w:num w:numId="8" w16cid:durableId="1167138594">
    <w:abstractNumId w:val="14"/>
  </w:num>
  <w:num w:numId="9" w16cid:durableId="1233077849">
    <w:abstractNumId w:val="20"/>
  </w:num>
  <w:num w:numId="10" w16cid:durableId="468205661">
    <w:abstractNumId w:val="17"/>
  </w:num>
  <w:num w:numId="11" w16cid:durableId="1880126994">
    <w:abstractNumId w:val="16"/>
  </w:num>
  <w:num w:numId="12" w16cid:durableId="1323000988">
    <w:abstractNumId w:val="8"/>
  </w:num>
  <w:num w:numId="13" w16cid:durableId="1827819843">
    <w:abstractNumId w:val="15"/>
  </w:num>
  <w:num w:numId="14" w16cid:durableId="287712386">
    <w:abstractNumId w:val="5"/>
  </w:num>
  <w:num w:numId="15" w16cid:durableId="701175150">
    <w:abstractNumId w:val="22"/>
  </w:num>
  <w:num w:numId="16" w16cid:durableId="1581862729">
    <w:abstractNumId w:val="9"/>
  </w:num>
  <w:num w:numId="17" w16cid:durableId="545684107">
    <w:abstractNumId w:val="3"/>
  </w:num>
  <w:num w:numId="18" w16cid:durableId="32268234">
    <w:abstractNumId w:val="23"/>
  </w:num>
  <w:num w:numId="19" w16cid:durableId="1525829325">
    <w:abstractNumId w:val="13"/>
  </w:num>
  <w:num w:numId="20" w16cid:durableId="1795126823">
    <w:abstractNumId w:val="7"/>
  </w:num>
  <w:num w:numId="21" w16cid:durableId="1800223734">
    <w:abstractNumId w:val="18"/>
  </w:num>
  <w:num w:numId="22" w16cid:durableId="1370835857">
    <w:abstractNumId w:val="21"/>
  </w:num>
  <w:num w:numId="23" w16cid:durableId="1902054886">
    <w:abstractNumId w:val="25"/>
  </w:num>
  <w:num w:numId="24" w16cid:durableId="1222517783">
    <w:abstractNumId w:val="2"/>
  </w:num>
  <w:num w:numId="25" w16cid:durableId="1873304313">
    <w:abstractNumId w:val="6"/>
  </w:num>
  <w:num w:numId="26" w16cid:durableId="1197038793">
    <w:abstractNumId w:val="19"/>
  </w:num>
  <w:num w:numId="27" w16cid:durableId="211768490">
    <w:abstractNumId w:val="12"/>
  </w:num>
  <w:num w:numId="28" w16cid:durableId="15264813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67"/>
    <w:rsid w:val="0000035D"/>
    <w:rsid w:val="00001D15"/>
    <w:rsid w:val="00002CD0"/>
    <w:rsid w:val="0000322D"/>
    <w:rsid w:val="00005091"/>
    <w:rsid w:val="0000525F"/>
    <w:rsid w:val="00005952"/>
    <w:rsid w:val="00006170"/>
    <w:rsid w:val="0000668A"/>
    <w:rsid w:val="00007715"/>
    <w:rsid w:val="0000772E"/>
    <w:rsid w:val="00007B0E"/>
    <w:rsid w:val="00007D0A"/>
    <w:rsid w:val="00007EDF"/>
    <w:rsid w:val="0001208E"/>
    <w:rsid w:val="000135EB"/>
    <w:rsid w:val="00014009"/>
    <w:rsid w:val="000148E5"/>
    <w:rsid w:val="00021495"/>
    <w:rsid w:val="00022FC6"/>
    <w:rsid w:val="00024122"/>
    <w:rsid w:val="00024815"/>
    <w:rsid w:val="00025CE1"/>
    <w:rsid w:val="0002620F"/>
    <w:rsid w:val="00026D35"/>
    <w:rsid w:val="00027EE6"/>
    <w:rsid w:val="00030412"/>
    <w:rsid w:val="00031598"/>
    <w:rsid w:val="00031DEB"/>
    <w:rsid w:val="00032695"/>
    <w:rsid w:val="0003352F"/>
    <w:rsid w:val="00035B60"/>
    <w:rsid w:val="000360CC"/>
    <w:rsid w:val="00037115"/>
    <w:rsid w:val="000372D6"/>
    <w:rsid w:val="00040124"/>
    <w:rsid w:val="000426C6"/>
    <w:rsid w:val="00044EC0"/>
    <w:rsid w:val="00044F08"/>
    <w:rsid w:val="00044F44"/>
    <w:rsid w:val="00045E2E"/>
    <w:rsid w:val="00046847"/>
    <w:rsid w:val="000474B7"/>
    <w:rsid w:val="00047B56"/>
    <w:rsid w:val="00050377"/>
    <w:rsid w:val="00050869"/>
    <w:rsid w:val="00050EDB"/>
    <w:rsid w:val="000536B9"/>
    <w:rsid w:val="000542FD"/>
    <w:rsid w:val="00054504"/>
    <w:rsid w:val="00056240"/>
    <w:rsid w:val="00057747"/>
    <w:rsid w:val="000607E0"/>
    <w:rsid w:val="00060AE7"/>
    <w:rsid w:val="000619E0"/>
    <w:rsid w:val="00061CC4"/>
    <w:rsid w:val="00061E09"/>
    <w:rsid w:val="00062AD9"/>
    <w:rsid w:val="00063541"/>
    <w:rsid w:val="0006392C"/>
    <w:rsid w:val="00065678"/>
    <w:rsid w:val="00065AAA"/>
    <w:rsid w:val="000665EB"/>
    <w:rsid w:val="00066F12"/>
    <w:rsid w:val="00070618"/>
    <w:rsid w:val="000730A3"/>
    <w:rsid w:val="000733BB"/>
    <w:rsid w:val="00073958"/>
    <w:rsid w:val="00073E04"/>
    <w:rsid w:val="00074FB5"/>
    <w:rsid w:val="000766C5"/>
    <w:rsid w:val="000775BF"/>
    <w:rsid w:val="00081163"/>
    <w:rsid w:val="00081DCA"/>
    <w:rsid w:val="00082694"/>
    <w:rsid w:val="00084581"/>
    <w:rsid w:val="00084C12"/>
    <w:rsid w:val="00084EA9"/>
    <w:rsid w:val="00085121"/>
    <w:rsid w:val="00086B1D"/>
    <w:rsid w:val="00087333"/>
    <w:rsid w:val="00090D9C"/>
    <w:rsid w:val="00092CB5"/>
    <w:rsid w:val="00095503"/>
    <w:rsid w:val="000959FB"/>
    <w:rsid w:val="0009661F"/>
    <w:rsid w:val="000969D0"/>
    <w:rsid w:val="000974A2"/>
    <w:rsid w:val="000A01A5"/>
    <w:rsid w:val="000A233E"/>
    <w:rsid w:val="000A2613"/>
    <w:rsid w:val="000A2AC5"/>
    <w:rsid w:val="000A3012"/>
    <w:rsid w:val="000B052C"/>
    <w:rsid w:val="000B1127"/>
    <w:rsid w:val="000B1507"/>
    <w:rsid w:val="000B1759"/>
    <w:rsid w:val="000B21BB"/>
    <w:rsid w:val="000B271C"/>
    <w:rsid w:val="000B287D"/>
    <w:rsid w:val="000B2F3F"/>
    <w:rsid w:val="000B33DD"/>
    <w:rsid w:val="000B7D02"/>
    <w:rsid w:val="000C2124"/>
    <w:rsid w:val="000C3B38"/>
    <w:rsid w:val="000C4F67"/>
    <w:rsid w:val="000C584B"/>
    <w:rsid w:val="000C5F46"/>
    <w:rsid w:val="000C6EC9"/>
    <w:rsid w:val="000C7C76"/>
    <w:rsid w:val="000D06D9"/>
    <w:rsid w:val="000D2CC1"/>
    <w:rsid w:val="000D2F92"/>
    <w:rsid w:val="000D4611"/>
    <w:rsid w:val="000D48C2"/>
    <w:rsid w:val="000D5309"/>
    <w:rsid w:val="000D7E36"/>
    <w:rsid w:val="000E027E"/>
    <w:rsid w:val="000E10D9"/>
    <w:rsid w:val="000E305C"/>
    <w:rsid w:val="000E33A9"/>
    <w:rsid w:val="000E3518"/>
    <w:rsid w:val="000E50AC"/>
    <w:rsid w:val="000E5CBC"/>
    <w:rsid w:val="000E7A57"/>
    <w:rsid w:val="000F0434"/>
    <w:rsid w:val="000F25DA"/>
    <w:rsid w:val="000F2ED9"/>
    <w:rsid w:val="000F3145"/>
    <w:rsid w:val="000F517D"/>
    <w:rsid w:val="000F5B7F"/>
    <w:rsid w:val="000F74F7"/>
    <w:rsid w:val="000F7915"/>
    <w:rsid w:val="001029D0"/>
    <w:rsid w:val="00103F13"/>
    <w:rsid w:val="001042AD"/>
    <w:rsid w:val="00104A03"/>
    <w:rsid w:val="001054DC"/>
    <w:rsid w:val="0010572C"/>
    <w:rsid w:val="0010678C"/>
    <w:rsid w:val="00107C37"/>
    <w:rsid w:val="00110546"/>
    <w:rsid w:val="0011098E"/>
    <w:rsid w:val="00110A3B"/>
    <w:rsid w:val="00112367"/>
    <w:rsid w:val="00112837"/>
    <w:rsid w:val="00112BEE"/>
    <w:rsid w:val="001136B5"/>
    <w:rsid w:val="00114CCE"/>
    <w:rsid w:val="001165FD"/>
    <w:rsid w:val="001169E5"/>
    <w:rsid w:val="0011709C"/>
    <w:rsid w:val="00120AC9"/>
    <w:rsid w:val="0012158F"/>
    <w:rsid w:val="00122249"/>
    <w:rsid w:val="001226C2"/>
    <w:rsid w:val="00123457"/>
    <w:rsid w:val="00123DA7"/>
    <w:rsid w:val="00124A04"/>
    <w:rsid w:val="0012506C"/>
    <w:rsid w:val="00126640"/>
    <w:rsid w:val="001304E0"/>
    <w:rsid w:val="001307E0"/>
    <w:rsid w:val="00131534"/>
    <w:rsid w:val="00131F38"/>
    <w:rsid w:val="001333DB"/>
    <w:rsid w:val="00133EBE"/>
    <w:rsid w:val="00133F2D"/>
    <w:rsid w:val="00135BE3"/>
    <w:rsid w:val="001429A7"/>
    <w:rsid w:val="001434FF"/>
    <w:rsid w:val="00143645"/>
    <w:rsid w:val="00143DF2"/>
    <w:rsid w:val="00143FB4"/>
    <w:rsid w:val="00144862"/>
    <w:rsid w:val="0014496F"/>
    <w:rsid w:val="001452F3"/>
    <w:rsid w:val="001462FB"/>
    <w:rsid w:val="0014729D"/>
    <w:rsid w:val="00150D40"/>
    <w:rsid w:val="00151205"/>
    <w:rsid w:val="00152B3A"/>
    <w:rsid w:val="00152E4D"/>
    <w:rsid w:val="00153C70"/>
    <w:rsid w:val="001549EA"/>
    <w:rsid w:val="00154E21"/>
    <w:rsid w:val="0015511E"/>
    <w:rsid w:val="0015578D"/>
    <w:rsid w:val="00160D14"/>
    <w:rsid w:val="00160E9E"/>
    <w:rsid w:val="0016146D"/>
    <w:rsid w:val="00162678"/>
    <w:rsid w:val="001640D7"/>
    <w:rsid w:val="00164508"/>
    <w:rsid w:val="001653D5"/>
    <w:rsid w:val="001676F1"/>
    <w:rsid w:val="00167CCE"/>
    <w:rsid w:val="00171CFF"/>
    <w:rsid w:val="00171F19"/>
    <w:rsid w:val="001727D0"/>
    <w:rsid w:val="00172A9D"/>
    <w:rsid w:val="00172BC9"/>
    <w:rsid w:val="00172E09"/>
    <w:rsid w:val="001738EC"/>
    <w:rsid w:val="001738FB"/>
    <w:rsid w:val="00174480"/>
    <w:rsid w:val="00175473"/>
    <w:rsid w:val="00176809"/>
    <w:rsid w:val="001768F7"/>
    <w:rsid w:val="001810CE"/>
    <w:rsid w:val="0018116C"/>
    <w:rsid w:val="0018127E"/>
    <w:rsid w:val="001820D2"/>
    <w:rsid w:val="00183952"/>
    <w:rsid w:val="00183DCD"/>
    <w:rsid w:val="0018409F"/>
    <w:rsid w:val="00184244"/>
    <w:rsid w:val="00185660"/>
    <w:rsid w:val="0018579A"/>
    <w:rsid w:val="00185A07"/>
    <w:rsid w:val="001864B7"/>
    <w:rsid w:val="00186801"/>
    <w:rsid w:val="0018782F"/>
    <w:rsid w:val="00193E5D"/>
    <w:rsid w:val="00193FC5"/>
    <w:rsid w:val="00197843"/>
    <w:rsid w:val="00197FAD"/>
    <w:rsid w:val="001A04FE"/>
    <w:rsid w:val="001A0C41"/>
    <w:rsid w:val="001A6A8D"/>
    <w:rsid w:val="001A6B76"/>
    <w:rsid w:val="001A7882"/>
    <w:rsid w:val="001A7957"/>
    <w:rsid w:val="001B0A64"/>
    <w:rsid w:val="001B1DAD"/>
    <w:rsid w:val="001B1E0F"/>
    <w:rsid w:val="001B423A"/>
    <w:rsid w:val="001B4C94"/>
    <w:rsid w:val="001B5535"/>
    <w:rsid w:val="001B58B6"/>
    <w:rsid w:val="001B5FE1"/>
    <w:rsid w:val="001C0259"/>
    <w:rsid w:val="001C1281"/>
    <w:rsid w:val="001C24D5"/>
    <w:rsid w:val="001C2DF9"/>
    <w:rsid w:val="001C434E"/>
    <w:rsid w:val="001C78B3"/>
    <w:rsid w:val="001D0384"/>
    <w:rsid w:val="001D0A38"/>
    <w:rsid w:val="001D0E21"/>
    <w:rsid w:val="001D16B4"/>
    <w:rsid w:val="001D1B5E"/>
    <w:rsid w:val="001D21E4"/>
    <w:rsid w:val="001D2CDA"/>
    <w:rsid w:val="001D3238"/>
    <w:rsid w:val="001D34DC"/>
    <w:rsid w:val="001D40BA"/>
    <w:rsid w:val="001D56BF"/>
    <w:rsid w:val="001D6553"/>
    <w:rsid w:val="001D6D5C"/>
    <w:rsid w:val="001D7271"/>
    <w:rsid w:val="001D7AF1"/>
    <w:rsid w:val="001D7DB5"/>
    <w:rsid w:val="001E1CD7"/>
    <w:rsid w:val="001E3792"/>
    <w:rsid w:val="001E3939"/>
    <w:rsid w:val="001E6598"/>
    <w:rsid w:val="001E78ED"/>
    <w:rsid w:val="001E7E8B"/>
    <w:rsid w:val="001F064F"/>
    <w:rsid w:val="001F24C3"/>
    <w:rsid w:val="001F2946"/>
    <w:rsid w:val="001F29D8"/>
    <w:rsid w:val="001F44C4"/>
    <w:rsid w:val="001F4FBA"/>
    <w:rsid w:val="001F61E9"/>
    <w:rsid w:val="001F73BD"/>
    <w:rsid w:val="00200C9A"/>
    <w:rsid w:val="00201918"/>
    <w:rsid w:val="0020286E"/>
    <w:rsid w:val="002031AB"/>
    <w:rsid w:val="0020406A"/>
    <w:rsid w:val="002046FC"/>
    <w:rsid w:val="00205ED2"/>
    <w:rsid w:val="002062E9"/>
    <w:rsid w:val="00207621"/>
    <w:rsid w:val="00207CBF"/>
    <w:rsid w:val="00211273"/>
    <w:rsid w:val="0021175E"/>
    <w:rsid w:val="00211C7F"/>
    <w:rsid w:val="00212345"/>
    <w:rsid w:val="00212680"/>
    <w:rsid w:val="00212C8F"/>
    <w:rsid w:val="002169A0"/>
    <w:rsid w:val="00217259"/>
    <w:rsid w:val="0021746D"/>
    <w:rsid w:val="00217F19"/>
    <w:rsid w:val="00220417"/>
    <w:rsid w:val="00221425"/>
    <w:rsid w:val="0022167E"/>
    <w:rsid w:val="00222370"/>
    <w:rsid w:val="00223D8C"/>
    <w:rsid w:val="00225E8C"/>
    <w:rsid w:val="002260C4"/>
    <w:rsid w:val="00227922"/>
    <w:rsid w:val="00230405"/>
    <w:rsid w:val="00230852"/>
    <w:rsid w:val="00232EE5"/>
    <w:rsid w:val="00234A4C"/>
    <w:rsid w:val="00235219"/>
    <w:rsid w:val="00235A0C"/>
    <w:rsid w:val="00236EBF"/>
    <w:rsid w:val="00237194"/>
    <w:rsid w:val="00237250"/>
    <w:rsid w:val="002372BC"/>
    <w:rsid w:val="00237861"/>
    <w:rsid w:val="002408D1"/>
    <w:rsid w:val="00240AA0"/>
    <w:rsid w:val="00240B8F"/>
    <w:rsid w:val="00240DA8"/>
    <w:rsid w:val="00241665"/>
    <w:rsid w:val="00242E37"/>
    <w:rsid w:val="00243094"/>
    <w:rsid w:val="002431A8"/>
    <w:rsid w:val="0024464A"/>
    <w:rsid w:val="00244F06"/>
    <w:rsid w:val="0024526C"/>
    <w:rsid w:val="00245A3C"/>
    <w:rsid w:val="00246306"/>
    <w:rsid w:val="002502EE"/>
    <w:rsid w:val="00250F95"/>
    <w:rsid w:val="00252B1F"/>
    <w:rsid w:val="002537D2"/>
    <w:rsid w:val="00254562"/>
    <w:rsid w:val="002548EA"/>
    <w:rsid w:val="00255221"/>
    <w:rsid w:val="0026089B"/>
    <w:rsid w:val="002625F0"/>
    <w:rsid w:val="00262CB1"/>
    <w:rsid w:val="00263C13"/>
    <w:rsid w:val="00267985"/>
    <w:rsid w:val="00267B50"/>
    <w:rsid w:val="0027031C"/>
    <w:rsid w:val="00270EA0"/>
    <w:rsid w:val="00272217"/>
    <w:rsid w:val="0027283C"/>
    <w:rsid w:val="00273D5B"/>
    <w:rsid w:val="00274E26"/>
    <w:rsid w:val="002760CF"/>
    <w:rsid w:val="0027732C"/>
    <w:rsid w:val="00277E45"/>
    <w:rsid w:val="00280489"/>
    <w:rsid w:val="00280A58"/>
    <w:rsid w:val="0028112C"/>
    <w:rsid w:val="0028128D"/>
    <w:rsid w:val="00281A54"/>
    <w:rsid w:val="002859AB"/>
    <w:rsid w:val="0028601D"/>
    <w:rsid w:val="0029014F"/>
    <w:rsid w:val="002903DE"/>
    <w:rsid w:val="00290C8E"/>
    <w:rsid w:val="00292F28"/>
    <w:rsid w:val="00292FC1"/>
    <w:rsid w:val="002938B2"/>
    <w:rsid w:val="002939B2"/>
    <w:rsid w:val="002947E5"/>
    <w:rsid w:val="0029487C"/>
    <w:rsid w:val="00294B15"/>
    <w:rsid w:val="00295F29"/>
    <w:rsid w:val="00296106"/>
    <w:rsid w:val="002A08D2"/>
    <w:rsid w:val="002A166D"/>
    <w:rsid w:val="002A371B"/>
    <w:rsid w:val="002A4989"/>
    <w:rsid w:val="002A51FF"/>
    <w:rsid w:val="002A74AB"/>
    <w:rsid w:val="002B0F10"/>
    <w:rsid w:val="002B1C8A"/>
    <w:rsid w:val="002B2ECB"/>
    <w:rsid w:val="002B3E85"/>
    <w:rsid w:val="002B3EC1"/>
    <w:rsid w:val="002B58BA"/>
    <w:rsid w:val="002B6E1F"/>
    <w:rsid w:val="002C16A0"/>
    <w:rsid w:val="002C25DF"/>
    <w:rsid w:val="002C3193"/>
    <w:rsid w:val="002C39B3"/>
    <w:rsid w:val="002C4598"/>
    <w:rsid w:val="002C5486"/>
    <w:rsid w:val="002C5F6D"/>
    <w:rsid w:val="002C7351"/>
    <w:rsid w:val="002D037F"/>
    <w:rsid w:val="002D1494"/>
    <w:rsid w:val="002D45DE"/>
    <w:rsid w:val="002D5220"/>
    <w:rsid w:val="002D550F"/>
    <w:rsid w:val="002D7D29"/>
    <w:rsid w:val="002D7EC8"/>
    <w:rsid w:val="002E1444"/>
    <w:rsid w:val="002E2476"/>
    <w:rsid w:val="002E3532"/>
    <w:rsid w:val="002E3BEF"/>
    <w:rsid w:val="002E3E0E"/>
    <w:rsid w:val="002E54B6"/>
    <w:rsid w:val="002E5AB4"/>
    <w:rsid w:val="002E5FCF"/>
    <w:rsid w:val="002E6526"/>
    <w:rsid w:val="002E6CFD"/>
    <w:rsid w:val="002F1117"/>
    <w:rsid w:val="002F2F45"/>
    <w:rsid w:val="002F42E2"/>
    <w:rsid w:val="002F45BB"/>
    <w:rsid w:val="002F5461"/>
    <w:rsid w:val="002F5C80"/>
    <w:rsid w:val="002F6AA9"/>
    <w:rsid w:val="002F711E"/>
    <w:rsid w:val="002F7C2F"/>
    <w:rsid w:val="003005CA"/>
    <w:rsid w:val="00301E21"/>
    <w:rsid w:val="00305884"/>
    <w:rsid w:val="00306036"/>
    <w:rsid w:val="00306356"/>
    <w:rsid w:val="0030646E"/>
    <w:rsid w:val="0030674F"/>
    <w:rsid w:val="00306A1C"/>
    <w:rsid w:val="00307102"/>
    <w:rsid w:val="003105B7"/>
    <w:rsid w:val="003119DB"/>
    <w:rsid w:val="00311AD4"/>
    <w:rsid w:val="00313B0E"/>
    <w:rsid w:val="00315175"/>
    <w:rsid w:val="003158BD"/>
    <w:rsid w:val="00321268"/>
    <w:rsid w:val="003215BE"/>
    <w:rsid w:val="003227A4"/>
    <w:rsid w:val="00323C39"/>
    <w:rsid w:val="00325B4C"/>
    <w:rsid w:val="003264CC"/>
    <w:rsid w:val="00327484"/>
    <w:rsid w:val="003278CC"/>
    <w:rsid w:val="003306F7"/>
    <w:rsid w:val="003313CD"/>
    <w:rsid w:val="00332304"/>
    <w:rsid w:val="003325B0"/>
    <w:rsid w:val="003330E3"/>
    <w:rsid w:val="00333EEF"/>
    <w:rsid w:val="003346B4"/>
    <w:rsid w:val="00334907"/>
    <w:rsid w:val="00334D91"/>
    <w:rsid w:val="003353E4"/>
    <w:rsid w:val="003406ED"/>
    <w:rsid w:val="00340BB2"/>
    <w:rsid w:val="003424DF"/>
    <w:rsid w:val="00342D9C"/>
    <w:rsid w:val="00343720"/>
    <w:rsid w:val="0034379E"/>
    <w:rsid w:val="00343EFF"/>
    <w:rsid w:val="00346376"/>
    <w:rsid w:val="00347817"/>
    <w:rsid w:val="00347A7A"/>
    <w:rsid w:val="00347DAC"/>
    <w:rsid w:val="00347DE7"/>
    <w:rsid w:val="00347FEC"/>
    <w:rsid w:val="003500F8"/>
    <w:rsid w:val="00351B9D"/>
    <w:rsid w:val="00352B16"/>
    <w:rsid w:val="00355021"/>
    <w:rsid w:val="003554B1"/>
    <w:rsid w:val="003557C0"/>
    <w:rsid w:val="00357CF1"/>
    <w:rsid w:val="0036025F"/>
    <w:rsid w:val="00361FE3"/>
    <w:rsid w:val="003623ED"/>
    <w:rsid w:val="003628F9"/>
    <w:rsid w:val="00363392"/>
    <w:rsid w:val="00364BCE"/>
    <w:rsid w:val="00364DF0"/>
    <w:rsid w:val="0036747D"/>
    <w:rsid w:val="003675C9"/>
    <w:rsid w:val="00367D42"/>
    <w:rsid w:val="00370F72"/>
    <w:rsid w:val="003712C7"/>
    <w:rsid w:val="00371A90"/>
    <w:rsid w:val="00371B45"/>
    <w:rsid w:val="00372313"/>
    <w:rsid w:val="00374D93"/>
    <w:rsid w:val="003763CD"/>
    <w:rsid w:val="00376BFB"/>
    <w:rsid w:val="003772A0"/>
    <w:rsid w:val="00381098"/>
    <w:rsid w:val="003851A0"/>
    <w:rsid w:val="00386613"/>
    <w:rsid w:val="00387253"/>
    <w:rsid w:val="003872F7"/>
    <w:rsid w:val="00387C73"/>
    <w:rsid w:val="00390BE2"/>
    <w:rsid w:val="00390C24"/>
    <w:rsid w:val="00391484"/>
    <w:rsid w:val="003936B6"/>
    <w:rsid w:val="00394D45"/>
    <w:rsid w:val="00395671"/>
    <w:rsid w:val="00395A60"/>
    <w:rsid w:val="00396F12"/>
    <w:rsid w:val="003A09B2"/>
    <w:rsid w:val="003A1583"/>
    <w:rsid w:val="003A175D"/>
    <w:rsid w:val="003A2B2A"/>
    <w:rsid w:val="003A3EF0"/>
    <w:rsid w:val="003A4305"/>
    <w:rsid w:val="003A459A"/>
    <w:rsid w:val="003A5A54"/>
    <w:rsid w:val="003A602B"/>
    <w:rsid w:val="003A7BD4"/>
    <w:rsid w:val="003B02FC"/>
    <w:rsid w:val="003B1726"/>
    <w:rsid w:val="003B36E3"/>
    <w:rsid w:val="003B43BF"/>
    <w:rsid w:val="003B4994"/>
    <w:rsid w:val="003B4FC2"/>
    <w:rsid w:val="003B514F"/>
    <w:rsid w:val="003B54D0"/>
    <w:rsid w:val="003B6374"/>
    <w:rsid w:val="003B6845"/>
    <w:rsid w:val="003B6CD8"/>
    <w:rsid w:val="003B6D83"/>
    <w:rsid w:val="003C02A5"/>
    <w:rsid w:val="003C1866"/>
    <w:rsid w:val="003C3BAA"/>
    <w:rsid w:val="003C41CD"/>
    <w:rsid w:val="003C484F"/>
    <w:rsid w:val="003C4DE5"/>
    <w:rsid w:val="003C4F97"/>
    <w:rsid w:val="003C5387"/>
    <w:rsid w:val="003C580E"/>
    <w:rsid w:val="003C63D8"/>
    <w:rsid w:val="003C6D8B"/>
    <w:rsid w:val="003C6D9E"/>
    <w:rsid w:val="003C7370"/>
    <w:rsid w:val="003D0261"/>
    <w:rsid w:val="003D18F8"/>
    <w:rsid w:val="003D2A8E"/>
    <w:rsid w:val="003D3D1E"/>
    <w:rsid w:val="003D3ED9"/>
    <w:rsid w:val="003D428F"/>
    <w:rsid w:val="003D5DE1"/>
    <w:rsid w:val="003D72E9"/>
    <w:rsid w:val="003E0AF2"/>
    <w:rsid w:val="003E1AA9"/>
    <w:rsid w:val="003E4C60"/>
    <w:rsid w:val="003E4EA0"/>
    <w:rsid w:val="003E6A72"/>
    <w:rsid w:val="003E7BB3"/>
    <w:rsid w:val="003F0A10"/>
    <w:rsid w:val="003F1D2D"/>
    <w:rsid w:val="003F2161"/>
    <w:rsid w:val="003F21FE"/>
    <w:rsid w:val="003F3E25"/>
    <w:rsid w:val="003F3F38"/>
    <w:rsid w:val="003F563F"/>
    <w:rsid w:val="003F5DB5"/>
    <w:rsid w:val="003F6DE8"/>
    <w:rsid w:val="003F754F"/>
    <w:rsid w:val="003F788A"/>
    <w:rsid w:val="003F78E2"/>
    <w:rsid w:val="00400303"/>
    <w:rsid w:val="00400B98"/>
    <w:rsid w:val="004016E3"/>
    <w:rsid w:val="00401D49"/>
    <w:rsid w:val="0040204A"/>
    <w:rsid w:val="00403385"/>
    <w:rsid w:val="00403965"/>
    <w:rsid w:val="00403D3D"/>
    <w:rsid w:val="004041A5"/>
    <w:rsid w:val="00404328"/>
    <w:rsid w:val="004061BE"/>
    <w:rsid w:val="00406B55"/>
    <w:rsid w:val="00407E29"/>
    <w:rsid w:val="00410072"/>
    <w:rsid w:val="00410EAA"/>
    <w:rsid w:val="004112E6"/>
    <w:rsid w:val="00416CB5"/>
    <w:rsid w:val="00416F3C"/>
    <w:rsid w:val="00417690"/>
    <w:rsid w:val="0041798A"/>
    <w:rsid w:val="0042000B"/>
    <w:rsid w:val="00420119"/>
    <w:rsid w:val="0042028E"/>
    <w:rsid w:val="00420589"/>
    <w:rsid w:val="00420AB7"/>
    <w:rsid w:val="0042133B"/>
    <w:rsid w:val="00422389"/>
    <w:rsid w:val="00422E2A"/>
    <w:rsid w:val="00423918"/>
    <w:rsid w:val="00424CF7"/>
    <w:rsid w:val="00424EA5"/>
    <w:rsid w:val="00426EFA"/>
    <w:rsid w:val="004274E8"/>
    <w:rsid w:val="00427AD6"/>
    <w:rsid w:val="00430842"/>
    <w:rsid w:val="00430D7C"/>
    <w:rsid w:val="004310D2"/>
    <w:rsid w:val="0043110D"/>
    <w:rsid w:val="00431FB9"/>
    <w:rsid w:val="004350FF"/>
    <w:rsid w:val="00440319"/>
    <w:rsid w:val="004439A5"/>
    <w:rsid w:val="00443BC9"/>
    <w:rsid w:val="00445255"/>
    <w:rsid w:val="00445839"/>
    <w:rsid w:val="00447CEA"/>
    <w:rsid w:val="00450634"/>
    <w:rsid w:val="00450968"/>
    <w:rsid w:val="00451990"/>
    <w:rsid w:val="004524ED"/>
    <w:rsid w:val="0045261B"/>
    <w:rsid w:val="00452EF5"/>
    <w:rsid w:val="00454976"/>
    <w:rsid w:val="00454984"/>
    <w:rsid w:val="0045582E"/>
    <w:rsid w:val="00455CF5"/>
    <w:rsid w:val="00456AB4"/>
    <w:rsid w:val="004612AA"/>
    <w:rsid w:val="00462FF2"/>
    <w:rsid w:val="0046462E"/>
    <w:rsid w:val="00465042"/>
    <w:rsid w:val="00465723"/>
    <w:rsid w:val="004710F4"/>
    <w:rsid w:val="00472554"/>
    <w:rsid w:val="0047356D"/>
    <w:rsid w:val="00473EB9"/>
    <w:rsid w:val="00473FAC"/>
    <w:rsid w:val="00474258"/>
    <w:rsid w:val="004743D5"/>
    <w:rsid w:val="00474B54"/>
    <w:rsid w:val="00474C7C"/>
    <w:rsid w:val="00475D85"/>
    <w:rsid w:val="00476440"/>
    <w:rsid w:val="00477403"/>
    <w:rsid w:val="00477602"/>
    <w:rsid w:val="0047791A"/>
    <w:rsid w:val="004814A4"/>
    <w:rsid w:val="00482948"/>
    <w:rsid w:val="004829E9"/>
    <w:rsid w:val="004835C7"/>
    <w:rsid w:val="00485B75"/>
    <w:rsid w:val="004860FC"/>
    <w:rsid w:val="00487D89"/>
    <w:rsid w:val="0049033E"/>
    <w:rsid w:val="0049179E"/>
    <w:rsid w:val="0049294D"/>
    <w:rsid w:val="004937E9"/>
    <w:rsid w:val="00493D99"/>
    <w:rsid w:val="004945F3"/>
    <w:rsid w:val="00497DE5"/>
    <w:rsid w:val="004A144C"/>
    <w:rsid w:val="004A1594"/>
    <w:rsid w:val="004A1F31"/>
    <w:rsid w:val="004A258E"/>
    <w:rsid w:val="004A4B72"/>
    <w:rsid w:val="004A63D8"/>
    <w:rsid w:val="004A70C6"/>
    <w:rsid w:val="004B0EA9"/>
    <w:rsid w:val="004B1729"/>
    <w:rsid w:val="004B2DC6"/>
    <w:rsid w:val="004B6236"/>
    <w:rsid w:val="004B740F"/>
    <w:rsid w:val="004B79D1"/>
    <w:rsid w:val="004C007B"/>
    <w:rsid w:val="004C11D3"/>
    <w:rsid w:val="004C1B33"/>
    <w:rsid w:val="004C200B"/>
    <w:rsid w:val="004C3B51"/>
    <w:rsid w:val="004C3CAB"/>
    <w:rsid w:val="004C4469"/>
    <w:rsid w:val="004C4696"/>
    <w:rsid w:val="004C59D2"/>
    <w:rsid w:val="004C7A7A"/>
    <w:rsid w:val="004D0206"/>
    <w:rsid w:val="004D0557"/>
    <w:rsid w:val="004D0B0F"/>
    <w:rsid w:val="004D262A"/>
    <w:rsid w:val="004D3368"/>
    <w:rsid w:val="004E2992"/>
    <w:rsid w:val="004E3823"/>
    <w:rsid w:val="004E3AD8"/>
    <w:rsid w:val="004E4656"/>
    <w:rsid w:val="004E49B7"/>
    <w:rsid w:val="004E5D95"/>
    <w:rsid w:val="004E61D7"/>
    <w:rsid w:val="004E7D61"/>
    <w:rsid w:val="004F12E7"/>
    <w:rsid w:val="004F1965"/>
    <w:rsid w:val="004F19B9"/>
    <w:rsid w:val="004F36EE"/>
    <w:rsid w:val="004F5DF9"/>
    <w:rsid w:val="004F5FD6"/>
    <w:rsid w:val="00500C61"/>
    <w:rsid w:val="00501087"/>
    <w:rsid w:val="00502914"/>
    <w:rsid w:val="00504D70"/>
    <w:rsid w:val="00505CD4"/>
    <w:rsid w:val="0051027F"/>
    <w:rsid w:val="00513BAD"/>
    <w:rsid w:val="005146E7"/>
    <w:rsid w:val="0051528A"/>
    <w:rsid w:val="0051790F"/>
    <w:rsid w:val="00517AC1"/>
    <w:rsid w:val="00520636"/>
    <w:rsid w:val="00521A5A"/>
    <w:rsid w:val="00524032"/>
    <w:rsid w:val="005248C7"/>
    <w:rsid w:val="00524E98"/>
    <w:rsid w:val="00527F8B"/>
    <w:rsid w:val="0053044E"/>
    <w:rsid w:val="005304BD"/>
    <w:rsid w:val="00530B0A"/>
    <w:rsid w:val="00533271"/>
    <w:rsid w:val="00533A21"/>
    <w:rsid w:val="0053405A"/>
    <w:rsid w:val="00534CF7"/>
    <w:rsid w:val="00534DDD"/>
    <w:rsid w:val="00541774"/>
    <w:rsid w:val="005417BA"/>
    <w:rsid w:val="00543561"/>
    <w:rsid w:val="0054357E"/>
    <w:rsid w:val="0054520E"/>
    <w:rsid w:val="00545BFC"/>
    <w:rsid w:val="00547DC6"/>
    <w:rsid w:val="00547EFC"/>
    <w:rsid w:val="00550983"/>
    <w:rsid w:val="00550C48"/>
    <w:rsid w:val="00551846"/>
    <w:rsid w:val="00551F13"/>
    <w:rsid w:val="00552FF2"/>
    <w:rsid w:val="00553BF6"/>
    <w:rsid w:val="00554CD7"/>
    <w:rsid w:val="00554F94"/>
    <w:rsid w:val="005551B8"/>
    <w:rsid w:val="00555D9C"/>
    <w:rsid w:val="00556ACA"/>
    <w:rsid w:val="005609D1"/>
    <w:rsid w:val="00562E64"/>
    <w:rsid w:val="00563508"/>
    <w:rsid w:val="005659F5"/>
    <w:rsid w:val="00566C8F"/>
    <w:rsid w:val="005717EB"/>
    <w:rsid w:val="005719C3"/>
    <w:rsid w:val="00573CF8"/>
    <w:rsid w:val="00573D7C"/>
    <w:rsid w:val="005744CF"/>
    <w:rsid w:val="005754CD"/>
    <w:rsid w:val="005765A1"/>
    <w:rsid w:val="00576E67"/>
    <w:rsid w:val="00580B44"/>
    <w:rsid w:val="00580C8A"/>
    <w:rsid w:val="00582C53"/>
    <w:rsid w:val="00585585"/>
    <w:rsid w:val="00586332"/>
    <w:rsid w:val="005867DE"/>
    <w:rsid w:val="00587CD8"/>
    <w:rsid w:val="00590ACB"/>
    <w:rsid w:val="00590EF2"/>
    <w:rsid w:val="005912E9"/>
    <w:rsid w:val="00595F48"/>
    <w:rsid w:val="005A0746"/>
    <w:rsid w:val="005A1F87"/>
    <w:rsid w:val="005A3783"/>
    <w:rsid w:val="005A3E79"/>
    <w:rsid w:val="005A4608"/>
    <w:rsid w:val="005A6334"/>
    <w:rsid w:val="005B293F"/>
    <w:rsid w:val="005B296F"/>
    <w:rsid w:val="005B2CE5"/>
    <w:rsid w:val="005B33B1"/>
    <w:rsid w:val="005B398A"/>
    <w:rsid w:val="005B3D0F"/>
    <w:rsid w:val="005B56FF"/>
    <w:rsid w:val="005B635C"/>
    <w:rsid w:val="005B653F"/>
    <w:rsid w:val="005C0366"/>
    <w:rsid w:val="005C113E"/>
    <w:rsid w:val="005C185C"/>
    <w:rsid w:val="005C1A4E"/>
    <w:rsid w:val="005C1B14"/>
    <w:rsid w:val="005C2CA3"/>
    <w:rsid w:val="005C371C"/>
    <w:rsid w:val="005C4641"/>
    <w:rsid w:val="005C5592"/>
    <w:rsid w:val="005D0649"/>
    <w:rsid w:val="005D16FB"/>
    <w:rsid w:val="005D4DFF"/>
    <w:rsid w:val="005D6631"/>
    <w:rsid w:val="005D680A"/>
    <w:rsid w:val="005E268A"/>
    <w:rsid w:val="005E2C52"/>
    <w:rsid w:val="005E42DD"/>
    <w:rsid w:val="005E47D2"/>
    <w:rsid w:val="005E52AB"/>
    <w:rsid w:val="005E55DF"/>
    <w:rsid w:val="005E6D62"/>
    <w:rsid w:val="005E7A5B"/>
    <w:rsid w:val="005E7E75"/>
    <w:rsid w:val="005F050F"/>
    <w:rsid w:val="005F0A13"/>
    <w:rsid w:val="005F1BE3"/>
    <w:rsid w:val="005F3395"/>
    <w:rsid w:val="005F4825"/>
    <w:rsid w:val="005F4952"/>
    <w:rsid w:val="005F6513"/>
    <w:rsid w:val="005F673B"/>
    <w:rsid w:val="005F7100"/>
    <w:rsid w:val="006007F7"/>
    <w:rsid w:val="00600DD2"/>
    <w:rsid w:val="006025D5"/>
    <w:rsid w:val="00602ED4"/>
    <w:rsid w:val="00604EED"/>
    <w:rsid w:val="00606FA2"/>
    <w:rsid w:val="006108E4"/>
    <w:rsid w:val="0061176F"/>
    <w:rsid w:val="00611B54"/>
    <w:rsid w:val="0061276B"/>
    <w:rsid w:val="00614570"/>
    <w:rsid w:val="00614CEB"/>
    <w:rsid w:val="00615A42"/>
    <w:rsid w:val="00620C7A"/>
    <w:rsid w:val="00622797"/>
    <w:rsid w:val="0062403D"/>
    <w:rsid w:val="00624399"/>
    <w:rsid w:val="00624679"/>
    <w:rsid w:val="00624C1D"/>
    <w:rsid w:val="0063144F"/>
    <w:rsid w:val="0063462E"/>
    <w:rsid w:val="00636430"/>
    <w:rsid w:val="006370DD"/>
    <w:rsid w:val="00641D75"/>
    <w:rsid w:val="00641E27"/>
    <w:rsid w:val="00642174"/>
    <w:rsid w:val="0064324C"/>
    <w:rsid w:val="006436A1"/>
    <w:rsid w:val="0064372E"/>
    <w:rsid w:val="00645D6F"/>
    <w:rsid w:val="00645E64"/>
    <w:rsid w:val="00646401"/>
    <w:rsid w:val="00647618"/>
    <w:rsid w:val="00650A52"/>
    <w:rsid w:val="00652A06"/>
    <w:rsid w:val="00652FDC"/>
    <w:rsid w:val="0065315E"/>
    <w:rsid w:val="006537B1"/>
    <w:rsid w:val="00653EA5"/>
    <w:rsid w:val="00653EAA"/>
    <w:rsid w:val="0065407B"/>
    <w:rsid w:val="006576A7"/>
    <w:rsid w:val="00661079"/>
    <w:rsid w:val="00661545"/>
    <w:rsid w:val="006619FE"/>
    <w:rsid w:val="00663E85"/>
    <w:rsid w:val="0066456E"/>
    <w:rsid w:val="00664E6E"/>
    <w:rsid w:val="0066519E"/>
    <w:rsid w:val="0066535B"/>
    <w:rsid w:val="00665D7D"/>
    <w:rsid w:val="0067017F"/>
    <w:rsid w:val="006712ED"/>
    <w:rsid w:val="00671ED6"/>
    <w:rsid w:val="00673E8B"/>
    <w:rsid w:val="006753D0"/>
    <w:rsid w:val="00675F06"/>
    <w:rsid w:val="006761EB"/>
    <w:rsid w:val="00677B52"/>
    <w:rsid w:val="006804D0"/>
    <w:rsid w:val="00681CDD"/>
    <w:rsid w:val="0068216D"/>
    <w:rsid w:val="006835E5"/>
    <w:rsid w:val="00684A10"/>
    <w:rsid w:val="006850D6"/>
    <w:rsid w:val="006855A0"/>
    <w:rsid w:val="006867F3"/>
    <w:rsid w:val="00690DC9"/>
    <w:rsid w:val="00691A84"/>
    <w:rsid w:val="00691B40"/>
    <w:rsid w:val="00691B65"/>
    <w:rsid w:val="00691F80"/>
    <w:rsid w:val="006928DA"/>
    <w:rsid w:val="00693A55"/>
    <w:rsid w:val="00693F13"/>
    <w:rsid w:val="00694128"/>
    <w:rsid w:val="006947EA"/>
    <w:rsid w:val="00694EE2"/>
    <w:rsid w:val="006967A8"/>
    <w:rsid w:val="0069787F"/>
    <w:rsid w:val="006979DC"/>
    <w:rsid w:val="006A4E12"/>
    <w:rsid w:val="006A693D"/>
    <w:rsid w:val="006A697D"/>
    <w:rsid w:val="006B0716"/>
    <w:rsid w:val="006B387E"/>
    <w:rsid w:val="006B569B"/>
    <w:rsid w:val="006B6351"/>
    <w:rsid w:val="006B63B8"/>
    <w:rsid w:val="006B692A"/>
    <w:rsid w:val="006B76BC"/>
    <w:rsid w:val="006B7EF9"/>
    <w:rsid w:val="006C47E6"/>
    <w:rsid w:val="006C4AA0"/>
    <w:rsid w:val="006D079C"/>
    <w:rsid w:val="006D14CC"/>
    <w:rsid w:val="006D3A12"/>
    <w:rsid w:val="006D3F66"/>
    <w:rsid w:val="006D5302"/>
    <w:rsid w:val="006E022E"/>
    <w:rsid w:val="006E122C"/>
    <w:rsid w:val="006E3DF2"/>
    <w:rsid w:val="006E4124"/>
    <w:rsid w:val="006E45A3"/>
    <w:rsid w:val="006E48A7"/>
    <w:rsid w:val="006E553D"/>
    <w:rsid w:val="006E5CC8"/>
    <w:rsid w:val="006E5EA9"/>
    <w:rsid w:val="006E7126"/>
    <w:rsid w:val="006F033B"/>
    <w:rsid w:val="006F0AE4"/>
    <w:rsid w:val="006F12F6"/>
    <w:rsid w:val="006F2929"/>
    <w:rsid w:val="006F2D52"/>
    <w:rsid w:val="006F2F66"/>
    <w:rsid w:val="006F38F0"/>
    <w:rsid w:val="006F4C6B"/>
    <w:rsid w:val="006F56E0"/>
    <w:rsid w:val="006F5757"/>
    <w:rsid w:val="006F58A9"/>
    <w:rsid w:val="006F5FC2"/>
    <w:rsid w:val="006F614C"/>
    <w:rsid w:val="006F6B1D"/>
    <w:rsid w:val="00704DBE"/>
    <w:rsid w:val="00707BF0"/>
    <w:rsid w:val="007103E9"/>
    <w:rsid w:val="007111CC"/>
    <w:rsid w:val="00712222"/>
    <w:rsid w:val="00714A6E"/>
    <w:rsid w:val="007156E8"/>
    <w:rsid w:val="0071635F"/>
    <w:rsid w:val="00716B04"/>
    <w:rsid w:val="007206A1"/>
    <w:rsid w:val="00721BFD"/>
    <w:rsid w:val="007220BB"/>
    <w:rsid w:val="00723119"/>
    <w:rsid w:val="0072379D"/>
    <w:rsid w:val="00724954"/>
    <w:rsid w:val="00724BD0"/>
    <w:rsid w:val="00726196"/>
    <w:rsid w:val="00730597"/>
    <w:rsid w:val="00731999"/>
    <w:rsid w:val="0073260A"/>
    <w:rsid w:val="007328B0"/>
    <w:rsid w:val="00732A9D"/>
    <w:rsid w:val="00733200"/>
    <w:rsid w:val="00733744"/>
    <w:rsid w:val="00733C68"/>
    <w:rsid w:val="00734072"/>
    <w:rsid w:val="007341F5"/>
    <w:rsid w:val="0073460B"/>
    <w:rsid w:val="00734D3A"/>
    <w:rsid w:val="00734D45"/>
    <w:rsid w:val="00737682"/>
    <w:rsid w:val="007378A2"/>
    <w:rsid w:val="00737A2E"/>
    <w:rsid w:val="00737E10"/>
    <w:rsid w:val="00740249"/>
    <w:rsid w:val="007414D4"/>
    <w:rsid w:val="00742508"/>
    <w:rsid w:val="007429A4"/>
    <w:rsid w:val="00745974"/>
    <w:rsid w:val="00747610"/>
    <w:rsid w:val="00747A9C"/>
    <w:rsid w:val="00752B3C"/>
    <w:rsid w:val="00752C78"/>
    <w:rsid w:val="00753184"/>
    <w:rsid w:val="00754178"/>
    <w:rsid w:val="00754EF5"/>
    <w:rsid w:val="007557D1"/>
    <w:rsid w:val="00755FF9"/>
    <w:rsid w:val="007572A0"/>
    <w:rsid w:val="007572B2"/>
    <w:rsid w:val="0076210D"/>
    <w:rsid w:val="0076282A"/>
    <w:rsid w:val="007634FF"/>
    <w:rsid w:val="00763B11"/>
    <w:rsid w:val="00764052"/>
    <w:rsid w:val="00764888"/>
    <w:rsid w:val="007670B1"/>
    <w:rsid w:val="00767DE3"/>
    <w:rsid w:val="0077049D"/>
    <w:rsid w:val="00773353"/>
    <w:rsid w:val="007737A6"/>
    <w:rsid w:val="00774722"/>
    <w:rsid w:val="00774E08"/>
    <w:rsid w:val="00774F5D"/>
    <w:rsid w:val="00776990"/>
    <w:rsid w:val="0077758D"/>
    <w:rsid w:val="00785D91"/>
    <w:rsid w:val="00786312"/>
    <w:rsid w:val="00786B8C"/>
    <w:rsid w:val="00786DC0"/>
    <w:rsid w:val="00786EB0"/>
    <w:rsid w:val="00787090"/>
    <w:rsid w:val="0079153A"/>
    <w:rsid w:val="0079224B"/>
    <w:rsid w:val="00792A97"/>
    <w:rsid w:val="007938E9"/>
    <w:rsid w:val="00793BA4"/>
    <w:rsid w:val="00794225"/>
    <w:rsid w:val="0079505E"/>
    <w:rsid w:val="00795A02"/>
    <w:rsid w:val="00795C41"/>
    <w:rsid w:val="00797259"/>
    <w:rsid w:val="0079794F"/>
    <w:rsid w:val="007A0D76"/>
    <w:rsid w:val="007A3BDA"/>
    <w:rsid w:val="007A4105"/>
    <w:rsid w:val="007A445F"/>
    <w:rsid w:val="007A469B"/>
    <w:rsid w:val="007A4C6B"/>
    <w:rsid w:val="007A67AA"/>
    <w:rsid w:val="007A694F"/>
    <w:rsid w:val="007B4423"/>
    <w:rsid w:val="007B4A52"/>
    <w:rsid w:val="007B6B67"/>
    <w:rsid w:val="007B7488"/>
    <w:rsid w:val="007C0761"/>
    <w:rsid w:val="007C1D1C"/>
    <w:rsid w:val="007C61D8"/>
    <w:rsid w:val="007C6750"/>
    <w:rsid w:val="007D02B4"/>
    <w:rsid w:val="007D1890"/>
    <w:rsid w:val="007D257C"/>
    <w:rsid w:val="007D28A0"/>
    <w:rsid w:val="007D4B0C"/>
    <w:rsid w:val="007D527E"/>
    <w:rsid w:val="007D5F74"/>
    <w:rsid w:val="007D6EE2"/>
    <w:rsid w:val="007D78EE"/>
    <w:rsid w:val="007D7CCC"/>
    <w:rsid w:val="007E244E"/>
    <w:rsid w:val="007E49A9"/>
    <w:rsid w:val="007E571A"/>
    <w:rsid w:val="007E6476"/>
    <w:rsid w:val="007E7838"/>
    <w:rsid w:val="007E7F23"/>
    <w:rsid w:val="007F2ADB"/>
    <w:rsid w:val="007F3CE3"/>
    <w:rsid w:val="007F459E"/>
    <w:rsid w:val="007F536F"/>
    <w:rsid w:val="007F6AA9"/>
    <w:rsid w:val="007F7586"/>
    <w:rsid w:val="00800678"/>
    <w:rsid w:val="008010B9"/>
    <w:rsid w:val="008026DE"/>
    <w:rsid w:val="00804577"/>
    <w:rsid w:val="00804AEC"/>
    <w:rsid w:val="00804EA2"/>
    <w:rsid w:val="008073D0"/>
    <w:rsid w:val="008108B6"/>
    <w:rsid w:val="00812E7D"/>
    <w:rsid w:val="00813AA6"/>
    <w:rsid w:val="00813CA8"/>
    <w:rsid w:val="0081455A"/>
    <w:rsid w:val="0081526A"/>
    <w:rsid w:val="00815596"/>
    <w:rsid w:val="008161EE"/>
    <w:rsid w:val="0081646D"/>
    <w:rsid w:val="00817CD3"/>
    <w:rsid w:val="0082154B"/>
    <w:rsid w:val="00821C7B"/>
    <w:rsid w:val="008223F5"/>
    <w:rsid w:val="00826319"/>
    <w:rsid w:val="00827C92"/>
    <w:rsid w:val="00830A8A"/>
    <w:rsid w:val="00830CC7"/>
    <w:rsid w:val="00831358"/>
    <w:rsid w:val="00833733"/>
    <w:rsid w:val="0083419A"/>
    <w:rsid w:val="008342B1"/>
    <w:rsid w:val="00834E50"/>
    <w:rsid w:val="008356A7"/>
    <w:rsid w:val="008361E9"/>
    <w:rsid w:val="0083635A"/>
    <w:rsid w:val="00837EC6"/>
    <w:rsid w:val="00837FA2"/>
    <w:rsid w:val="00840D3E"/>
    <w:rsid w:val="0084141A"/>
    <w:rsid w:val="00841CAD"/>
    <w:rsid w:val="00841D14"/>
    <w:rsid w:val="0084225E"/>
    <w:rsid w:val="008430C0"/>
    <w:rsid w:val="00843113"/>
    <w:rsid w:val="00843A1B"/>
    <w:rsid w:val="00844219"/>
    <w:rsid w:val="00844A76"/>
    <w:rsid w:val="008452C5"/>
    <w:rsid w:val="00846A30"/>
    <w:rsid w:val="00846E98"/>
    <w:rsid w:val="00847EAF"/>
    <w:rsid w:val="00851D27"/>
    <w:rsid w:val="00852181"/>
    <w:rsid w:val="00855AEF"/>
    <w:rsid w:val="008566D0"/>
    <w:rsid w:val="00856C72"/>
    <w:rsid w:val="00857D88"/>
    <w:rsid w:val="00860789"/>
    <w:rsid w:val="00860F5F"/>
    <w:rsid w:val="00860FDE"/>
    <w:rsid w:val="008613BB"/>
    <w:rsid w:val="00861CF8"/>
    <w:rsid w:val="00862C33"/>
    <w:rsid w:val="00865EC0"/>
    <w:rsid w:val="0086693C"/>
    <w:rsid w:val="00870121"/>
    <w:rsid w:val="0087079E"/>
    <w:rsid w:val="00872233"/>
    <w:rsid w:val="00873BCA"/>
    <w:rsid w:val="0087447B"/>
    <w:rsid w:val="008745F6"/>
    <w:rsid w:val="00874D8D"/>
    <w:rsid w:val="008765C5"/>
    <w:rsid w:val="00876671"/>
    <w:rsid w:val="00876CB0"/>
    <w:rsid w:val="00880F2A"/>
    <w:rsid w:val="00880F9C"/>
    <w:rsid w:val="00883B0F"/>
    <w:rsid w:val="00883D72"/>
    <w:rsid w:val="00884049"/>
    <w:rsid w:val="008840D2"/>
    <w:rsid w:val="00884BC3"/>
    <w:rsid w:val="00885B62"/>
    <w:rsid w:val="00886096"/>
    <w:rsid w:val="008869EF"/>
    <w:rsid w:val="00887D5E"/>
    <w:rsid w:val="008909C8"/>
    <w:rsid w:val="00890AB8"/>
    <w:rsid w:val="0089159B"/>
    <w:rsid w:val="00892964"/>
    <w:rsid w:val="00893359"/>
    <w:rsid w:val="00893C11"/>
    <w:rsid w:val="00893D09"/>
    <w:rsid w:val="00894DBC"/>
    <w:rsid w:val="00895D18"/>
    <w:rsid w:val="00895FA6"/>
    <w:rsid w:val="008A0574"/>
    <w:rsid w:val="008A084B"/>
    <w:rsid w:val="008A1018"/>
    <w:rsid w:val="008A1166"/>
    <w:rsid w:val="008A24C0"/>
    <w:rsid w:val="008A27CD"/>
    <w:rsid w:val="008A4096"/>
    <w:rsid w:val="008B25D5"/>
    <w:rsid w:val="008B3C79"/>
    <w:rsid w:val="008B5567"/>
    <w:rsid w:val="008B6997"/>
    <w:rsid w:val="008B7B94"/>
    <w:rsid w:val="008C0B7A"/>
    <w:rsid w:val="008C12F7"/>
    <w:rsid w:val="008C1BFC"/>
    <w:rsid w:val="008C2071"/>
    <w:rsid w:val="008C22B7"/>
    <w:rsid w:val="008C2B19"/>
    <w:rsid w:val="008C2FF7"/>
    <w:rsid w:val="008C3E70"/>
    <w:rsid w:val="008C4ED8"/>
    <w:rsid w:val="008C614B"/>
    <w:rsid w:val="008C65A6"/>
    <w:rsid w:val="008C74C7"/>
    <w:rsid w:val="008C766D"/>
    <w:rsid w:val="008C7912"/>
    <w:rsid w:val="008C7EE0"/>
    <w:rsid w:val="008D0038"/>
    <w:rsid w:val="008D0D17"/>
    <w:rsid w:val="008D131A"/>
    <w:rsid w:val="008D164A"/>
    <w:rsid w:val="008D2BC4"/>
    <w:rsid w:val="008D32AE"/>
    <w:rsid w:val="008D53EA"/>
    <w:rsid w:val="008D5756"/>
    <w:rsid w:val="008D5A35"/>
    <w:rsid w:val="008D68F2"/>
    <w:rsid w:val="008E2D03"/>
    <w:rsid w:val="008E2E32"/>
    <w:rsid w:val="008E2F6A"/>
    <w:rsid w:val="008E331E"/>
    <w:rsid w:val="008E5DC9"/>
    <w:rsid w:val="008E6BBE"/>
    <w:rsid w:val="008E6F51"/>
    <w:rsid w:val="008F2E6A"/>
    <w:rsid w:val="008F3BFD"/>
    <w:rsid w:val="008F4521"/>
    <w:rsid w:val="008F5E53"/>
    <w:rsid w:val="008F6953"/>
    <w:rsid w:val="008F6BAE"/>
    <w:rsid w:val="009000BF"/>
    <w:rsid w:val="00902535"/>
    <w:rsid w:val="0090267E"/>
    <w:rsid w:val="00903EF6"/>
    <w:rsid w:val="00905E7A"/>
    <w:rsid w:val="00912BC4"/>
    <w:rsid w:val="00913124"/>
    <w:rsid w:val="009135F9"/>
    <w:rsid w:val="00921849"/>
    <w:rsid w:val="00923153"/>
    <w:rsid w:val="009248BA"/>
    <w:rsid w:val="00924CFA"/>
    <w:rsid w:val="0092580C"/>
    <w:rsid w:val="0092592F"/>
    <w:rsid w:val="009273A4"/>
    <w:rsid w:val="00930AB5"/>
    <w:rsid w:val="009310C8"/>
    <w:rsid w:val="00932C1F"/>
    <w:rsid w:val="00933E91"/>
    <w:rsid w:val="00934C26"/>
    <w:rsid w:val="00935EEF"/>
    <w:rsid w:val="00937431"/>
    <w:rsid w:val="00940705"/>
    <w:rsid w:val="00941CF8"/>
    <w:rsid w:val="00942271"/>
    <w:rsid w:val="0094248E"/>
    <w:rsid w:val="00942B81"/>
    <w:rsid w:val="00944002"/>
    <w:rsid w:val="009443D6"/>
    <w:rsid w:val="00944B3F"/>
    <w:rsid w:val="009454B2"/>
    <w:rsid w:val="00946757"/>
    <w:rsid w:val="0094714F"/>
    <w:rsid w:val="0095066C"/>
    <w:rsid w:val="0095218D"/>
    <w:rsid w:val="00952ED1"/>
    <w:rsid w:val="00953D03"/>
    <w:rsid w:val="00955795"/>
    <w:rsid w:val="00955ECA"/>
    <w:rsid w:val="009564DB"/>
    <w:rsid w:val="009607F3"/>
    <w:rsid w:val="009615FB"/>
    <w:rsid w:val="0096355B"/>
    <w:rsid w:val="00964254"/>
    <w:rsid w:val="00966B71"/>
    <w:rsid w:val="00967D15"/>
    <w:rsid w:val="009718FB"/>
    <w:rsid w:val="00972ACC"/>
    <w:rsid w:val="00973299"/>
    <w:rsid w:val="009763CA"/>
    <w:rsid w:val="00976A11"/>
    <w:rsid w:val="00976ACF"/>
    <w:rsid w:val="00984D0F"/>
    <w:rsid w:val="00985A92"/>
    <w:rsid w:val="00985F86"/>
    <w:rsid w:val="009861A5"/>
    <w:rsid w:val="0098695A"/>
    <w:rsid w:val="00987936"/>
    <w:rsid w:val="00990212"/>
    <w:rsid w:val="00990D12"/>
    <w:rsid w:val="00990D77"/>
    <w:rsid w:val="00990F94"/>
    <w:rsid w:val="00992C2C"/>
    <w:rsid w:val="00992DF6"/>
    <w:rsid w:val="00994ABC"/>
    <w:rsid w:val="00996326"/>
    <w:rsid w:val="0099638C"/>
    <w:rsid w:val="00997C66"/>
    <w:rsid w:val="009A2B6A"/>
    <w:rsid w:val="009A3EF1"/>
    <w:rsid w:val="009A4818"/>
    <w:rsid w:val="009A53A3"/>
    <w:rsid w:val="009A69BB"/>
    <w:rsid w:val="009A718E"/>
    <w:rsid w:val="009A75B8"/>
    <w:rsid w:val="009B1AAD"/>
    <w:rsid w:val="009B6336"/>
    <w:rsid w:val="009C0232"/>
    <w:rsid w:val="009C15D9"/>
    <w:rsid w:val="009C1C4A"/>
    <w:rsid w:val="009C3607"/>
    <w:rsid w:val="009C3FF3"/>
    <w:rsid w:val="009C5945"/>
    <w:rsid w:val="009D04A5"/>
    <w:rsid w:val="009D1D79"/>
    <w:rsid w:val="009D2F0C"/>
    <w:rsid w:val="009D32F3"/>
    <w:rsid w:val="009D3D7A"/>
    <w:rsid w:val="009D4859"/>
    <w:rsid w:val="009D55C9"/>
    <w:rsid w:val="009D6214"/>
    <w:rsid w:val="009D6B30"/>
    <w:rsid w:val="009D6FCA"/>
    <w:rsid w:val="009D7919"/>
    <w:rsid w:val="009E0557"/>
    <w:rsid w:val="009E060F"/>
    <w:rsid w:val="009E0A5B"/>
    <w:rsid w:val="009E0ACF"/>
    <w:rsid w:val="009E38D7"/>
    <w:rsid w:val="009E3A4F"/>
    <w:rsid w:val="009E3AC0"/>
    <w:rsid w:val="009E53D9"/>
    <w:rsid w:val="009E6D2F"/>
    <w:rsid w:val="009E7532"/>
    <w:rsid w:val="009E7D7C"/>
    <w:rsid w:val="009F0B25"/>
    <w:rsid w:val="009F10C3"/>
    <w:rsid w:val="009F1750"/>
    <w:rsid w:val="009F176B"/>
    <w:rsid w:val="009F1C3A"/>
    <w:rsid w:val="009F239C"/>
    <w:rsid w:val="009F28C3"/>
    <w:rsid w:val="009F2A36"/>
    <w:rsid w:val="009F2E15"/>
    <w:rsid w:val="009F55F3"/>
    <w:rsid w:val="009F6D79"/>
    <w:rsid w:val="00A00B43"/>
    <w:rsid w:val="00A00B47"/>
    <w:rsid w:val="00A00BFD"/>
    <w:rsid w:val="00A01020"/>
    <w:rsid w:val="00A03079"/>
    <w:rsid w:val="00A05696"/>
    <w:rsid w:val="00A07BD9"/>
    <w:rsid w:val="00A10379"/>
    <w:rsid w:val="00A1088E"/>
    <w:rsid w:val="00A11150"/>
    <w:rsid w:val="00A1118A"/>
    <w:rsid w:val="00A12C94"/>
    <w:rsid w:val="00A12D8C"/>
    <w:rsid w:val="00A13E96"/>
    <w:rsid w:val="00A1407A"/>
    <w:rsid w:val="00A14EDA"/>
    <w:rsid w:val="00A17205"/>
    <w:rsid w:val="00A17D27"/>
    <w:rsid w:val="00A200D1"/>
    <w:rsid w:val="00A2086B"/>
    <w:rsid w:val="00A21BA4"/>
    <w:rsid w:val="00A23078"/>
    <w:rsid w:val="00A24182"/>
    <w:rsid w:val="00A24236"/>
    <w:rsid w:val="00A244CC"/>
    <w:rsid w:val="00A245CA"/>
    <w:rsid w:val="00A2493C"/>
    <w:rsid w:val="00A26902"/>
    <w:rsid w:val="00A2700A"/>
    <w:rsid w:val="00A304FF"/>
    <w:rsid w:val="00A30CBC"/>
    <w:rsid w:val="00A315B7"/>
    <w:rsid w:val="00A31B7B"/>
    <w:rsid w:val="00A33167"/>
    <w:rsid w:val="00A35113"/>
    <w:rsid w:val="00A356B4"/>
    <w:rsid w:val="00A35961"/>
    <w:rsid w:val="00A3700F"/>
    <w:rsid w:val="00A3730A"/>
    <w:rsid w:val="00A37558"/>
    <w:rsid w:val="00A400A7"/>
    <w:rsid w:val="00A41A48"/>
    <w:rsid w:val="00A41C7C"/>
    <w:rsid w:val="00A44928"/>
    <w:rsid w:val="00A47D19"/>
    <w:rsid w:val="00A516A3"/>
    <w:rsid w:val="00A52049"/>
    <w:rsid w:val="00A5402D"/>
    <w:rsid w:val="00A56279"/>
    <w:rsid w:val="00A57A3D"/>
    <w:rsid w:val="00A57A77"/>
    <w:rsid w:val="00A57C50"/>
    <w:rsid w:val="00A60523"/>
    <w:rsid w:val="00A61439"/>
    <w:rsid w:val="00A6164C"/>
    <w:rsid w:val="00A63CE2"/>
    <w:rsid w:val="00A64669"/>
    <w:rsid w:val="00A67356"/>
    <w:rsid w:val="00A67895"/>
    <w:rsid w:val="00A67E1D"/>
    <w:rsid w:val="00A70CF3"/>
    <w:rsid w:val="00A72454"/>
    <w:rsid w:val="00A72492"/>
    <w:rsid w:val="00A725D7"/>
    <w:rsid w:val="00A72704"/>
    <w:rsid w:val="00A742FF"/>
    <w:rsid w:val="00A75ACD"/>
    <w:rsid w:val="00A763E3"/>
    <w:rsid w:val="00A809B5"/>
    <w:rsid w:val="00A83000"/>
    <w:rsid w:val="00A834A6"/>
    <w:rsid w:val="00A83AB7"/>
    <w:rsid w:val="00A848FC"/>
    <w:rsid w:val="00A86462"/>
    <w:rsid w:val="00A874CA"/>
    <w:rsid w:val="00A92861"/>
    <w:rsid w:val="00A93507"/>
    <w:rsid w:val="00A93EC4"/>
    <w:rsid w:val="00A95EB1"/>
    <w:rsid w:val="00A9659A"/>
    <w:rsid w:val="00A9670F"/>
    <w:rsid w:val="00A970C9"/>
    <w:rsid w:val="00AA0149"/>
    <w:rsid w:val="00AA0264"/>
    <w:rsid w:val="00AA0349"/>
    <w:rsid w:val="00AA041A"/>
    <w:rsid w:val="00AA1F2B"/>
    <w:rsid w:val="00AA1F89"/>
    <w:rsid w:val="00AA1FD8"/>
    <w:rsid w:val="00AA4299"/>
    <w:rsid w:val="00AA496B"/>
    <w:rsid w:val="00AA54BF"/>
    <w:rsid w:val="00AA559E"/>
    <w:rsid w:val="00AA55E0"/>
    <w:rsid w:val="00AA6A77"/>
    <w:rsid w:val="00AA7466"/>
    <w:rsid w:val="00AA7654"/>
    <w:rsid w:val="00AA7894"/>
    <w:rsid w:val="00AA7B81"/>
    <w:rsid w:val="00AB2B2A"/>
    <w:rsid w:val="00AB35B9"/>
    <w:rsid w:val="00AB3BB6"/>
    <w:rsid w:val="00AB4F5A"/>
    <w:rsid w:val="00AB5D77"/>
    <w:rsid w:val="00AB7642"/>
    <w:rsid w:val="00AC0243"/>
    <w:rsid w:val="00AC05E7"/>
    <w:rsid w:val="00AC09B8"/>
    <w:rsid w:val="00AC1CC6"/>
    <w:rsid w:val="00AC28D0"/>
    <w:rsid w:val="00AC354D"/>
    <w:rsid w:val="00AC3944"/>
    <w:rsid w:val="00AC5716"/>
    <w:rsid w:val="00AC5726"/>
    <w:rsid w:val="00AC6221"/>
    <w:rsid w:val="00AC71DA"/>
    <w:rsid w:val="00AC7B51"/>
    <w:rsid w:val="00AC7CF0"/>
    <w:rsid w:val="00AD14CA"/>
    <w:rsid w:val="00AD278D"/>
    <w:rsid w:val="00AD4777"/>
    <w:rsid w:val="00AD535C"/>
    <w:rsid w:val="00AD64E1"/>
    <w:rsid w:val="00AD66F4"/>
    <w:rsid w:val="00AD6F12"/>
    <w:rsid w:val="00AE07D1"/>
    <w:rsid w:val="00AE2469"/>
    <w:rsid w:val="00AE2D59"/>
    <w:rsid w:val="00AE3E0E"/>
    <w:rsid w:val="00AE4767"/>
    <w:rsid w:val="00AE48F0"/>
    <w:rsid w:val="00AE4AAD"/>
    <w:rsid w:val="00AE54CA"/>
    <w:rsid w:val="00AE5747"/>
    <w:rsid w:val="00AE612A"/>
    <w:rsid w:val="00AE7110"/>
    <w:rsid w:val="00AE7D6D"/>
    <w:rsid w:val="00AF04A4"/>
    <w:rsid w:val="00AF073D"/>
    <w:rsid w:val="00AF0D2F"/>
    <w:rsid w:val="00AF171E"/>
    <w:rsid w:val="00AF203F"/>
    <w:rsid w:val="00AF38C9"/>
    <w:rsid w:val="00AF4FD6"/>
    <w:rsid w:val="00AF6CAA"/>
    <w:rsid w:val="00AF6DC6"/>
    <w:rsid w:val="00B00174"/>
    <w:rsid w:val="00B00AE7"/>
    <w:rsid w:val="00B01EF6"/>
    <w:rsid w:val="00B022A3"/>
    <w:rsid w:val="00B02B65"/>
    <w:rsid w:val="00B03F06"/>
    <w:rsid w:val="00B041B6"/>
    <w:rsid w:val="00B04D78"/>
    <w:rsid w:val="00B0559E"/>
    <w:rsid w:val="00B05C92"/>
    <w:rsid w:val="00B06598"/>
    <w:rsid w:val="00B126FD"/>
    <w:rsid w:val="00B12876"/>
    <w:rsid w:val="00B15033"/>
    <w:rsid w:val="00B1546C"/>
    <w:rsid w:val="00B15B9F"/>
    <w:rsid w:val="00B16566"/>
    <w:rsid w:val="00B165AF"/>
    <w:rsid w:val="00B17DA8"/>
    <w:rsid w:val="00B17FDB"/>
    <w:rsid w:val="00B201CF"/>
    <w:rsid w:val="00B2056E"/>
    <w:rsid w:val="00B2121B"/>
    <w:rsid w:val="00B22025"/>
    <w:rsid w:val="00B23109"/>
    <w:rsid w:val="00B2330D"/>
    <w:rsid w:val="00B237CC"/>
    <w:rsid w:val="00B2474F"/>
    <w:rsid w:val="00B24946"/>
    <w:rsid w:val="00B2505B"/>
    <w:rsid w:val="00B25390"/>
    <w:rsid w:val="00B2546E"/>
    <w:rsid w:val="00B2588D"/>
    <w:rsid w:val="00B262BF"/>
    <w:rsid w:val="00B275A2"/>
    <w:rsid w:val="00B27964"/>
    <w:rsid w:val="00B33032"/>
    <w:rsid w:val="00B344CC"/>
    <w:rsid w:val="00B34900"/>
    <w:rsid w:val="00B35E2C"/>
    <w:rsid w:val="00B36030"/>
    <w:rsid w:val="00B37952"/>
    <w:rsid w:val="00B37E4C"/>
    <w:rsid w:val="00B40CFF"/>
    <w:rsid w:val="00B4352E"/>
    <w:rsid w:val="00B443C0"/>
    <w:rsid w:val="00B44E5C"/>
    <w:rsid w:val="00B4665F"/>
    <w:rsid w:val="00B47CDF"/>
    <w:rsid w:val="00B47EC8"/>
    <w:rsid w:val="00B50028"/>
    <w:rsid w:val="00B51258"/>
    <w:rsid w:val="00B515BD"/>
    <w:rsid w:val="00B51BD8"/>
    <w:rsid w:val="00B52225"/>
    <w:rsid w:val="00B528E3"/>
    <w:rsid w:val="00B5353A"/>
    <w:rsid w:val="00B55ADA"/>
    <w:rsid w:val="00B562B9"/>
    <w:rsid w:val="00B56536"/>
    <w:rsid w:val="00B5738E"/>
    <w:rsid w:val="00B6038E"/>
    <w:rsid w:val="00B60997"/>
    <w:rsid w:val="00B60DF7"/>
    <w:rsid w:val="00B61D40"/>
    <w:rsid w:val="00B63E9F"/>
    <w:rsid w:val="00B64BD0"/>
    <w:rsid w:val="00B655D6"/>
    <w:rsid w:val="00B65AE6"/>
    <w:rsid w:val="00B65B0F"/>
    <w:rsid w:val="00B67520"/>
    <w:rsid w:val="00B707C5"/>
    <w:rsid w:val="00B71F8F"/>
    <w:rsid w:val="00B72320"/>
    <w:rsid w:val="00B724BE"/>
    <w:rsid w:val="00B739F7"/>
    <w:rsid w:val="00B75424"/>
    <w:rsid w:val="00B754DB"/>
    <w:rsid w:val="00B760BE"/>
    <w:rsid w:val="00B76C22"/>
    <w:rsid w:val="00B76E42"/>
    <w:rsid w:val="00B77E23"/>
    <w:rsid w:val="00B81961"/>
    <w:rsid w:val="00B823F2"/>
    <w:rsid w:val="00B825E1"/>
    <w:rsid w:val="00B82C8C"/>
    <w:rsid w:val="00B8402F"/>
    <w:rsid w:val="00B845BC"/>
    <w:rsid w:val="00B857B6"/>
    <w:rsid w:val="00B86C2B"/>
    <w:rsid w:val="00B86ED7"/>
    <w:rsid w:val="00B87E29"/>
    <w:rsid w:val="00B90F62"/>
    <w:rsid w:val="00B94DF7"/>
    <w:rsid w:val="00B94E8F"/>
    <w:rsid w:val="00B94F01"/>
    <w:rsid w:val="00B96806"/>
    <w:rsid w:val="00BA0EF7"/>
    <w:rsid w:val="00BA2394"/>
    <w:rsid w:val="00BA3B05"/>
    <w:rsid w:val="00BA5119"/>
    <w:rsid w:val="00BA5887"/>
    <w:rsid w:val="00BA6080"/>
    <w:rsid w:val="00BA670E"/>
    <w:rsid w:val="00BA6DF4"/>
    <w:rsid w:val="00BA6FCE"/>
    <w:rsid w:val="00BB0C00"/>
    <w:rsid w:val="00BB0CFD"/>
    <w:rsid w:val="00BB13D1"/>
    <w:rsid w:val="00BB2C74"/>
    <w:rsid w:val="00BB3BAA"/>
    <w:rsid w:val="00BB3DC7"/>
    <w:rsid w:val="00BB49B2"/>
    <w:rsid w:val="00BB50F3"/>
    <w:rsid w:val="00BB5C2D"/>
    <w:rsid w:val="00BB740A"/>
    <w:rsid w:val="00BB76A4"/>
    <w:rsid w:val="00BB7F83"/>
    <w:rsid w:val="00BC1029"/>
    <w:rsid w:val="00BC396A"/>
    <w:rsid w:val="00BC42A5"/>
    <w:rsid w:val="00BC47B1"/>
    <w:rsid w:val="00BC4A59"/>
    <w:rsid w:val="00BC604E"/>
    <w:rsid w:val="00BC6F9E"/>
    <w:rsid w:val="00BC757C"/>
    <w:rsid w:val="00BD056F"/>
    <w:rsid w:val="00BD3AF6"/>
    <w:rsid w:val="00BD418C"/>
    <w:rsid w:val="00BD639E"/>
    <w:rsid w:val="00BD6B68"/>
    <w:rsid w:val="00BD736B"/>
    <w:rsid w:val="00BD7AFB"/>
    <w:rsid w:val="00BD7D2E"/>
    <w:rsid w:val="00BD7D5A"/>
    <w:rsid w:val="00BE1A36"/>
    <w:rsid w:val="00BE2AC7"/>
    <w:rsid w:val="00BE53F3"/>
    <w:rsid w:val="00BE566C"/>
    <w:rsid w:val="00BE5F82"/>
    <w:rsid w:val="00BE6B1B"/>
    <w:rsid w:val="00BE6C3A"/>
    <w:rsid w:val="00BF142C"/>
    <w:rsid w:val="00BF189A"/>
    <w:rsid w:val="00BF237F"/>
    <w:rsid w:val="00BF2E29"/>
    <w:rsid w:val="00BF3471"/>
    <w:rsid w:val="00BF42AC"/>
    <w:rsid w:val="00BF4744"/>
    <w:rsid w:val="00BF4916"/>
    <w:rsid w:val="00BF6651"/>
    <w:rsid w:val="00BF72CE"/>
    <w:rsid w:val="00C00267"/>
    <w:rsid w:val="00C01B04"/>
    <w:rsid w:val="00C01D69"/>
    <w:rsid w:val="00C02A62"/>
    <w:rsid w:val="00C030EB"/>
    <w:rsid w:val="00C03D18"/>
    <w:rsid w:val="00C05320"/>
    <w:rsid w:val="00C05B68"/>
    <w:rsid w:val="00C06399"/>
    <w:rsid w:val="00C07EA9"/>
    <w:rsid w:val="00C112D0"/>
    <w:rsid w:val="00C12CEA"/>
    <w:rsid w:val="00C1367D"/>
    <w:rsid w:val="00C141E5"/>
    <w:rsid w:val="00C14BCB"/>
    <w:rsid w:val="00C14BFA"/>
    <w:rsid w:val="00C151B5"/>
    <w:rsid w:val="00C15CFD"/>
    <w:rsid w:val="00C16D6D"/>
    <w:rsid w:val="00C2185A"/>
    <w:rsid w:val="00C21BC6"/>
    <w:rsid w:val="00C22887"/>
    <w:rsid w:val="00C237FD"/>
    <w:rsid w:val="00C23F9D"/>
    <w:rsid w:val="00C25B8A"/>
    <w:rsid w:val="00C2733D"/>
    <w:rsid w:val="00C302B1"/>
    <w:rsid w:val="00C30317"/>
    <w:rsid w:val="00C33057"/>
    <w:rsid w:val="00C34050"/>
    <w:rsid w:val="00C3422F"/>
    <w:rsid w:val="00C34480"/>
    <w:rsid w:val="00C34D43"/>
    <w:rsid w:val="00C35861"/>
    <w:rsid w:val="00C35C8B"/>
    <w:rsid w:val="00C35F9E"/>
    <w:rsid w:val="00C37D4F"/>
    <w:rsid w:val="00C40A37"/>
    <w:rsid w:val="00C40CC2"/>
    <w:rsid w:val="00C41557"/>
    <w:rsid w:val="00C4182F"/>
    <w:rsid w:val="00C4373B"/>
    <w:rsid w:val="00C43DEB"/>
    <w:rsid w:val="00C43EF9"/>
    <w:rsid w:val="00C4491B"/>
    <w:rsid w:val="00C4547A"/>
    <w:rsid w:val="00C45E73"/>
    <w:rsid w:val="00C45F81"/>
    <w:rsid w:val="00C515CC"/>
    <w:rsid w:val="00C53785"/>
    <w:rsid w:val="00C53EA8"/>
    <w:rsid w:val="00C54A1D"/>
    <w:rsid w:val="00C5573F"/>
    <w:rsid w:val="00C55BF5"/>
    <w:rsid w:val="00C56897"/>
    <w:rsid w:val="00C602FE"/>
    <w:rsid w:val="00C60E37"/>
    <w:rsid w:val="00C6108E"/>
    <w:rsid w:val="00C6169D"/>
    <w:rsid w:val="00C63A35"/>
    <w:rsid w:val="00C63BC0"/>
    <w:rsid w:val="00C6405E"/>
    <w:rsid w:val="00C6438A"/>
    <w:rsid w:val="00C65F1E"/>
    <w:rsid w:val="00C65F86"/>
    <w:rsid w:val="00C66030"/>
    <w:rsid w:val="00C66116"/>
    <w:rsid w:val="00C6724B"/>
    <w:rsid w:val="00C6747D"/>
    <w:rsid w:val="00C70965"/>
    <w:rsid w:val="00C724C3"/>
    <w:rsid w:val="00C72B93"/>
    <w:rsid w:val="00C72BD6"/>
    <w:rsid w:val="00C72D42"/>
    <w:rsid w:val="00C72ED9"/>
    <w:rsid w:val="00C7310D"/>
    <w:rsid w:val="00C73B9D"/>
    <w:rsid w:val="00C73C4A"/>
    <w:rsid w:val="00C74158"/>
    <w:rsid w:val="00C77169"/>
    <w:rsid w:val="00C773D9"/>
    <w:rsid w:val="00C77414"/>
    <w:rsid w:val="00C774A5"/>
    <w:rsid w:val="00C77D10"/>
    <w:rsid w:val="00C81731"/>
    <w:rsid w:val="00C845DA"/>
    <w:rsid w:val="00C84BC2"/>
    <w:rsid w:val="00C85408"/>
    <w:rsid w:val="00C900F5"/>
    <w:rsid w:val="00C901C0"/>
    <w:rsid w:val="00C91CCD"/>
    <w:rsid w:val="00C93036"/>
    <w:rsid w:val="00C9397B"/>
    <w:rsid w:val="00C93FA8"/>
    <w:rsid w:val="00C94D13"/>
    <w:rsid w:val="00C94F1E"/>
    <w:rsid w:val="00C968F8"/>
    <w:rsid w:val="00CA2103"/>
    <w:rsid w:val="00CA218D"/>
    <w:rsid w:val="00CA2A5B"/>
    <w:rsid w:val="00CA2D14"/>
    <w:rsid w:val="00CA31CC"/>
    <w:rsid w:val="00CA3B19"/>
    <w:rsid w:val="00CA4C78"/>
    <w:rsid w:val="00CA50B4"/>
    <w:rsid w:val="00CA7DBD"/>
    <w:rsid w:val="00CB22E8"/>
    <w:rsid w:val="00CB4C6E"/>
    <w:rsid w:val="00CB5097"/>
    <w:rsid w:val="00CB5BD4"/>
    <w:rsid w:val="00CB6292"/>
    <w:rsid w:val="00CB6788"/>
    <w:rsid w:val="00CB67C9"/>
    <w:rsid w:val="00CC127A"/>
    <w:rsid w:val="00CC16A3"/>
    <w:rsid w:val="00CC69F5"/>
    <w:rsid w:val="00CC7459"/>
    <w:rsid w:val="00CC799B"/>
    <w:rsid w:val="00CD0D27"/>
    <w:rsid w:val="00CD25A5"/>
    <w:rsid w:val="00CD26FF"/>
    <w:rsid w:val="00CD290D"/>
    <w:rsid w:val="00CD32B1"/>
    <w:rsid w:val="00CD3A07"/>
    <w:rsid w:val="00CD440F"/>
    <w:rsid w:val="00CD4505"/>
    <w:rsid w:val="00CD56FA"/>
    <w:rsid w:val="00CD606F"/>
    <w:rsid w:val="00CD7AF5"/>
    <w:rsid w:val="00CD7B21"/>
    <w:rsid w:val="00CE0B6A"/>
    <w:rsid w:val="00CE0CAB"/>
    <w:rsid w:val="00CE17BF"/>
    <w:rsid w:val="00CE17C1"/>
    <w:rsid w:val="00CE1DB2"/>
    <w:rsid w:val="00CE2543"/>
    <w:rsid w:val="00CE2E0C"/>
    <w:rsid w:val="00CE426C"/>
    <w:rsid w:val="00CE49C4"/>
    <w:rsid w:val="00CE50F8"/>
    <w:rsid w:val="00CE5317"/>
    <w:rsid w:val="00CE5AC0"/>
    <w:rsid w:val="00CE7837"/>
    <w:rsid w:val="00CE7E6F"/>
    <w:rsid w:val="00CF01D2"/>
    <w:rsid w:val="00CF053B"/>
    <w:rsid w:val="00CF1D93"/>
    <w:rsid w:val="00CF1F17"/>
    <w:rsid w:val="00CF2D5E"/>
    <w:rsid w:val="00CF3437"/>
    <w:rsid w:val="00CF4B15"/>
    <w:rsid w:val="00CF7368"/>
    <w:rsid w:val="00D0121E"/>
    <w:rsid w:val="00D035D8"/>
    <w:rsid w:val="00D0465A"/>
    <w:rsid w:val="00D05277"/>
    <w:rsid w:val="00D05642"/>
    <w:rsid w:val="00D06635"/>
    <w:rsid w:val="00D10D68"/>
    <w:rsid w:val="00D10F04"/>
    <w:rsid w:val="00D11267"/>
    <w:rsid w:val="00D12E73"/>
    <w:rsid w:val="00D14992"/>
    <w:rsid w:val="00D14FCF"/>
    <w:rsid w:val="00D16033"/>
    <w:rsid w:val="00D1689B"/>
    <w:rsid w:val="00D16E8B"/>
    <w:rsid w:val="00D21732"/>
    <w:rsid w:val="00D2333E"/>
    <w:rsid w:val="00D26389"/>
    <w:rsid w:val="00D300E3"/>
    <w:rsid w:val="00D3039F"/>
    <w:rsid w:val="00D33383"/>
    <w:rsid w:val="00D336E5"/>
    <w:rsid w:val="00D33F84"/>
    <w:rsid w:val="00D34887"/>
    <w:rsid w:val="00D348A5"/>
    <w:rsid w:val="00D34FF9"/>
    <w:rsid w:val="00D3601E"/>
    <w:rsid w:val="00D37332"/>
    <w:rsid w:val="00D3760A"/>
    <w:rsid w:val="00D37A8E"/>
    <w:rsid w:val="00D40054"/>
    <w:rsid w:val="00D40BCC"/>
    <w:rsid w:val="00D44A6A"/>
    <w:rsid w:val="00D44EAA"/>
    <w:rsid w:val="00D4590E"/>
    <w:rsid w:val="00D45EFA"/>
    <w:rsid w:val="00D47DF1"/>
    <w:rsid w:val="00D51B11"/>
    <w:rsid w:val="00D55EE2"/>
    <w:rsid w:val="00D61747"/>
    <w:rsid w:val="00D622E4"/>
    <w:rsid w:val="00D64367"/>
    <w:rsid w:val="00D66221"/>
    <w:rsid w:val="00D66672"/>
    <w:rsid w:val="00D703AA"/>
    <w:rsid w:val="00D704F1"/>
    <w:rsid w:val="00D70F94"/>
    <w:rsid w:val="00D70FF5"/>
    <w:rsid w:val="00D71927"/>
    <w:rsid w:val="00D72EB9"/>
    <w:rsid w:val="00D73722"/>
    <w:rsid w:val="00D74F9C"/>
    <w:rsid w:val="00D750CB"/>
    <w:rsid w:val="00D754FD"/>
    <w:rsid w:val="00D75E2F"/>
    <w:rsid w:val="00D80F6D"/>
    <w:rsid w:val="00D82B5B"/>
    <w:rsid w:val="00D83D18"/>
    <w:rsid w:val="00D840AA"/>
    <w:rsid w:val="00D84C46"/>
    <w:rsid w:val="00D85A03"/>
    <w:rsid w:val="00D85C3C"/>
    <w:rsid w:val="00D920EE"/>
    <w:rsid w:val="00D939EB"/>
    <w:rsid w:val="00D94844"/>
    <w:rsid w:val="00D9597A"/>
    <w:rsid w:val="00D97A75"/>
    <w:rsid w:val="00DA1FA5"/>
    <w:rsid w:val="00DA1FD8"/>
    <w:rsid w:val="00DA47BA"/>
    <w:rsid w:val="00DA6ACF"/>
    <w:rsid w:val="00DA7A8F"/>
    <w:rsid w:val="00DB0560"/>
    <w:rsid w:val="00DB2792"/>
    <w:rsid w:val="00DB52B8"/>
    <w:rsid w:val="00DB5447"/>
    <w:rsid w:val="00DB6B71"/>
    <w:rsid w:val="00DB7351"/>
    <w:rsid w:val="00DC3BE8"/>
    <w:rsid w:val="00DC3E10"/>
    <w:rsid w:val="00DC43C6"/>
    <w:rsid w:val="00DC4FB9"/>
    <w:rsid w:val="00DC5064"/>
    <w:rsid w:val="00DC50D1"/>
    <w:rsid w:val="00DC5FFA"/>
    <w:rsid w:val="00DC63BC"/>
    <w:rsid w:val="00DD0D3C"/>
    <w:rsid w:val="00DD11AA"/>
    <w:rsid w:val="00DD2DA2"/>
    <w:rsid w:val="00DD3E29"/>
    <w:rsid w:val="00DD43C5"/>
    <w:rsid w:val="00DD61DD"/>
    <w:rsid w:val="00DD622E"/>
    <w:rsid w:val="00DD755D"/>
    <w:rsid w:val="00DE082C"/>
    <w:rsid w:val="00DE1312"/>
    <w:rsid w:val="00DE2570"/>
    <w:rsid w:val="00DE4D6C"/>
    <w:rsid w:val="00DE5B1F"/>
    <w:rsid w:val="00DE6B03"/>
    <w:rsid w:val="00DE6B1D"/>
    <w:rsid w:val="00DF01F5"/>
    <w:rsid w:val="00DF0333"/>
    <w:rsid w:val="00DF0E8D"/>
    <w:rsid w:val="00DF135E"/>
    <w:rsid w:val="00DF3C36"/>
    <w:rsid w:val="00DF4D37"/>
    <w:rsid w:val="00DF5363"/>
    <w:rsid w:val="00DF58F9"/>
    <w:rsid w:val="00DF718A"/>
    <w:rsid w:val="00E0058F"/>
    <w:rsid w:val="00E013DE"/>
    <w:rsid w:val="00E03797"/>
    <w:rsid w:val="00E03895"/>
    <w:rsid w:val="00E03FE3"/>
    <w:rsid w:val="00E04A40"/>
    <w:rsid w:val="00E05D99"/>
    <w:rsid w:val="00E06AF7"/>
    <w:rsid w:val="00E07449"/>
    <w:rsid w:val="00E07BF4"/>
    <w:rsid w:val="00E10470"/>
    <w:rsid w:val="00E11E28"/>
    <w:rsid w:val="00E13947"/>
    <w:rsid w:val="00E13B3C"/>
    <w:rsid w:val="00E1521E"/>
    <w:rsid w:val="00E15DC0"/>
    <w:rsid w:val="00E17176"/>
    <w:rsid w:val="00E177A1"/>
    <w:rsid w:val="00E1783E"/>
    <w:rsid w:val="00E2061E"/>
    <w:rsid w:val="00E207E5"/>
    <w:rsid w:val="00E208DC"/>
    <w:rsid w:val="00E2573D"/>
    <w:rsid w:val="00E262C5"/>
    <w:rsid w:val="00E26346"/>
    <w:rsid w:val="00E26CC9"/>
    <w:rsid w:val="00E26E22"/>
    <w:rsid w:val="00E276DB"/>
    <w:rsid w:val="00E303EB"/>
    <w:rsid w:val="00E33957"/>
    <w:rsid w:val="00E3479E"/>
    <w:rsid w:val="00E35198"/>
    <w:rsid w:val="00E35224"/>
    <w:rsid w:val="00E36D2D"/>
    <w:rsid w:val="00E378C7"/>
    <w:rsid w:val="00E4071C"/>
    <w:rsid w:val="00E4167C"/>
    <w:rsid w:val="00E41941"/>
    <w:rsid w:val="00E41E3C"/>
    <w:rsid w:val="00E43AF8"/>
    <w:rsid w:val="00E446C0"/>
    <w:rsid w:val="00E44AAF"/>
    <w:rsid w:val="00E45244"/>
    <w:rsid w:val="00E46335"/>
    <w:rsid w:val="00E472A0"/>
    <w:rsid w:val="00E474B5"/>
    <w:rsid w:val="00E47894"/>
    <w:rsid w:val="00E478FA"/>
    <w:rsid w:val="00E47A55"/>
    <w:rsid w:val="00E50AAB"/>
    <w:rsid w:val="00E50EEB"/>
    <w:rsid w:val="00E517E9"/>
    <w:rsid w:val="00E52AFD"/>
    <w:rsid w:val="00E52EC8"/>
    <w:rsid w:val="00E53651"/>
    <w:rsid w:val="00E5374C"/>
    <w:rsid w:val="00E55384"/>
    <w:rsid w:val="00E567D0"/>
    <w:rsid w:val="00E57C8B"/>
    <w:rsid w:val="00E6075C"/>
    <w:rsid w:val="00E6099D"/>
    <w:rsid w:val="00E60B03"/>
    <w:rsid w:val="00E61006"/>
    <w:rsid w:val="00E61718"/>
    <w:rsid w:val="00E61B5C"/>
    <w:rsid w:val="00E62197"/>
    <w:rsid w:val="00E6319A"/>
    <w:rsid w:val="00E67344"/>
    <w:rsid w:val="00E6750C"/>
    <w:rsid w:val="00E71023"/>
    <w:rsid w:val="00E72438"/>
    <w:rsid w:val="00E7270C"/>
    <w:rsid w:val="00E7281E"/>
    <w:rsid w:val="00E73399"/>
    <w:rsid w:val="00E7383B"/>
    <w:rsid w:val="00E74796"/>
    <w:rsid w:val="00E75E76"/>
    <w:rsid w:val="00E76662"/>
    <w:rsid w:val="00E76EB4"/>
    <w:rsid w:val="00E774AD"/>
    <w:rsid w:val="00E77C34"/>
    <w:rsid w:val="00E80322"/>
    <w:rsid w:val="00E80629"/>
    <w:rsid w:val="00E812AD"/>
    <w:rsid w:val="00E812D3"/>
    <w:rsid w:val="00E81D26"/>
    <w:rsid w:val="00E8563E"/>
    <w:rsid w:val="00E86EE3"/>
    <w:rsid w:val="00E903A4"/>
    <w:rsid w:val="00E906E9"/>
    <w:rsid w:val="00E90AE3"/>
    <w:rsid w:val="00E925A7"/>
    <w:rsid w:val="00E96422"/>
    <w:rsid w:val="00E975C9"/>
    <w:rsid w:val="00EA1319"/>
    <w:rsid w:val="00EA292F"/>
    <w:rsid w:val="00EA35FB"/>
    <w:rsid w:val="00EA3F61"/>
    <w:rsid w:val="00EA48EF"/>
    <w:rsid w:val="00EA5FFC"/>
    <w:rsid w:val="00EA7EA7"/>
    <w:rsid w:val="00EB18A3"/>
    <w:rsid w:val="00EB1A39"/>
    <w:rsid w:val="00EB3297"/>
    <w:rsid w:val="00EB75A3"/>
    <w:rsid w:val="00EC07BF"/>
    <w:rsid w:val="00EC1DDF"/>
    <w:rsid w:val="00EC2269"/>
    <w:rsid w:val="00EC2E44"/>
    <w:rsid w:val="00EC409C"/>
    <w:rsid w:val="00EC440B"/>
    <w:rsid w:val="00EC6FB6"/>
    <w:rsid w:val="00EC73AC"/>
    <w:rsid w:val="00EC775D"/>
    <w:rsid w:val="00EC777C"/>
    <w:rsid w:val="00EC7E8D"/>
    <w:rsid w:val="00ED0B10"/>
    <w:rsid w:val="00ED14D5"/>
    <w:rsid w:val="00ED325C"/>
    <w:rsid w:val="00ED58EE"/>
    <w:rsid w:val="00ED6D98"/>
    <w:rsid w:val="00EE0164"/>
    <w:rsid w:val="00EE0824"/>
    <w:rsid w:val="00EE1003"/>
    <w:rsid w:val="00EE211D"/>
    <w:rsid w:val="00EE4907"/>
    <w:rsid w:val="00EE4FD8"/>
    <w:rsid w:val="00EE54D5"/>
    <w:rsid w:val="00EE5819"/>
    <w:rsid w:val="00EE5AFD"/>
    <w:rsid w:val="00EE5D57"/>
    <w:rsid w:val="00EE7D42"/>
    <w:rsid w:val="00EF0203"/>
    <w:rsid w:val="00EF2BC0"/>
    <w:rsid w:val="00EF4F27"/>
    <w:rsid w:val="00EF55CD"/>
    <w:rsid w:val="00EF5B3B"/>
    <w:rsid w:val="00EF6BB9"/>
    <w:rsid w:val="00F01452"/>
    <w:rsid w:val="00F026A0"/>
    <w:rsid w:val="00F028AE"/>
    <w:rsid w:val="00F032EC"/>
    <w:rsid w:val="00F03AAA"/>
    <w:rsid w:val="00F11BF4"/>
    <w:rsid w:val="00F11D48"/>
    <w:rsid w:val="00F11F8C"/>
    <w:rsid w:val="00F12157"/>
    <w:rsid w:val="00F1237E"/>
    <w:rsid w:val="00F13DEC"/>
    <w:rsid w:val="00F156B1"/>
    <w:rsid w:val="00F15C2B"/>
    <w:rsid w:val="00F1672A"/>
    <w:rsid w:val="00F1766D"/>
    <w:rsid w:val="00F2057B"/>
    <w:rsid w:val="00F228AC"/>
    <w:rsid w:val="00F22C87"/>
    <w:rsid w:val="00F230C6"/>
    <w:rsid w:val="00F23BE0"/>
    <w:rsid w:val="00F23F61"/>
    <w:rsid w:val="00F25E20"/>
    <w:rsid w:val="00F265FF"/>
    <w:rsid w:val="00F26A4A"/>
    <w:rsid w:val="00F27273"/>
    <w:rsid w:val="00F313D0"/>
    <w:rsid w:val="00F31C16"/>
    <w:rsid w:val="00F31FDC"/>
    <w:rsid w:val="00F3218C"/>
    <w:rsid w:val="00F3304B"/>
    <w:rsid w:val="00F34401"/>
    <w:rsid w:val="00F34ED6"/>
    <w:rsid w:val="00F366DF"/>
    <w:rsid w:val="00F36DEA"/>
    <w:rsid w:val="00F4026D"/>
    <w:rsid w:val="00F402AB"/>
    <w:rsid w:val="00F4073E"/>
    <w:rsid w:val="00F4079C"/>
    <w:rsid w:val="00F40D09"/>
    <w:rsid w:val="00F42DF8"/>
    <w:rsid w:val="00F433ED"/>
    <w:rsid w:val="00F43FDD"/>
    <w:rsid w:val="00F4463B"/>
    <w:rsid w:val="00F44689"/>
    <w:rsid w:val="00F531DA"/>
    <w:rsid w:val="00F539BE"/>
    <w:rsid w:val="00F54163"/>
    <w:rsid w:val="00F54561"/>
    <w:rsid w:val="00F546DA"/>
    <w:rsid w:val="00F56D03"/>
    <w:rsid w:val="00F6068B"/>
    <w:rsid w:val="00F61D99"/>
    <w:rsid w:val="00F63241"/>
    <w:rsid w:val="00F638C4"/>
    <w:rsid w:val="00F64ABB"/>
    <w:rsid w:val="00F66B2D"/>
    <w:rsid w:val="00F67199"/>
    <w:rsid w:val="00F71CAA"/>
    <w:rsid w:val="00F71CCF"/>
    <w:rsid w:val="00F731A6"/>
    <w:rsid w:val="00F736D9"/>
    <w:rsid w:val="00F74C5E"/>
    <w:rsid w:val="00F754B0"/>
    <w:rsid w:val="00F77479"/>
    <w:rsid w:val="00F77751"/>
    <w:rsid w:val="00F801BE"/>
    <w:rsid w:val="00F815E3"/>
    <w:rsid w:val="00F8230C"/>
    <w:rsid w:val="00F84406"/>
    <w:rsid w:val="00F85F55"/>
    <w:rsid w:val="00F864FC"/>
    <w:rsid w:val="00F873EC"/>
    <w:rsid w:val="00F9077A"/>
    <w:rsid w:val="00F90C12"/>
    <w:rsid w:val="00F90E91"/>
    <w:rsid w:val="00F91273"/>
    <w:rsid w:val="00F92827"/>
    <w:rsid w:val="00F92BA5"/>
    <w:rsid w:val="00F949AF"/>
    <w:rsid w:val="00F95310"/>
    <w:rsid w:val="00F95EB4"/>
    <w:rsid w:val="00F96FB5"/>
    <w:rsid w:val="00F970F2"/>
    <w:rsid w:val="00F9782C"/>
    <w:rsid w:val="00F97CA0"/>
    <w:rsid w:val="00FA3A23"/>
    <w:rsid w:val="00FA55FF"/>
    <w:rsid w:val="00FA62D5"/>
    <w:rsid w:val="00FB239C"/>
    <w:rsid w:val="00FB2C7C"/>
    <w:rsid w:val="00FB3B72"/>
    <w:rsid w:val="00FB3CBC"/>
    <w:rsid w:val="00FB4BE4"/>
    <w:rsid w:val="00FB5190"/>
    <w:rsid w:val="00FB6FC4"/>
    <w:rsid w:val="00FB7169"/>
    <w:rsid w:val="00FC0276"/>
    <w:rsid w:val="00FC2209"/>
    <w:rsid w:val="00FC27D1"/>
    <w:rsid w:val="00FC334C"/>
    <w:rsid w:val="00FC3D95"/>
    <w:rsid w:val="00FC3E8E"/>
    <w:rsid w:val="00FC465A"/>
    <w:rsid w:val="00FC610E"/>
    <w:rsid w:val="00FC626F"/>
    <w:rsid w:val="00FC6DAA"/>
    <w:rsid w:val="00FC6F42"/>
    <w:rsid w:val="00FC7E00"/>
    <w:rsid w:val="00FD0114"/>
    <w:rsid w:val="00FD09ED"/>
    <w:rsid w:val="00FD1D24"/>
    <w:rsid w:val="00FD22EE"/>
    <w:rsid w:val="00FD27FD"/>
    <w:rsid w:val="00FD2DB9"/>
    <w:rsid w:val="00FD3DF4"/>
    <w:rsid w:val="00FD488C"/>
    <w:rsid w:val="00FD4A04"/>
    <w:rsid w:val="00FD5016"/>
    <w:rsid w:val="00FD5258"/>
    <w:rsid w:val="00FD5C49"/>
    <w:rsid w:val="00FD767E"/>
    <w:rsid w:val="00FE22FB"/>
    <w:rsid w:val="00FE25C7"/>
    <w:rsid w:val="00FE2D5B"/>
    <w:rsid w:val="00FE33DD"/>
    <w:rsid w:val="00FE3961"/>
    <w:rsid w:val="00FE42AF"/>
    <w:rsid w:val="00FE47E1"/>
    <w:rsid w:val="00FE48EA"/>
    <w:rsid w:val="00FE52D7"/>
    <w:rsid w:val="00FE62CD"/>
    <w:rsid w:val="00FE6358"/>
    <w:rsid w:val="00FE7C1F"/>
    <w:rsid w:val="00FF211F"/>
    <w:rsid w:val="00FF2BDF"/>
    <w:rsid w:val="00FF2E2E"/>
    <w:rsid w:val="00FF415F"/>
    <w:rsid w:val="00FF5027"/>
    <w:rsid w:val="00FF50D5"/>
    <w:rsid w:val="00FF5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016FE"/>
  <w15:chartTrackingRefBased/>
  <w15:docId w15:val="{0F010D87-801B-4D49-8EDE-45889E67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VnTime" w:hAnsi=".VnTime"/>
      <w:noProof/>
      <w:sz w:val="24"/>
    </w:rPr>
  </w:style>
  <w:style w:type="paragraph" w:styleId="Heading1">
    <w:name w:val="heading 1"/>
    <w:basedOn w:val="Normal"/>
    <w:next w:val="Normal"/>
    <w:link w:val="Heading1Char"/>
    <w:qFormat/>
    <w:pPr>
      <w:keepNext/>
      <w:widowControl/>
      <w:spacing w:before="120"/>
      <w:outlineLvl w:val="0"/>
    </w:pPr>
    <w:rPr>
      <w:i/>
      <w:spacing w:val="-3"/>
      <w:sz w:val="28"/>
    </w:rPr>
  </w:style>
  <w:style w:type="paragraph" w:styleId="Heading2">
    <w:name w:val="heading 2"/>
    <w:basedOn w:val="Normal"/>
    <w:next w:val="Normal"/>
    <w:qFormat/>
    <w:pPr>
      <w:keepNext/>
      <w:tabs>
        <w:tab w:val="left" w:pos="-709"/>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ind w:left="-851" w:hanging="425"/>
      <w:outlineLvl w:val="1"/>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after="120" w:line="300" w:lineRule="exact"/>
      <w:ind w:left="284" w:firstLine="567"/>
      <w:jc w:val="both"/>
    </w:pPr>
    <w:rPr>
      <w:sz w:val="28"/>
    </w:rPr>
  </w:style>
  <w:style w:type="paragraph" w:styleId="BodyTextIndent2">
    <w:name w:val="Body Text Indent 2"/>
    <w:basedOn w:val="Normal"/>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ind w:firstLine="851"/>
      <w:jc w:val="both"/>
    </w:pPr>
    <w:rPr>
      <w:spacing w:val="-3"/>
      <w:sz w:val="28"/>
    </w:rPr>
  </w:style>
  <w:style w:type="paragraph" w:styleId="BodyTextIndent3">
    <w:name w:val="Body Text Indent 3"/>
    <w:basedOn w:val="Normal"/>
    <w:pPr>
      <w:widowControl/>
      <w:tabs>
        <w:tab w:val="left" w:pos="0"/>
      </w:tabs>
      <w:spacing w:before="80" w:after="80" w:line="300" w:lineRule="exact"/>
      <w:ind w:left="270" w:firstLine="723"/>
      <w:jc w:val="both"/>
    </w:pPr>
    <w:rPr>
      <w:sz w:val="28"/>
    </w:rPr>
  </w:style>
  <w:style w:type="paragraph" w:styleId="BodyText">
    <w:name w:val="Body Text"/>
    <w:basedOn w:val="Normal"/>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jc w:val="both"/>
    </w:pPr>
    <w:rPr>
      <w:spacing w:val="-3"/>
      <w:sz w:val="26"/>
    </w:rPr>
  </w:style>
  <w:style w:type="paragraph" w:styleId="BodyText2">
    <w:name w:val="Body Text 2"/>
    <w:basedOn w:val="Normal"/>
    <w:pPr>
      <w:tabs>
        <w:tab w:val="left" w:pos="0"/>
        <w:tab w:val="left" w:pos="142"/>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after="120"/>
      <w:jc w:val="both"/>
    </w:pPr>
    <w:rPr>
      <w:spacing w:val="-3"/>
      <w:sz w:val="28"/>
    </w:rPr>
  </w:style>
  <w:style w:type="table" w:styleId="TableGrid">
    <w:name w:val="Table Grid"/>
    <w:basedOn w:val="TableNormal"/>
    <w:rsid w:val="00EC440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autoRedefine/>
    <w:rsid w:val="00024122"/>
    <w:pPr>
      <w:tabs>
        <w:tab w:val="left" w:pos="1152"/>
      </w:tabs>
      <w:spacing w:before="120" w:after="120" w:line="312" w:lineRule="auto"/>
    </w:pPr>
    <w:rPr>
      <w:rFonts w:ascii="Arial" w:hAnsi="Arial" w:cs="Arial"/>
      <w:sz w:val="26"/>
      <w:szCs w:val="26"/>
    </w:rPr>
  </w:style>
  <w:style w:type="paragraph" w:customStyle="1" w:styleId="CharCharCharCharCharCharChar0">
    <w:name w:val="Char Char Char Char Char Char Char"/>
    <w:autoRedefine/>
    <w:rsid w:val="009B1AAD"/>
    <w:pPr>
      <w:tabs>
        <w:tab w:val="left" w:pos="1152"/>
      </w:tabs>
      <w:spacing w:before="120" w:after="120" w:line="312" w:lineRule="auto"/>
    </w:pPr>
    <w:rPr>
      <w:rFonts w:ascii="Arial" w:hAnsi="Arial" w:cs="Arial"/>
      <w:sz w:val="26"/>
      <w:szCs w:val="26"/>
    </w:rPr>
  </w:style>
  <w:style w:type="paragraph" w:customStyle="1" w:styleId="CharCharCharCharCharCharCharCharChar1Char">
    <w:name w:val="Char Char Char Char Char Char Char Char Char1 Char"/>
    <w:basedOn w:val="Normal"/>
    <w:next w:val="Normal"/>
    <w:autoRedefine/>
    <w:semiHidden/>
    <w:rsid w:val="00B27964"/>
    <w:pPr>
      <w:widowControl/>
      <w:spacing w:before="120" w:after="120" w:line="312" w:lineRule="auto"/>
    </w:pPr>
    <w:rPr>
      <w:rFonts w:eastAsia=".VnTime"/>
      <w:sz w:val="28"/>
      <w:szCs w:val="28"/>
    </w:rPr>
  </w:style>
  <w:style w:type="paragraph" w:customStyle="1" w:styleId="Char">
    <w:name w:val="Char"/>
    <w:basedOn w:val="Normal"/>
    <w:next w:val="Normal"/>
    <w:autoRedefine/>
    <w:semiHidden/>
    <w:rsid w:val="007A445F"/>
    <w:pPr>
      <w:widowControl/>
      <w:spacing w:before="120" w:after="120" w:line="312" w:lineRule="auto"/>
    </w:pPr>
    <w:rPr>
      <w:rFonts w:ascii="Times New Roman" w:hAnsi="Times New Roman"/>
      <w:sz w:val="28"/>
      <w:szCs w:val="28"/>
    </w:rPr>
  </w:style>
  <w:style w:type="paragraph" w:customStyle="1" w:styleId="CharCharCharChar">
    <w:name w:val="Char Char Char Char"/>
    <w:basedOn w:val="Normal"/>
    <w:rsid w:val="007A469B"/>
    <w:pPr>
      <w:widowControl/>
      <w:spacing w:after="160" w:line="240" w:lineRule="exact"/>
    </w:pPr>
    <w:rPr>
      <w:rFonts w:ascii="Verdana" w:hAnsi="Verdana"/>
      <w:sz w:val="20"/>
    </w:rPr>
  </w:style>
  <w:style w:type="character" w:customStyle="1" w:styleId="Heading1Char">
    <w:name w:val="Heading 1 Char"/>
    <w:link w:val="Heading1"/>
    <w:rsid w:val="00AF171E"/>
    <w:rPr>
      <w:rFonts w:ascii=".VnTime" w:hAnsi=".VnTime"/>
      <w:i/>
      <w:spacing w:val="-3"/>
      <w:sz w:val="28"/>
    </w:rPr>
  </w:style>
  <w:style w:type="character" w:styleId="Emphasis">
    <w:name w:val="Emphasis"/>
    <w:qFormat/>
    <w:rsid w:val="00AF171E"/>
    <w:rPr>
      <w:i/>
      <w:iCs/>
    </w:rPr>
  </w:style>
  <w:style w:type="paragraph" w:styleId="Header">
    <w:name w:val="header"/>
    <w:basedOn w:val="Normal"/>
    <w:link w:val="HeaderChar"/>
    <w:uiPriority w:val="99"/>
    <w:rsid w:val="007341F5"/>
    <w:pPr>
      <w:tabs>
        <w:tab w:val="center" w:pos="4680"/>
        <w:tab w:val="right" w:pos="9360"/>
      </w:tabs>
    </w:pPr>
  </w:style>
  <w:style w:type="character" w:customStyle="1" w:styleId="HeaderChar">
    <w:name w:val="Header Char"/>
    <w:link w:val="Header"/>
    <w:uiPriority w:val="99"/>
    <w:rsid w:val="007341F5"/>
    <w:rPr>
      <w:rFonts w:ascii=".VnTime" w:hAnsi=".VnTime"/>
      <w:sz w:val="24"/>
    </w:rPr>
  </w:style>
  <w:style w:type="paragraph" w:styleId="Footer">
    <w:name w:val="footer"/>
    <w:basedOn w:val="Normal"/>
    <w:link w:val="FooterChar"/>
    <w:uiPriority w:val="99"/>
    <w:rsid w:val="007341F5"/>
    <w:pPr>
      <w:tabs>
        <w:tab w:val="center" w:pos="4680"/>
        <w:tab w:val="right" w:pos="9360"/>
      </w:tabs>
    </w:pPr>
  </w:style>
  <w:style w:type="character" w:customStyle="1" w:styleId="FooterChar">
    <w:name w:val="Footer Char"/>
    <w:link w:val="Footer"/>
    <w:uiPriority w:val="99"/>
    <w:rsid w:val="007341F5"/>
    <w:rPr>
      <w:rFonts w:ascii=".VnTime" w:hAnsi=".VnTime"/>
      <w:sz w:val="24"/>
    </w:rPr>
  </w:style>
  <w:style w:type="character" w:customStyle="1" w:styleId="BodyTextIndentChar">
    <w:name w:val="Body Text Indent Char"/>
    <w:link w:val="BodyTextIndent"/>
    <w:rsid w:val="00334907"/>
    <w:rPr>
      <w:rFonts w:ascii=".VnTime" w:hAnsi=".VnTime"/>
      <w:sz w:val="28"/>
    </w:rPr>
  </w:style>
  <w:style w:type="paragraph" w:styleId="NormalWeb">
    <w:name w:val="Normal (Web)"/>
    <w:basedOn w:val="Normal"/>
    <w:rsid w:val="005146E7"/>
    <w:rPr>
      <w:rFonts w:ascii="Times New Roman" w:hAnsi="Times New Roman"/>
      <w:szCs w:val="24"/>
    </w:rPr>
  </w:style>
  <w:style w:type="paragraph" w:styleId="BalloonText">
    <w:name w:val="Balloon Text"/>
    <w:basedOn w:val="Normal"/>
    <w:link w:val="BalloonTextChar"/>
    <w:rsid w:val="00C5573F"/>
    <w:rPr>
      <w:rFonts w:ascii="Segoe UI" w:hAnsi="Segoe UI" w:cs="Segoe UI"/>
      <w:sz w:val="18"/>
      <w:szCs w:val="18"/>
    </w:rPr>
  </w:style>
  <w:style w:type="character" w:customStyle="1" w:styleId="BalloonTextChar">
    <w:name w:val="Balloon Text Char"/>
    <w:link w:val="BalloonText"/>
    <w:rsid w:val="00C5573F"/>
    <w:rPr>
      <w:rFonts w:ascii="Segoe UI" w:hAnsi="Segoe UI" w:cs="Segoe UI"/>
      <w:sz w:val="18"/>
      <w:szCs w:val="18"/>
      <w:lang w:val="en-US" w:eastAsia="en-US"/>
    </w:rPr>
  </w:style>
  <w:style w:type="character" w:customStyle="1" w:styleId="BodyTextChar1">
    <w:name w:val="Body Text Char1"/>
    <w:uiPriority w:val="99"/>
    <w:rsid w:val="00CA3B19"/>
    <w:rPr>
      <w:rFonts w:ascii="Times New Roman" w:hAnsi="Times New Roman" w:cs="Times New Roman" w:hint="default"/>
      <w:strike w:val="0"/>
      <w:dstrike w:val="0"/>
      <w:sz w:val="27"/>
      <w:szCs w:val="27"/>
      <w:u w:val="none"/>
      <w:effect w:val="none"/>
    </w:rPr>
  </w:style>
  <w:style w:type="paragraph" w:customStyle="1" w:styleId="Gach">
    <w:name w:val="Gach"/>
    <w:basedOn w:val="Normal"/>
    <w:next w:val="Normal"/>
    <w:link w:val="GachChar"/>
    <w:qFormat/>
    <w:rsid w:val="000C6EC9"/>
    <w:pPr>
      <w:widowControl/>
      <w:numPr>
        <w:numId w:val="17"/>
      </w:numPr>
      <w:tabs>
        <w:tab w:val="left" w:pos="851"/>
      </w:tabs>
      <w:spacing w:before="60" w:line="288" w:lineRule="auto"/>
      <w:contextualSpacing/>
      <w:jc w:val="both"/>
    </w:pPr>
    <w:rPr>
      <w:rFonts w:ascii="Times New Roman" w:eastAsia="Calibri" w:hAnsi="Times New Roman"/>
      <w:sz w:val="26"/>
      <w:szCs w:val="22"/>
    </w:rPr>
  </w:style>
  <w:style w:type="character" w:customStyle="1" w:styleId="GachChar">
    <w:name w:val="Gach Char"/>
    <w:link w:val="Gach"/>
    <w:locked/>
    <w:rsid w:val="000C6EC9"/>
    <w:rPr>
      <w:rFonts w:eastAsia="Calibri"/>
      <w:sz w:val="26"/>
      <w:szCs w:val="22"/>
      <w:lang w:val="en-US" w:eastAsia="en-US"/>
    </w:rPr>
  </w:style>
  <w:style w:type="paragraph" w:styleId="BodyText3">
    <w:name w:val="Body Text 3"/>
    <w:basedOn w:val="Normal"/>
    <w:link w:val="BodyText3Char"/>
    <w:rsid w:val="000E027E"/>
    <w:pPr>
      <w:spacing w:after="120"/>
    </w:pPr>
    <w:rPr>
      <w:sz w:val="16"/>
      <w:szCs w:val="16"/>
    </w:rPr>
  </w:style>
  <w:style w:type="character" w:customStyle="1" w:styleId="BodyText3Char">
    <w:name w:val="Body Text 3 Char"/>
    <w:link w:val="BodyText3"/>
    <w:rsid w:val="000E027E"/>
    <w:rPr>
      <w:rFonts w:ascii=".VnTime" w:hAnsi=".VnTime"/>
      <w:sz w:val="16"/>
      <w:szCs w:val="16"/>
    </w:rPr>
  </w:style>
  <w:style w:type="paragraph" w:styleId="ListParagraph">
    <w:name w:val="List Paragraph"/>
    <w:basedOn w:val="Normal"/>
    <w:uiPriority w:val="34"/>
    <w:qFormat/>
    <w:rsid w:val="006619FE"/>
    <w:pPr>
      <w:ind w:left="720"/>
      <w:contextualSpacing/>
    </w:pPr>
  </w:style>
  <w:style w:type="paragraph" w:styleId="FootnoteText">
    <w:name w:val="footnote text"/>
    <w:basedOn w:val="Normal"/>
    <w:link w:val="FootnoteTextChar"/>
    <w:rsid w:val="00AF38C9"/>
    <w:rPr>
      <w:sz w:val="20"/>
    </w:rPr>
  </w:style>
  <w:style w:type="character" w:customStyle="1" w:styleId="FootnoteTextChar">
    <w:name w:val="Footnote Text Char"/>
    <w:basedOn w:val="DefaultParagraphFont"/>
    <w:link w:val="FootnoteText"/>
    <w:rsid w:val="00AF38C9"/>
    <w:rPr>
      <w:rFonts w:ascii=".VnTime" w:hAnsi=".VnTime"/>
      <w:noProof/>
    </w:rPr>
  </w:style>
  <w:style w:type="character" w:styleId="FootnoteReference">
    <w:name w:val="footnote reference"/>
    <w:basedOn w:val="DefaultParagraphFont"/>
    <w:rsid w:val="00AF38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965454">
      <w:bodyDiv w:val="1"/>
      <w:marLeft w:val="0"/>
      <w:marRight w:val="0"/>
      <w:marTop w:val="0"/>
      <w:marBottom w:val="0"/>
      <w:divBdr>
        <w:top w:val="none" w:sz="0" w:space="0" w:color="auto"/>
        <w:left w:val="none" w:sz="0" w:space="0" w:color="auto"/>
        <w:bottom w:val="none" w:sz="0" w:space="0" w:color="auto"/>
        <w:right w:val="none" w:sz="0" w:space="0" w:color="auto"/>
      </w:divBdr>
    </w:div>
    <w:div w:id="153789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B&#232;%20T&#169;m\C&#202;p%20ph&#208;p%20C&#244;c%20&#167;BVN\C&#202;p%20ph&#208;p%20&#174;&#173;&#234;ng%20ngang\H&#173;&#237;ng%20d&#201;n\H&#173;&#237;ng%20d&#201;n%20CTy%20C&#171;ng%20nghi&#214;p%20t&#181;u%20Thu&#251;%20Q.%20B&#215;nh%20-%20&#167;&#173;&#234;ng%20ngang.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D215D3-3973-4302-A49C-ED1B900B8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H­íng dÉn CTy C«ng nghiÖp tµu Thuû Q. B×nh - §­êng ngang.doc</Template>
  <TotalTime>0</TotalTime>
  <Pages>4</Pages>
  <Words>1151</Words>
  <Characters>6564</Characters>
  <Application>Microsoft Office Word</Application>
  <DocSecurity>0</DocSecurity>
  <Lines>54</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Giao th«ng VËn ti</vt:lpstr>
      <vt:lpstr>Bé Giao th«ng VËn ti</vt:lpstr>
    </vt:vector>
  </TitlesOfParts>
  <Company>Microsoft, Inc</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dc:title>
  <dc:subject/>
  <dc:creator>PHAM MINH TAM</dc:creator>
  <cp:keywords>FoxChit SOFTWARE SOLUTIONS</cp:keywords>
  <cp:lastModifiedBy>Tung Tran thanh</cp:lastModifiedBy>
  <cp:revision>2</cp:revision>
  <cp:lastPrinted>2026-08-24T01:41:00Z</cp:lastPrinted>
  <dcterms:created xsi:type="dcterms:W3CDTF">2026-08-24T01:55:00Z</dcterms:created>
  <dcterms:modified xsi:type="dcterms:W3CDTF">2026-08-24T01:55:00Z</dcterms:modified>
</cp:coreProperties>
</file>