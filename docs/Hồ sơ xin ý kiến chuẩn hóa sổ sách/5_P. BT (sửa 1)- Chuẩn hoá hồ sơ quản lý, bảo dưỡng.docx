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Layout w:type="fixed"/>
        <w:tblLook w:val="0000" w:firstRow="0" w:lastRow="0" w:firstColumn="0" w:lastColumn="0" w:noHBand="0" w:noVBand="0"/>
      </w:tblPr>
      <w:tblGrid>
        <w:gridCol w:w="3686"/>
        <w:gridCol w:w="5670"/>
      </w:tblGrid>
      <w:tr w:rsidR="00BC757C" w:rsidRPr="00753184" w14:paraId="494094B6" w14:textId="77777777" w:rsidTr="00911A21">
        <w:trPr>
          <w:trHeight w:val="630"/>
        </w:trPr>
        <w:tc>
          <w:tcPr>
            <w:tcW w:w="3686" w:type="dxa"/>
          </w:tcPr>
          <w:p w14:paraId="16D59E9F" w14:textId="10C47078" w:rsidR="00BC757C" w:rsidRPr="00513E90" w:rsidRDefault="00513E90" w:rsidP="00F27273">
            <w:pPr>
              <w:jc w:val="center"/>
              <w:rPr>
                <w:rFonts w:ascii="Times New Roman" w:hAnsi="Times New Roman"/>
                <w:sz w:val="26"/>
                <w:szCs w:val="26"/>
              </w:rPr>
            </w:pPr>
            <w:bookmarkStart w:id="0" w:name="_GoBack"/>
            <w:bookmarkEnd w:id="0"/>
            <w:r w:rsidRPr="00513E90">
              <w:rPr>
                <w:rFonts w:ascii="Times New Roman" w:hAnsi="Times New Roman"/>
                <w:sz w:val="26"/>
                <w:szCs w:val="26"/>
              </w:rPr>
              <w:t>CỤC ĐƯỜNG BỘ VIỆT NAM</w:t>
            </w:r>
          </w:p>
          <w:p w14:paraId="1C32EDB1" w14:textId="132B52F4" w:rsidR="00BC757C" w:rsidRPr="00753184" w:rsidRDefault="00513E90" w:rsidP="00F27273">
            <w:pPr>
              <w:jc w:val="center"/>
              <w:rPr>
                <w:rFonts w:ascii="Times New Roman" w:hAnsi="Times New Roman"/>
                <w:b/>
                <w:bCs/>
                <w:sz w:val="26"/>
                <w:szCs w:val="26"/>
              </w:rPr>
            </w:pPr>
            <w:r>
              <w:rPr>
                <w:rFonts w:ascii="Times New Roman" w:hAnsi="Times New Roman"/>
                <w:b/>
                <w:bCs/>
                <w:sz w:val="26"/>
                <w:szCs w:val="26"/>
              </w:rPr>
              <w:t>PHÒNG QUẢN LÝ BẢO TRÌ</w:t>
            </w:r>
          </w:p>
          <w:p w14:paraId="68D54E0E" w14:textId="26AA17F9" w:rsidR="00BC757C" w:rsidRPr="00753184" w:rsidRDefault="00C40CC2" w:rsidP="00F27273">
            <w:pPr>
              <w:jc w:val="both"/>
              <w:rPr>
                <w:rFonts w:ascii="Times New Roman" w:hAnsi="Times New Roman"/>
                <w:szCs w:val="24"/>
              </w:rPr>
            </w:pPr>
            <w:r w:rsidRPr="00753184">
              <w:rPr>
                <w:rFonts w:ascii="Times New Roman" w:hAnsi="Times New Roman"/>
              </w:rPr>
              <mc:AlternateContent>
                <mc:Choice Requires="wps">
                  <w:drawing>
                    <wp:anchor distT="0" distB="0" distL="114300" distR="114300" simplePos="0" relativeHeight="251651584" behindDoc="0" locked="0" layoutInCell="1" allowOverlap="1" wp14:anchorId="17DE9D06" wp14:editId="3964D37B">
                      <wp:simplePos x="0" y="0"/>
                      <wp:positionH relativeFrom="column">
                        <wp:posOffset>544048</wp:posOffset>
                      </wp:positionH>
                      <wp:positionV relativeFrom="paragraph">
                        <wp:posOffset>20955</wp:posOffset>
                      </wp:positionV>
                      <wp:extent cx="1125855" cy="0"/>
                      <wp:effectExtent l="0" t="0" r="0" b="0"/>
                      <wp:wrapNone/>
                      <wp:docPr id="16762269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5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44030D" id="Line 19" o:spid="_x0000_s1026" style="position:absolute;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5pt,1.65pt" to="13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"/>
                  </w:pict>
                </mc:Fallback>
              </mc:AlternateContent>
            </w:r>
          </w:p>
        </w:tc>
        <w:tc>
          <w:tcPr>
            <w:tcW w:w="5670" w:type="dxa"/>
          </w:tcPr>
          <w:p w14:paraId="5A20561C" w14:textId="5F4FEADE" w:rsidR="00BC757C" w:rsidRPr="00753184" w:rsidRDefault="00BC757C" w:rsidP="00F27273">
            <w:pPr>
              <w:jc w:val="center"/>
              <w:rPr>
                <w:rFonts w:ascii="Times New Roman" w:hAnsi="Times New Roman"/>
                <w:b/>
                <w:bCs/>
                <w:sz w:val="26"/>
                <w:szCs w:val="26"/>
              </w:rPr>
            </w:pPr>
            <w:r w:rsidRPr="00753184">
              <w:rPr>
                <w:rFonts w:ascii="Times New Roman" w:hAnsi="Times New Roman"/>
                <w:b/>
                <w:bCs/>
                <w:sz w:val="26"/>
                <w:szCs w:val="26"/>
              </w:rPr>
              <w:t>CỘNG H</w:t>
            </w:r>
            <w:r w:rsidR="00905324">
              <w:rPr>
                <w:rFonts w:ascii="Times New Roman" w:hAnsi="Times New Roman"/>
                <w:b/>
                <w:bCs/>
                <w:sz w:val="26"/>
                <w:szCs w:val="26"/>
              </w:rPr>
              <w:t>OÀ</w:t>
            </w:r>
            <w:r w:rsidRPr="00753184">
              <w:rPr>
                <w:rFonts w:ascii="Times New Roman" w:hAnsi="Times New Roman"/>
                <w:b/>
                <w:bCs/>
                <w:sz w:val="26"/>
                <w:szCs w:val="26"/>
              </w:rPr>
              <w:t xml:space="preserve"> XÃ HỘI CHỦ NGHĨA VIỆT NAM</w:t>
            </w:r>
          </w:p>
          <w:p w14:paraId="25946703" w14:textId="6519B79C" w:rsidR="00BC757C" w:rsidRPr="00753184" w:rsidRDefault="00C40CC2" w:rsidP="00F27273">
            <w:pPr>
              <w:jc w:val="center"/>
              <w:rPr>
                <w:rFonts w:ascii="Times New Roman" w:hAnsi="Times New Roman"/>
                <w:sz w:val="28"/>
                <w:szCs w:val="28"/>
              </w:rPr>
            </w:pPr>
            <w:r w:rsidRPr="00753184">
              <w:rPr>
                <w:rFonts w:ascii="Times New Roman" w:hAnsi="Times New Roman"/>
                <w:sz w:val="28"/>
                <w:szCs w:val="28"/>
              </w:rPr>
              <mc:AlternateContent>
                <mc:Choice Requires="wps">
                  <w:drawing>
                    <wp:anchor distT="0" distB="0" distL="114300" distR="114300" simplePos="0" relativeHeight="251652608" behindDoc="0" locked="0" layoutInCell="1" allowOverlap="1" wp14:anchorId="523A9CA9" wp14:editId="27E05B42">
                      <wp:simplePos x="0" y="0"/>
                      <wp:positionH relativeFrom="column">
                        <wp:posOffset>680720</wp:posOffset>
                      </wp:positionH>
                      <wp:positionV relativeFrom="paragraph">
                        <wp:posOffset>226695</wp:posOffset>
                      </wp:positionV>
                      <wp:extent cx="2124075" cy="0"/>
                      <wp:effectExtent l="0" t="0" r="0" b="0"/>
                      <wp:wrapNone/>
                      <wp:docPr id="23053559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1FE86C" id="Line 20"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7.85pt" to="220.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P6sAEAAEgDAAAOAAAAZHJzL2Uyb0RvYy54bWysU02P2yAQvVfqf0DcGztW0w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"/>
                  </w:pict>
                </mc:Fallback>
              </mc:AlternateContent>
            </w:r>
            <w:r w:rsidR="00DC5064" w:rsidRPr="00753184">
              <w:rPr>
                <w:rFonts w:ascii="Times New Roman" w:hAnsi="Times New Roman"/>
                <w:b/>
                <w:bCs/>
                <w:sz w:val="28"/>
                <w:szCs w:val="28"/>
              </w:rPr>
              <w:t>Độc lập - Tự do -</w:t>
            </w:r>
            <w:r w:rsidR="00BC757C" w:rsidRPr="00753184">
              <w:rPr>
                <w:rFonts w:ascii="Times New Roman" w:hAnsi="Times New Roman"/>
                <w:b/>
                <w:bCs/>
                <w:sz w:val="28"/>
                <w:szCs w:val="28"/>
              </w:rPr>
              <w:t xml:space="preserve"> Hạnh phúc</w:t>
            </w:r>
          </w:p>
        </w:tc>
      </w:tr>
      <w:tr w:rsidR="00BC757C" w:rsidRPr="00753184" w14:paraId="073183F4" w14:textId="77777777" w:rsidTr="00911A21">
        <w:trPr>
          <w:trHeight w:val="266"/>
        </w:trPr>
        <w:tc>
          <w:tcPr>
            <w:tcW w:w="3686" w:type="dxa"/>
          </w:tcPr>
          <w:p w14:paraId="4D95F3EA" w14:textId="3A9B378B" w:rsidR="00BC757C" w:rsidRPr="00753184" w:rsidRDefault="00A3004E" w:rsidP="00306A79">
            <w:pPr>
              <w:spacing w:after="120"/>
              <w:jc w:val="center"/>
              <w:rPr>
                <w:rFonts w:ascii="Times New Roman" w:hAnsi="Times New Roman"/>
                <w:sz w:val="26"/>
                <w:szCs w:val="26"/>
              </w:rPr>
            </w:pPr>
            <w:r>
              <w:rPr>
                <w:rFonts w:ascii="Times New Roman" w:hAnsi="Times New Roman"/>
                <w:sz w:val="26"/>
                <w:szCs w:val="26"/>
              </w:rPr>
              <w:t xml:space="preserve">Số:   </w:t>
            </w:r>
            <w:r w:rsidR="00E2368B">
              <w:rPr>
                <w:rFonts w:ascii="Times New Roman" w:hAnsi="Times New Roman"/>
                <w:sz w:val="26"/>
                <w:szCs w:val="26"/>
              </w:rPr>
              <w:t>375</w:t>
            </w:r>
            <w:r>
              <w:rPr>
                <w:rFonts w:ascii="Times New Roman" w:hAnsi="Times New Roman"/>
                <w:sz w:val="26"/>
                <w:szCs w:val="26"/>
              </w:rPr>
              <w:t xml:space="preserve"> /BC-QL</w:t>
            </w:r>
            <w:r w:rsidR="00906E40">
              <w:rPr>
                <w:rFonts w:ascii="Times New Roman" w:hAnsi="Times New Roman"/>
                <w:sz w:val="26"/>
                <w:szCs w:val="26"/>
              </w:rPr>
              <w:t>BT</w:t>
            </w:r>
          </w:p>
        </w:tc>
        <w:tc>
          <w:tcPr>
            <w:tcW w:w="5670" w:type="dxa"/>
          </w:tcPr>
          <w:p w14:paraId="0CBB4422" w14:textId="16B8C5FF" w:rsidR="00BC757C" w:rsidRPr="00753184" w:rsidRDefault="001B423A" w:rsidP="00386613">
            <w:pPr>
              <w:jc w:val="center"/>
              <w:rPr>
                <w:rFonts w:ascii="Times New Roman" w:hAnsi="Times New Roman"/>
                <w:sz w:val="28"/>
                <w:szCs w:val="28"/>
              </w:rPr>
            </w:pPr>
            <w:r w:rsidRPr="00753184">
              <w:rPr>
                <w:rFonts w:ascii="Times New Roman" w:hAnsi="Times New Roman"/>
                <w:i/>
                <w:iCs/>
                <w:sz w:val="28"/>
                <w:szCs w:val="28"/>
              </w:rPr>
              <w:t xml:space="preserve">   </w:t>
            </w:r>
            <w:r w:rsidR="009D6FCA" w:rsidRPr="00753184">
              <w:rPr>
                <w:rFonts w:ascii="Times New Roman" w:hAnsi="Times New Roman"/>
                <w:i/>
                <w:iCs/>
                <w:sz w:val="28"/>
                <w:szCs w:val="28"/>
              </w:rPr>
              <w:t xml:space="preserve"> </w:t>
            </w:r>
            <w:r w:rsidR="00BC757C" w:rsidRPr="00753184">
              <w:rPr>
                <w:rFonts w:ascii="Times New Roman" w:hAnsi="Times New Roman"/>
                <w:i/>
                <w:iCs/>
                <w:sz w:val="26"/>
                <w:szCs w:val="26"/>
              </w:rPr>
              <w:t xml:space="preserve">Hà Nội, ngày  </w:t>
            </w:r>
            <w:r w:rsidR="00D2365B">
              <w:rPr>
                <w:rFonts w:ascii="Times New Roman" w:hAnsi="Times New Roman"/>
                <w:i/>
                <w:iCs/>
                <w:sz w:val="26"/>
                <w:szCs w:val="26"/>
              </w:rPr>
              <w:t xml:space="preserve"> </w:t>
            </w:r>
            <w:r w:rsidR="00906E40">
              <w:rPr>
                <w:rFonts w:ascii="Times New Roman" w:hAnsi="Times New Roman"/>
                <w:i/>
                <w:iCs/>
                <w:sz w:val="26"/>
                <w:szCs w:val="26"/>
              </w:rPr>
              <w:t>28</w:t>
            </w:r>
            <w:r w:rsidR="00D44EAA" w:rsidRPr="00753184">
              <w:rPr>
                <w:rFonts w:ascii="Times New Roman" w:hAnsi="Times New Roman"/>
                <w:i/>
                <w:iCs/>
                <w:sz w:val="26"/>
                <w:szCs w:val="26"/>
              </w:rPr>
              <w:t xml:space="preserve"> </w:t>
            </w:r>
            <w:r w:rsidR="00280A58" w:rsidRPr="00753184">
              <w:rPr>
                <w:rFonts w:ascii="Times New Roman" w:hAnsi="Times New Roman"/>
                <w:i/>
                <w:iCs/>
                <w:sz w:val="26"/>
                <w:szCs w:val="26"/>
              </w:rPr>
              <w:t xml:space="preserve"> </w:t>
            </w:r>
            <w:r w:rsidR="00BC757C" w:rsidRPr="00753184">
              <w:rPr>
                <w:rFonts w:ascii="Times New Roman" w:hAnsi="Times New Roman"/>
                <w:i/>
                <w:iCs/>
                <w:sz w:val="26"/>
                <w:szCs w:val="26"/>
              </w:rPr>
              <w:t>tháng</w:t>
            </w:r>
            <w:r w:rsidR="00FE33DD" w:rsidRPr="00753184">
              <w:rPr>
                <w:rFonts w:ascii="Times New Roman" w:hAnsi="Times New Roman"/>
                <w:i/>
                <w:iCs/>
                <w:sz w:val="26"/>
                <w:szCs w:val="26"/>
              </w:rPr>
              <w:t xml:space="preserve"> </w:t>
            </w:r>
            <w:r w:rsidR="003E1386">
              <w:rPr>
                <w:rFonts w:ascii="Times New Roman" w:hAnsi="Times New Roman"/>
                <w:i/>
                <w:iCs/>
                <w:sz w:val="26"/>
                <w:szCs w:val="26"/>
              </w:rPr>
              <w:t xml:space="preserve"> </w:t>
            </w:r>
            <w:r w:rsidR="00906E40">
              <w:rPr>
                <w:rFonts w:ascii="Times New Roman" w:hAnsi="Times New Roman"/>
                <w:i/>
                <w:iCs/>
                <w:sz w:val="26"/>
                <w:szCs w:val="26"/>
              </w:rPr>
              <w:t>7</w:t>
            </w:r>
            <w:r w:rsidR="003E1386">
              <w:rPr>
                <w:rFonts w:ascii="Times New Roman" w:hAnsi="Times New Roman"/>
                <w:i/>
                <w:iCs/>
                <w:sz w:val="26"/>
                <w:szCs w:val="26"/>
              </w:rPr>
              <w:t xml:space="preserve"> </w:t>
            </w:r>
            <w:r w:rsidR="002B1C8A" w:rsidRPr="00753184">
              <w:rPr>
                <w:rFonts w:ascii="Times New Roman" w:hAnsi="Times New Roman"/>
                <w:i/>
                <w:iCs/>
                <w:sz w:val="26"/>
                <w:szCs w:val="26"/>
              </w:rPr>
              <w:t xml:space="preserve"> </w:t>
            </w:r>
            <w:r w:rsidR="00BC757C" w:rsidRPr="00753184">
              <w:rPr>
                <w:rFonts w:ascii="Times New Roman" w:hAnsi="Times New Roman"/>
                <w:i/>
                <w:iCs/>
                <w:sz w:val="26"/>
                <w:szCs w:val="26"/>
              </w:rPr>
              <w:t>năm 20</w:t>
            </w:r>
            <w:r w:rsidR="00D85A03" w:rsidRPr="00753184">
              <w:rPr>
                <w:rFonts w:ascii="Times New Roman" w:hAnsi="Times New Roman"/>
                <w:i/>
                <w:iCs/>
                <w:sz w:val="26"/>
                <w:szCs w:val="26"/>
              </w:rPr>
              <w:t>2</w:t>
            </w:r>
            <w:r w:rsidR="00371A90">
              <w:rPr>
                <w:rFonts w:ascii="Times New Roman" w:hAnsi="Times New Roman"/>
                <w:i/>
                <w:iCs/>
                <w:sz w:val="26"/>
                <w:szCs w:val="26"/>
              </w:rPr>
              <w:t>6</w:t>
            </w:r>
          </w:p>
        </w:tc>
      </w:tr>
    </w:tbl>
    <w:p w14:paraId="44F42887" w14:textId="77777777" w:rsidR="00934046" w:rsidRPr="000B3C61" w:rsidRDefault="00934046" w:rsidP="00101C61">
      <w:pPr>
        <w:ind w:firstLine="2268"/>
        <w:jc w:val="both"/>
        <w:rPr>
          <w:rFonts w:ascii="Times New Roman" w:hAnsi="Times New Roman"/>
          <w:sz w:val="27"/>
          <w:szCs w:val="27"/>
        </w:rPr>
      </w:pPr>
    </w:p>
    <w:p w14:paraId="07E83FA5" w14:textId="45011ABD" w:rsidR="00D76010" w:rsidRPr="006932AF" w:rsidRDefault="00D76010" w:rsidP="00F83D6D">
      <w:pPr>
        <w:jc w:val="center"/>
        <w:rPr>
          <w:rFonts w:ascii="Times New Roman" w:hAnsi="Times New Roman"/>
          <w:b/>
          <w:bCs/>
          <w:sz w:val="27"/>
          <w:szCs w:val="27"/>
        </w:rPr>
      </w:pPr>
      <w:r w:rsidRPr="006932AF">
        <w:rPr>
          <w:rFonts w:ascii="Times New Roman" w:hAnsi="Times New Roman"/>
          <w:b/>
          <w:bCs/>
          <w:sz w:val="27"/>
          <w:szCs w:val="27"/>
        </w:rPr>
        <w:t>BÁO CÁO</w:t>
      </w:r>
    </w:p>
    <w:p w14:paraId="7B335495" w14:textId="0A1EA997" w:rsidR="00D76010" w:rsidRPr="00A0400A" w:rsidRDefault="00A0400A" w:rsidP="00F83D6D">
      <w:pPr>
        <w:jc w:val="center"/>
        <w:rPr>
          <w:rFonts w:ascii="Times New Roman" w:hAnsi="Times New Roman"/>
          <w:sz w:val="28"/>
          <w:szCs w:val="28"/>
        </w:rPr>
      </w:pPr>
      <w:r>
        <w:rPr>
          <w:rFonts w:ascii="Times New Roman" w:hAnsi="Times New Roman"/>
          <w:sz w:val="28"/>
          <w:szCs w:val="28"/>
        </w:rPr>
        <w:t>K</w:t>
      </w:r>
      <w:r w:rsidRPr="00A0400A">
        <w:rPr>
          <w:rFonts w:ascii="Times New Roman" w:hAnsi="Times New Roman"/>
          <w:sz w:val="28"/>
          <w:szCs w:val="28"/>
        </w:rPr>
        <w:t xml:space="preserve">ết quả rà soát, đánh giá công tác ghi chép sổ sách nội nghiệp trong công tác quản lý, bảo dưỡng thường xuyên và đề xuất giải pháp </w:t>
      </w:r>
      <w:r w:rsidR="00743A24">
        <w:rPr>
          <w:rFonts w:ascii="Times New Roman" w:hAnsi="Times New Roman"/>
          <w:sz w:val="28"/>
          <w:szCs w:val="28"/>
        </w:rPr>
        <w:t>chuẩn hóa</w:t>
      </w:r>
    </w:p>
    <w:p w14:paraId="2342F7CF" w14:textId="77777777" w:rsidR="00375666" w:rsidRDefault="00375666" w:rsidP="00F83D6D">
      <w:pPr>
        <w:jc w:val="center"/>
        <w:rPr>
          <w:rFonts w:ascii="Times New Roman" w:hAnsi="Times New Roman"/>
          <w:sz w:val="27"/>
          <w:szCs w:val="27"/>
        </w:rPr>
      </w:pPr>
    </w:p>
    <w:p w14:paraId="05F4D138" w14:textId="1E8E3E75" w:rsidR="00AA7F7A" w:rsidRPr="000B3C61" w:rsidRDefault="00174480" w:rsidP="00F83D6D">
      <w:pPr>
        <w:jc w:val="center"/>
        <w:rPr>
          <w:rFonts w:ascii="Times New Roman" w:hAnsi="Times New Roman"/>
          <w:sz w:val="27"/>
          <w:szCs w:val="27"/>
        </w:rPr>
      </w:pPr>
      <w:r w:rsidRPr="000B3C61">
        <w:rPr>
          <w:rFonts w:ascii="Times New Roman" w:hAnsi="Times New Roman"/>
          <w:sz w:val="27"/>
          <w:szCs w:val="27"/>
        </w:rPr>
        <w:t xml:space="preserve">Kính gửi: </w:t>
      </w:r>
      <w:r w:rsidR="00262F0E">
        <w:rPr>
          <w:rFonts w:ascii="Times New Roman" w:hAnsi="Times New Roman"/>
          <w:sz w:val="27"/>
          <w:szCs w:val="27"/>
        </w:rPr>
        <w:t>Phó Cục trưởng Nguyễn Thanh Hoài</w:t>
      </w:r>
    </w:p>
    <w:p w14:paraId="1C1B9F23" w14:textId="77777777" w:rsidR="00934046" w:rsidRPr="000B3C61" w:rsidRDefault="00934046" w:rsidP="00524B4E">
      <w:pPr>
        <w:spacing w:line="276" w:lineRule="auto"/>
        <w:ind w:firstLine="562"/>
        <w:jc w:val="both"/>
        <w:rPr>
          <w:rFonts w:ascii="Times New Roman" w:hAnsi="Times New Roman"/>
          <w:sz w:val="27"/>
          <w:szCs w:val="27"/>
        </w:rPr>
      </w:pPr>
    </w:p>
    <w:p w14:paraId="39F43C37" w14:textId="77777777" w:rsidR="004F55D9" w:rsidRDefault="004F55D9" w:rsidP="004F55D9">
      <w:pPr>
        <w:spacing w:before="120" w:after="120" w:line="276" w:lineRule="auto"/>
        <w:ind w:firstLine="562"/>
        <w:jc w:val="both"/>
        <w:rPr>
          <w:rFonts w:ascii="Times New Roman" w:hAnsi="Times New Roman"/>
          <w:sz w:val="28"/>
          <w:szCs w:val="28"/>
        </w:rPr>
      </w:pPr>
      <w:r w:rsidRPr="00603761">
        <w:rPr>
          <w:rFonts w:ascii="Times New Roman" w:hAnsi="Times New Roman"/>
          <w:sz w:val="28"/>
          <w:szCs w:val="28"/>
        </w:rPr>
        <w:t>Thực hiện Văn bản số 3858/CĐBVN-QLBT ngày 26/6/2026 của Cục Đường bộ Việt Nam về việc</w:t>
      </w:r>
      <w:r w:rsidRPr="00FF4AA1">
        <w:rPr>
          <w:rFonts w:ascii="Times New Roman" w:hAnsi="Times New Roman"/>
          <w:sz w:val="28"/>
          <w:szCs w:val="28"/>
        </w:rPr>
        <w:t xml:space="preserve"> rà soát, đánh giá sự thống nhất và các bất cập trong công tác ghi chép sổ sách nội nghiệp đối với công tác quản lý, bảo dưỡng thường xuyên đồng thời nghiên cứu số hoá để khắc phục bất cập, đồng bộ dữ liệu, thuận lợi trong quá trình thực hiện</w:t>
      </w:r>
      <w:r w:rsidRPr="00603761">
        <w:rPr>
          <w:rFonts w:ascii="Times New Roman" w:hAnsi="Times New Roman"/>
          <w:spacing w:val="-2"/>
          <w:sz w:val="28"/>
          <w:szCs w:val="28"/>
        </w:rPr>
        <w:t xml:space="preserve">; </w:t>
      </w:r>
      <w:r>
        <w:rPr>
          <w:rFonts w:ascii="Times New Roman" w:hAnsi="Times New Roman"/>
          <w:sz w:val="28"/>
          <w:szCs w:val="28"/>
        </w:rPr>
        <w:t xml:space="preserve">Thông báo số 111/TB-CĐBVN ngày 24/7/2026 của Cục Đường bộ Việt Nam kết luận của Cục trưởng </w:t>
      </w:r>
      <w:r w:rsidRPr="00603761">
        <w:rPr>
          <w:rFonts w:ascii="Times New Roman" w:hAnsi="Times New Roman"/>
          <w:sz w:val="28"/>
          <w:szCs w:val="28"/>
        </w:rPr>
        <w:t>Bùi Quang Thái tại cuộc họp triển khai các nhiệm vụ ứng dụng công nghệ và chuyển đổi số trong quản lý, bảo trì công trình đường bộ</w:t>
      </w:r>
      <w:r>
        <w:rPr>
          <w:rFonts w:ascii="Times New Roman" w:hAnsi="Times New Roman"/>
          <w:sz w:val="28"/>
          <w:szCs w:val="28"/>
        </w:rPr>
        <w:t>.</w:t>
      </w:r>
    </w:p>
    <w:p w14:paraId="69B6CF10" w14:textId="77777777" w:rsidR="004F55D9" w:rsidRPr="00FF4AA1" w:rsidRDefault="004F55D9" w:rsidP="004F55D9">
      <w:pPr>
        <w:spacing w:before="120" w:after="120" w:line="276" w:lineRule="auto"/>
        <w:ind w:firstLine="562"/>
        <w:jc w:val="both"/>
        <w:rPr>
          <w:rFonts w:ascii="Times New Roman" w:hAnsi="Times New Roman"/>
          <w:spacing w:val="-4"/>
          <w:sz w:val="28"/>
          <w:szCs w:val="28"/>
        </w:rPr>
      </w:pPr>
      <w:r w:rsidRPr="00FF4AA1">
        <w:rPr>
          <w:rFonts w:ascii="Times New Roman" w:hAnsi="Times New Roman"/>
          <w:sz w:val="28"/>
          <w:szCs w:val="28"/>
        </w:rPr>
        <w:t xml:space="preserve">Sau khi rà soát, xem xét báo cáo của các Khu Quản lý đường bộ, </w:t>
      </w:r>
      <w:r w:rsidRPr="00FF4AA1">
        <w:rPr>
          <w:rFonts w:ascii="Times New Roman" w:hAnsi="Times New Roman"/>
          <w:spacing w:val="-2"/>
          <w:sz w:val="28"/>
          <w:szCs w:val="28"/>
        </w:rPr>
        <w:t xml:space="preserve"> </w:t>
      </w:r>
      <w:r w:rsidRPr="00FF4AA1">
        <w:rPr>
          <w:rFonts w:ascii="Times New Roman" w:hAnsi="Times New Roman"/>
          <w:spacing w:val="-4"/>
          <w:sz w:val="28"/>
          <w:szCs w:val="28"/>
        </w:rPr>
        <w:t>Phòng Quản lý, bảo trì xin báo cáo như sau:</w:t>
      </w:r>
    </w:p>
    <w:p w14:paraId="349C6F3D" w14:textId="77777777" w:rsidR="00AE490A" w:rsidRPr="00195E17" w:rsidRDefault="00AE490A" w:rsidP="00195E17">
      <w:pPr>
        <w:spacing w:before="120" w:after="120" w:line="259" w:lineRule="auto"/>
        <w:ind w:firstLine="567"/>
        <w:rPr>
          <w:rFonts w:ascii="Times New Roman" w:hAnsi="Times New Roman"/>
          <w:b/>
          <w:bCs/>
          <w:sz w:val="28"/>
          <w:szCs w:val="28"/>
        </w:rPr>
      </w:pPr>
      <w:r w:rsidRPr="00195E17">
        <w:rPr>
          <w:rFonts w:ascii="Times New Roman" w:hAnsi="Times New Roman"/>
          <w:b/>
          <w:bCs/>
          <w:sz w:val="28"/>
          <w:szCs w:val="28"/>
        </w:rPr>
        <w:t>1. Hiện trạng hệ thống hồ sơ, sổ sách quản lý, bảo dưỡng thường xuyên</w:t>
      </w:r>
    </w:p>
    <w:p w14:paraId="1D836EF8" w14:textId="77777777" w:rsidR="002E5B9A" w:rsidRDefault="002E5B9A" w:rsidP="002E5B9A">
      <w:pPr>
        <w:spacing w:before="120" w:after="120" w:line="276" w:lineRule="auto"/>
        <w:ind w:firstLine="567"/>
        <w:jc w:val="both"/>
        <w:rPr>
          <w:rFonts w:ascii="Times New Roman" w:hAnsi="Times New Roman"/>
          <w:sz w:val="28"/>
          <w:szCs w:val="28"/>
        </w:rPr>
      </w:pPr>
      <w:r w:rsidRPr="00AE490A">
        <w:rPr>
          <w:rFonts w:ascii="Times New Roman" w:hAnsi="Times New Roman"/>
          <w:sz w:val="28"/>
          <w:szCs w:val="28"/>
        </w:rPr>
        <w:t xml:space="preserve">Qua tổng hợp </w:t>
      </w:r>
      <w:r>
        <w:rPr>
          <w:rFonts w:ascii="Times New Roman" w:hAnsi="Times New Roman"/>
          <w:sz w:val="28"/>
          <w:szCs w:val="28"/>
        </w:rPr>
        <w:t>báo cáo</w:t>
      </w:r>
      <w:r w:rsidRPr="00AE490A">
        <w:rPr>
          <w:rFonts w:ascii="Times New Roman" w:hAnsi="Times New Roman"/>
          <w:sz w:val="28"/>
          <w:szCs w:val="28"/>
        </w:rPr>
        <w:t xml:space="preserve"> của các Khu Quản lý đường bộ cho thấy, hệ thống hồ sơ hiện hành gồm nhiều loại sổ, biểu mẫu được hình thành trong nhiều giai đoạn khác nhau; một số biểu mẫu được quy định trong Thông tư số 41/2024/TT-BGTVT, một số được quy định trong tiêu chuẩn, quy trình bảo trì và một số được xây dựng để phục vụ yêu cầu quản lý thực tế của từng lĩnh vực chuyên ngành</w:t>
      </w:r>
      <w:r>
        <w:rPr>
          <w:rFonts w:ascii="Times New Roman" w:hAnsi="Times New Roman"/>
          <w:sz w:val="28"/>
          <w:szCs w:val="28"/>
        </w:rPr>
        <w:t>, cụ thể:</w:t>
      </w:r>
    </w:p>
    <w:p w14:paraId="5644DAC3" w14:textId="77777777" w:rsidR="002E5B9A" w:rsidRDefault="002E5B9A" w:rsidP="002E5B9A">
      <w:pPr>
        <w:spacing w:before="120" w:after="120" w:line="276" w:lineRule="auto"/>
        <w:ind w:firstLine="567"/>
        <w:jc w:val="both"/>
        <w:rPr>
          <w:rFonts w:ascii="Times New Roman" w:hAnsi="Times New Roman"/>
          <w:sz w:val="28"/>
          <w:szCs w:val="28"/>
        </w:rPr>
      </w:pPr>
      <w:r>
        <w:rPr>
          <w:rFonts w:ascii="Times New Roman" w:hAnsi="Times New Roman"/>
          <w:sz w:val="28"/>
          <w:szCs w:val="28"/>
        </w:rPr>
        <w:t>- Khu Quản lý đường bộ I gồm 28 biểu mẫu, sổ sách ghi chép;</w:t>
      </w:r>
    </w:p>
    <w:p w14:paraId="2A894D4C" w14:textId="77777777" w:rsidR="002E5B9A" w:rsidRDefault="002E5B9A" w:rsidP="002E5B9A">
      <w:pPr>
        <w:spacing w:before="120" w:after="120" w:line="276" w:lineRule="auto"/>
        <w:ind w:firstLine="567"/>
        <w:jc w:val="both"/>
        <w:rPr>
          <w:rFonts w:ascii="Times New Roman" w:hAnsi="Times New Roman"/>
          <w:sz w:val="28"/>
          <w:szCs w:val="28"/>
        </w:rPr>
      </w:pPr>
      <w:r>
        <w:rPr>
          <w:rFonts w:ascii="Times New Roman" w:hAnsi="Times New Roman"/>
          <w:sz w:val="28"/>
          <w:szCs w:val="28"/>
        </w:rPr>
        <w:t>- Khu Quản lý đường bộ II gồm 51 sổ sách ghi chép;</w:t>
      </w:r>
    </w:p>
    <w:p w14:paraId="70672A02" w14:textId="1C13C2EF" w:rsidR="002E5B9A" w:rsidRDefault="002E5B9A" w:rsidP="002E5B9A">
      <w:pPr>
        <w:spacing w:before="120" w:after="120" w:line="276" w:lineRule="auto"/>
        <w:ind w:firstLine="567"/>
        <w:jc w:val="both"/>
        <w:rPr>
          <w:rFonts w:ascii="Times New Roman" w:hAnsi="Times New Roman"/>
          <w:sz w:val="28"/>
          <w:szCs w:val="28"/>
        </w:rPr>
      </w:pPr>
      <w:r>
        <w:rPr>
          <w:rFonts w:ascii="Times New Roman" w:hAnsi="Times New Roman"/>
          <w:sz w:val="28"/>
          <w:szCs w:val="28"/>
        </w:rPr>
        <w:t>- Khu Quản lý đường bộ III (đã báo cáo, nhưng không nêu rõ số lượng sổ);</w:t>
      </w:r>
    </w:p>
    <w:p w14:paraId="53EF46FE" w14:textId="40C380EB" w:rsidR="002E5B9A" w:rsidRDefault="002E5B9A" w:rsidP="002E5B9A">
      <w:pPr>
        <w:spacing w:before="120" w:after="120" w:line="276" w:lineRule="auto"/>
        <w:ind w:firstLine="567"/>
        <w:jc w:val="both"/>
        <w:rPr>
          <w:rFonts w:ascii="Times New Roman" w:hAnsi="Times New Roman"/>
          <w:sz w:val="28"/>
          <w:szCs w:val="28"/>
        </w:rPr>
      </w:pPr>
      <w:r>
        <w:rPr>
          <w:rFonts w:ascii="Times New Roman" w:hAnsi="Times New Roman"/>
          <w:sz w:val="28"/>
          <w:szCs w:val="28"/>
        </w:rPr>
        <w:t>- Khu Quản lý đường bộ IV gồm 17 sổ sách, tài liệu ghi chép.</w:t>
      </w:r>
    </w:p>
    <w:p w14:paraId="28ACFAE1" w14:textId="5B07C3CC" w:rsidR="003F64BF" w:rsidRDefault="003F64BF" w:rsidP="003F64BF">
      <w:pPr>
        <w:spacing w:before="120" w:after="120" w:line="276" w:lineRule="auto"/>
        <w:ind w:firstLine="567"/>
        <w:jc w:val="both"/>
        <w:rPr>
          <w:rFonts w:ascii="Times New Roman" w:hAnsi="Times New Roman"/>
          <w:sz w:val="28"/>
          <w:szCs w:val="28"/>
        </w:rPr>
      </w:pPr>
      <w:r w:rsidRPr="00FE2E09">
        <w:rPr>
          <w:rFonts w:ascii="Times New Roman" w:hAnsi="Times New Roman"/>
          <w:sz w:val="28"/>
          <w:szCs w:val="28"/>
        </w:rPr>
        <w:t xml:space="preserve">Nhìn chung, hệ thống hồ sơ hiện hành đã đáp ứng yêu cầu quản lý, kiểm tra, nghiệm thu và lưu trữ theo quy định; là căn cứ phục vụ công tác kiểm tra hiện trường, đánh giá chất lượng quản lý, bảo dưỡng thường xuyên, </w:t>
      </w:r>
      <w:r>
        <w:rPr>
          <w:rFonts w:ascii="Times New Roman" w:hAnsi="Times New Roman"/>
          <w:sz w:val="28"/>
          <w:szCs w:val="28"/>
        </w:rPr>
        <w:t>kiểm</w:t>
      </w:r>
      <w:r w:rsidRPr="00FE2E09">
        <w:rPr>
          <w:rFonts w:ascii="Times New Roman" w:hAnsi="Times New Roman"/>
          <w:sz w:val="28"/>
          <w:szCs w:val="28"/>
        </w:rPr>
        <w:t xml:space="preserve"> tra, kiểm toán và quyết toán kinh phí </w:t>
      </w:r>
      <w:r>
        <w:rPr>
          <w:rFonts w:ascii="Times New Roman" w:hAnsi="Times New Roman"/>
          <w:sz w:val="28"/>
          <w:szCs w:val="28"/>
        </w:rPr>
        <w:t>quản lý, bảo dưỡng thường xuyên</w:t>
      </w:r>
      <w:r w:rsidRPr="00FE2E09">
        <w:rPr>
          <w:rFonts w:ascii="Times New Roman" w:hAnsi="Times New Roman"/>
          <w:sz w:val="28"/>
          <w:szCs w:val="28"/>
        </w:rPr>
        <w:t>.</w:t>
      </w:r>
    </w:p>
    <w:p w14:paraId="0F21606F" w14:textId="77777777" w:rsidR="003F64BF" w:rsidRPr="00616785" w:rsidRDefault="003F64BF" w:rsidP="003F64BF">
      <w:pPr>
        <w:spacing w:before="120" w:after="120" w:line="259" w:lineRule="auto"/>
        <w:ind w:firstLine="567"/>
        <w:jc w:val="both"/>
        <w:rPr>
          <w:rFonts w:ascii="Times New Roman" w:hAnsi="Times New Roman"/>
          <w:sz w:val="28"/>
          <w:szCs w:val="28"/>
        </w:rPr>
      </w:pPr>
      <w:r w:rsidRPr="00616785">
        <w:rPr>
          <w:rFonts w:ascii="Times New Roman" w:hAnsi="Times New Roman"/>
          <w:sz w:val="28"/>
          <w:szCs w:val="28"/>
        </w:rPr>
        <w:t xml:space="preserve">Tuy nhiên, quá trình rà soát cho thấy hệ thống hồ sơ, sổ sách vẫn còn một số </w:t>
      </w:r>
      <w:r w:rsidRPr="00616785">
        <w:rPr>
          <w:rFonts w:ascii="Times New Roman" w:hAnsi="Times New Roman"/>
          <w:sz w:val="28"/>
          <w:szCs w:val="28"/>
        </w:rPr>
        <w:lastRenderedPageBreak/>
        <w:t>tồn tại cần ng</w:t>
      </w:r>
      <w:r>
        <w:rPr>
          <w:rFonts w:ascii="Times New Roman" w:hAnsi="Times New Roman"/>
          <w:sz w:val="28"/>
          <w:szCs w:val="28"/>
        </w:rPr>
        <w:t>hiên cứu hoàn thiện, như sau:</w:t>
      </w:r>
    </w:p>
    <w:p w14:paraId="0E7D3BDF" w14:textId="77777777" w:rsidR="003F64BF" w:rsidRPr="00616785" w:rsidRDefault="003F64BF" w:rsidP="003F64BF">
      <w:pPr>
        <w:spacing w:before="120" w:after="120" w:line="259" w:lineRule="auto"/>
        <w:ind w:firstLine="567"/>
        <w:jc w:val="both"/>
        <w:rPr>
          <w:rFonts w:ascii="Times New Roman" w:hAnsi="Times New Roman"/>
          <w:sz w:val="28"/>
          <w:szCs w:val="28"/>
        </w:rPr>
      </w:pPr>
      <w:r w:rsidRPr="00616785">
        <w:rPr>
          <w:rFonts w:ascii="Times New Roman" w:hAnsi="Times New Roman"/>
          <w:sz w:val="28"/>
          <w:szCs w:val="28"/>
        </w:rPr>
        <w:t>(i) Chưa thống nhất giữa các biểu mẫu</w:t>
      </w:r>
      <w:r>
        <w:rPr>
          <w:rFonts w:ascii="Times New Roman" w:hAnsi="Times New Roman"/>
          <w:sz w:val="28"/>
          <w:szCs w:val="28"/>
        </w:rPr>
        <w:t>;</w:t>
      </w:r>
    </w:p>
    <w:p w14:paraId="756EA0AB" w14:textId="77777777" w:rsidR="003F64BF" w:rsidRDefault="003F64BF" w:rsidP="003F64BF">
      <w:pPr>
        <w:spacing w:before="120" w:after="120" w:line="259" w:lineRule="auto"/>
        <w:ind w:firstLine="567"/>
        <w:jc w:val="both"/>
        <w:rPr>
          <w:rFonts w:ascii="Times New Roman" w:hAnsi="Times New Roman"/>
          <w:sz w:val="28"/>
          <w:szCs w:val="28"/>
        </w:rPr>
      </w:pPr>
      <w:r w:rsidRPr="00CB25BE">
        <w:rPr>
          <w:rFonts w:ascii="Times New Roman" w:hAnsi="Times New Roman"/>
          <w:sz w:val="28"/>
          <w:szCs w:val="28"/>
        </w:rPr>
        <w:t>(</w:t>
      </w:r>
      <w:r>
        <w:rPr>
          <w:rFonts w:ascii="Times New Roman" w:hAnsi="Times New Roman"/>
          <w:sz w:val="28"/>
          <w:szCs w:val="28"/>
        </w:rPr>
        <w:t>ii</w:t>
      </w:r>
      <w:r w:rsidRPr="00CB25BE">
        <w:rPr>
          <w:rFonts w:ascii="Times New Roman" w:hAnsi="Times New Roman"/>
          <w:sz w:val="28"/>
          <w:szCs w:val="28"/>
        </w:rPr>
        <w:t>) Nhiều nội dung ghi chép trùng lặp</w:t>
      </w:r>
      <w:r>
        <w:rPr>
          <w:rFonts w:ascii="Times New Roman" w:hAnsi="Times New Roman"/>
          <w:sz w:val="28"/>
          <w:szCs w:val="28"/>
        </w:rPr>
        <w:t xml:space="preserve"> (có đơn vị quy định 2 loại sổ ghi chép của công tác tuần đường là Sổ Tuần đường và Sổ ghi chép tuần đường quản lý giao thông);</w:t>
      </w:r>
    </w:p>
    <w:p w14:paraId="3016A4FA" w14:textId="77777777" w:rsidR="003F64BF" w:rsidRPr="00616785" w:rsidRDefault="003F64BF" w:rsidP="003F64BF">
      <w:pPr>
        <w:spacing w:before="120" w:after="120" w:line="259" w:lineRule="auto"/>
        <w:ind w:firstLine="567"/>
        <w:jc w:val="both"/>
        <w:rPr>
          <w:rFonts w:ascii="Times New Roman" w:hAnsi="Times New Roman"/>
          <w:sz w:val="28"/>
          <w:szCs w:val="28"/>
        </w:rPr>
      </w:pPr>
      <w:r w:rsidRPr="00633B6F">
        <w:rPr>
          <w:rFonts w:ascii="Times New Roman" w:hAnsi="Times New Roman"/>
          <w:sz w:val="28"/>
          <w:szCs w:val="28"/>
        </w:rPr>
        <w:t>(iii) Chủ yếu quản lý bằng hồ sơ giấy</w:t>
      </w:r>
      <w:r>
        <w:rPr>
          <w:rFonts w:ascii="Times New Roman" w:hAnsi="Times New Roman"/>
          <w:sz w:val="28"/>
          <w:szCs w:val="28"/>
        </w:rPr>
        <w:t>, do đó việc</w:t>
      </w:r>
      <w:r w:rsidRPr="00616785">
        <w:rPr>
          <w:rFonts w:ascii="Times New Roman" w:hAnsi="Times New Roman"/>
          <w:sz w:val="28"/>
          <w:szCs w:val="28"/>
        </w:rPr>
        <w:t xml:space="preserve"> tổng hợp để lập báo cáo</w:t>
      </w:r>
      <w:r>
        <w:rPr>
          <w:rFonts w:ascii="Times New Roman" w:hAnsi="Times New Roman"/>
          <w:sz w:val="28"/>
          <w:szCs w:val="28"/>
        </w:rPr>
        <w:t xml:space="preserve"> </w:t>
      </w:r>
      <w:r w:rsidRPr="00616785">
        <w:rPr>
          <w:rFonts w:ascii="Times New Roman" w:hAnsi="Times New Roman"/>
          <w:sz w:val="28"/>
          <w:szCs w:val="28"/>
        </w:rPr>
        <w:t>làm tăng thời gian nhập liệu</w:t>
      </w:r>
      <w:r>
        <w:rPr>
          <w:rFonts w:ascii="Times New Roman" w:hAnsi="Times New Roman"/>
          <w:sz w:val="28"/>
          <w:szCs w:val="28"/>
        </w:rPr>
        <w:t>; mặt khác,</w:t>
      </w:r>
      <w:r w:rsidRPr="00616785">
        <w:rPr>
          <w:rFonts w:ascii="Times New Roman" w:hAnsi="Times New Roman"/>
          <w:sz w:val="28"/>
          <w:szCs w:val="28"/>
        </w:rPr>
        <w:t xml:space="preserve"> khó tra cứu lịch sử, chia sẻ thông tin và chưa đáp ứng yêu cầu chuyển đổi số.</w:t>
      </w:r>
    </w:p>
    <w:p w14:paraId="5C1CA2D7" w14:textId="541B5BB6" w:rsidR="00616785" w:rsidRPr="00195E17" w:rsidRDefault="003F64BF" w:rsidP="003F64BF">
      <w:pPr>
        <w:spacing w:before="120" w:after="120" w:line="259" w:lineRule="auto"/>
        <w:ind w:firstLine="567"/>
        <w:jc w:val="both"/>
        <w:rPr>
          <w:rFonts w:ascii="Times New Roman" w:hAnsi="Times New Roman"/>
          <w:sz w:val="28"/>
          <w:szCs w:val="28"/>
        </w:rPr>
      </w:pPr>
      <w:r w:rsidRPr="00B04B5C">
        <w:rPr>
          <w:rFonts w:ascii="Times New Roman" w:hAnsi="Times New Roman"/>
          <w:sz w:val="28"/>
          <w:szCs w:val="28"/>
        </w:rPr>
        <w:t>(</w:t>
      </w:r>
      <w:r>
        <w:rPr>
          <w:rFonts w:ascii="Times New Roman" w:hAnsi="Times New Roman"/>
          <w:sz w:val="28"/>
          <w:szCs w:val="28"/>
        </w:rPr>
        <w:t>iv</w:t>
      </w:r>
      <w:r w:rsidRPr="00B04B5C">
        <w:rPr>
          <w:rFonts w:ascii="Times New Roman" w:hAnsi="Times New Roman"/>
          <w:sz w:val="28"/>
          <w:szCs w:val="28"/>
        </w:rPr>
        <w:t>) Chưa hình thành cơ sở dữ liệu dùng chung</w:t>
      </w:r>
      <w:r>
        <w:rPr>
          <w:rFonts w:ascii="Times New Roman" w:hAnsi="Times New Roman"/>
          <w:sz w:val="28"/>
          <w:szCs w:val="28"/>
        </w:rPr>
        <w:t>: m</w:t>
      </w:r>
      <w:r w:rsidRPr="00616785">
        <w:rPr>
          <w:rFonts w:ascii="Times New Roman" w:hAnsi="Times New Roman"/>
          <w:sz w:val="28"/>
          <w:szCs w:val="28"/>
        </w:rPr>
        <w:t xml:space="preserve">ỗi đơn vị hiện quản lý hồ sơ riêng, chưa có cơ sở dữ liệu tập trung để kết nối với các hệ thống quản lý tài sản, cơ sở dữ liệu </w:t>
      </w:r>
      <w:r>
        <w:rPr>
          <w:rFonts w:ascii="Times New Roman" w:hAnsi="Times New Roman"/>
          <w:sz w:val="28"/>
          <w:szCs w:val="28"/>
        </w:rPr>
        <w:t>kết cấu hạ tầng đường bộ của</w:t>
      </w:r>
      <w:r w:rsidRPr="00616785">
        <w:rPr>
          <w:rFonts w:ascii="Times New Roman" w:hAnsi="Times New Roman"/>
          <w:sz w:val="28"/>
          <w:szCs w:val="28"/>
        </w:rPr>
        <w:t xml:space="preserve"> Cục Đường bộ Việt Nam</w:t>
      </w:r>
      <w:r w:rsidR="00616785" w:rsidRPr="00195E17">
        <w:rPr>
          <w:rFonts w:ascii="Times New Roman" w:hAnsi="Times New Roman"/>
          <w:sz w:val="28"/>
          <w:szCs w:val="28"/>
        </w:rPr>
        <w:t>.</w:t>
      </w:r>
    </w:p>
    <w:p w14:paraId="60176289" w14:textId="49FB7307" w:rsidR="007C75CD" w:rsidRPr="00195E17" w:rsidRDefault="007C75CD" w:rsidP="00195E17">
      <w:pPr>
        <w:spacing w:before="120" w:after="120" w:line="259" w:lineRule="auto"/>
        <w:ind w:firstLine="567"/>
        <w:rPr>
          <w:rFonts w:ascii="Times New Roman" w:hAnsi="Times New Roman"/>
          <w:b/>
          <w:bCs/>
          <w:sz w:val="28"/>
          <w:szCs w:val="28"/>
        </w:rPr>
      </w:pPr>
      <w:r w:rsidRPr="00195E17">
        <w:rPr>
          <w:rFonts w:ascii="Times New Roman" w:hAnsi="Times New Roman"/>
          <w:b/>
          <w:bCs/>
          <w:sz w:val="28"/>
          <w:szCs w:val="28"/>
        </w:rPr>
        <w:t xml:space="preserve">2. Đề xuất </w:t>
      </w:r>
      <w:r w:rsidR="005E18F8">
        <w:rPr>
          <w:rFonts w:ascii="Times New Roman" w:hAnsi="Times New Roman"/>
          <w:b/>
          <w:bCs/>
          <w:sz w:val="28"/>
          <w:szCs w:val="28"/>
        </w:rPr>
        <w:t>chuẩn</w:t>
      </w:r>
      <w:r w:rsidRPr="00195E17">
        <w:rPr>
          <w:rFonts w:ascii="Times New Roman" w:hAnsi="Times New Roman"/>
          <w:b/>
          <w:bCs/>
          <w:sz w:val="28"/>
          <w:szCs w:val="28"/>
        </w:rPr>
        <w:t xml:space="preserve"> hoá hồ sơ quản lý, bảo dưỡng</w:t>
      </w:r>
    </w:p>
    <w:p w14:paraId="7E741070" w14:textId="7CBAA0CF" w:rsidR="00443516" w:rsidRPr="008547E3" w:rsidRDefault="00443516" w:rsidP="00195E17">
      <w:pPr>
        <w:spacing w:before="120" w:after="120" w:line="259" w:lineRule="auto"/>
        <w:ind w:firstLine="567"/>
        <w:jc w:val="both"/>
        <w:rPr>
          <w:rFonts w:ascii="Times New Roman" w:hAnsi="Times New Roman"/>
          <w:b/>
          <w:bCs/>
          <w:sz w:val="28"/>
          <w:szCs w:val="28"/>
        </w:rPr>
      </w:pPr>
      <w:r w:rsidRPr="008547E3">
        <w:rPr>
          <w:rFonts w:ascii="Times New Roman" w:hAnsi="Times New Roman"/>
          <w:b/>
          <w:bCs/>
          <w:sz w:val="28"/>
          <w:szCs w:val="28"/>
        </w:rPr>
        <w:t xml:space="preserve">2.1. Sự cần thiết </w:t>
      </w:r>
      <w:r w:rsidR="00ED1303">
        <w:rPr>
          <w:rFonts w:ascii="Times New Roman" w:hAnsi="Times New Roman"/>
          <w:b/>
          <w:bCs/>
          <w:sz w:val="28"/>
          <w:szCs w:val="28"/>
        </w:rPr>
        <w:t>chuẩn hóa</w:t>
      </w:r>
    </w:p>
    <w:p w14:paraId="7C2C0280" w14:textId="63C86652" w:rsidR="007C75CD" w:rsidRPr="00195E17" w:rsidRDefault="004F4B97" w:rsidP="00195E17">
      <w:pPr>
        <w:spacing w:before="120" w:after="120" w:line="259" w:lineRule="auto"/>
        <w:ind w:firstLine="567"/>
        <w:jc w:val="both"/>
        <w:rPr>
          <w:rFonts w:ascii="Times New Roman" w:hAnsi="Times New Roman"/>
          <w:sz w:val="28"/>
          <w:szCs w:val="28"/>
        </w:rPr>
      </w:pPr>
      <w:r w:rsidRPr="007C75CD">
        <w:rPr>
          <w:rFonts w:ascii="Times New Roman" w:hAnsi="Times New Roman"/>
          <w:sz w:val="28"/>
          <w:szCs w:val="28"/>
        </w:rPr>
        <w:t xml:space="preserve">Việc </w:t>
      </w:r>
      <w:r w:rsidR="00743A24">
        <w:rPr>
          <w:rFonts w:ascii="Times New Roman" w:hAnsi="Times New Roman"/>
          <w:sz w:val="28"/>
          <w:szCs w:val="28"/>
        </w:rPr>
        <w:t>chuẩn hóa</w:t>
      </w:r>
      <w:r w:rsidRPr="007C75CD">
        <w:rPr>
          <w:rFonts w:ascii="Times New Roman" w:hAnsi="Times New Roman"/>
          <w:sz w:val="28"/>
          <w:szCs w:val="28"/>
        </w:rPr>
        <w:t xml:space="preserve"> hồ sơ quản lý, bảo dưỡng thường xuyên cần được thực hiện đồng bộ với lộ trình chuyển đổi số </w:t>
      </w:r>
      <w:r>
        <w:rPr>
          <w:rFonts w:ascii="Times New Roman" w:hAnsi="Times New Roman"/>
          <w:sz w:val="28"/>
          <w:szCs w:val="28"/>
        </w:rPr>
        <w:t>của Cục Đường bộ Việt Nam</w:t>
      </w:r>
      <w:r w:rsidRPr="007C75CD">
        <w:rPr>
          <w:rFonts w:ascii="Times New Roman" w:hAnsi="Times New Roman"/>
          <w:sz w:val="28"/>
          <w:szCs w:val="28"/>
        </w:rPr>
        <w:t>, bảo đảm tuân thủ các quy định của Luật Đường bộ năm 2024, Luật Xây dựng năm 2025, Nghị định số 207/2026/NĐ-CP</w:t>
      </w:r>
      <w:r>
        <w:rPr>
          <w:rFonts w:ascii="Times New Roman" w:hAnsi="Times New Roman"/>
          <w:sz w:val="28"/>
          <w:szCs w:val="28"/>
        </w:rPr>
        <w:t>; Thông tư số 41/2024/BGTVT, được sửa đổi bổ sung Thông tư số 72/2025/TT-BXD</w:t>
      </w:r>
      <w:r w:rsidRPr="007C75CD">
        <w:rPr>
          <w:rFonts w:ascii="Times New Roman" w:hAnsi="Times New Roman"/>
          <w:sz w:val="28"/>
          <w:szCs w:val="28"/>
        </w:rPr>
        <w:t xml:space="preserve"> và các quy định của pháp luật</w:t>
      </w:r>
      <w:r w:rsidR="007C75CD" w:rsidRPr="00195E17">
        <w:rPr>
          <w:rFonts w:ascii="Times New Roman" w:hAnsi="Times New Roman"/>
          <w:sz w:val="28"/>
          <w:szCs w:val="28"/>
        </w:rPr>
        <w:t>.</w:t>
      </w:r>
    </w:p>
    <w:p w14:paraId="5116FA81" w14:textId="0F2A442E" w:rsidR="00EA315A" w:rsidRPr="00195E17" w:rsidRDefault="00484AD9" w:rsidP="00CF6348">
      <w:pPr>
        <w:spacing w:before="120" w:after="120" w:line="259" w:lineRule="auto"/>
        <w:ind w:firstLine="567"/>
        <w:jc w:val="both"/>
        <w:rPr>
          <w:rFonts w:ascii="Times New Roman" w:hAnsi="Times New Roman"/>
          <w:sz w:val="28"/>
          <w:szCs w:val="28"/>
        </w:rPr>
      </w:pPr>
      <w:r w:rsidRPr="008547E3">
        <w:rPr>
          <w:rFonts w:ascii="Times New Roman" w:hAnsi="Times New Roman"/>
          <w:b/>
          <w:bCs/>
          <w:sz w:val="28"/>
          <w:szCs w:val="28"/>
        </w:rPr>
        <w:t>a) Các loại tài liệu, sổ sách:</w:t>
      </w:r>
      <w:r w:rsidRPr="00195E17">
        <w:rPr>
          <w:rFonts w:ascii="Times New Roman" w:hAnsi="Times New Roman"/>
          <w:sz w:val="28"/>
          <w:szCs w:val="28"/>
        </w:rPr>
        <w:t xml:space="preserve"> Theo quy định tại Điều 16 Thông tư 41/2024/TT-BGTVT ngày 15/11/2024 gồm:</w:t>
      </w:r>
    </w:p>
    <w:p w14:paraId="21743F7C" w14:textId="6B0007E4" w:rsidR="00484AD9" w:rsidRPr="00195E17" w:rsidRDefault="00484AD9" w:rsidP="00A6093A">
      <w:pPr>
        <w:widowControl/>
        <w:spacing w:before="120" w:after="120" w:line="259" w:lineRule="auto"/>
        <w:ind w:firstLine="567"/>
        <w:jc w:val="both"/>
        <w:rPr>
          <w:rFonts w:ascii="Times New Roman" w:hAnsi="Times New Roman"/>
          <w:sz w:val="28"/>
          <w:szCs w:val="28"/>
        </w:rPr>
      </w:pPr>
      <w:r w:rsidRPr="00195E17">
        <w:rPr>
          <w:rFonts w:ascii="Times New Roman" w:hAnsi="Times New Roman"/>
          <w:sz w:val="28"/>
          <w:szCs w:val="28"/>
        </w:rPr>
        <w:t>(</w:t>
      </w:r>
      <w:r w:rsidR="00ED1303">
        <w:rPr>
          <w:rFonts w:ascii="Times New Roman" w:hAnsi="Times New Roman"/>
          <w:sz w:val="28"/>
          <w:szCs w:val="28"/>
        </w:rPr>
        <w:t>1</w:t>
      </w:r>
      <w:r w:rsidRPr="00195E17">
        <w:rPr>
          <w:rFonts w:ascii="Times New Roman" w:hAnsi="Times New Roman"/>
          <w:sz w:val="28"/>
          <w:szCs w:val="28"/>
        </w:rPr>
        <w:t>). Nhật ký tuần đường (điểm k khoản 1 Điều 16)</w:t>
      </w:r>
      <w:r w:rsidR="009C68C5" w:rsidRPr="00195E17">
        <w:rPr>
          <w:rFonts w:ascii="Times New Roman" w:hAnsi="Times New Roman"/>
          <w:sz w:val="28"/>
          <w:szCs w:val="28"/>
        </w:rPr>
        <w:t>.</w:t>
      </w:r>
    </w:p>
    <w:p w14:paraId="03B43B09" w14:textId="5A63C094" w:rsidR="00484AD9" w:rsidRPr="00195E17" w:rsidRDefault="00484AD9" w:rsidP="00A6093A">
      <w:pPr>
        <w:widowControl/>
        <w:spacing w:before="120" w:after="120" w:line="259" w:lineRule="auto"/>
        <w:ind w:firstLine="567"/>
        <w:jc w:val="both"/>
        <w:rPr>
          <w:rFonts w:ascii="Times New Roman" w:hAnsi="Times New Roman"/>
          <w:sz w:val="28"/>
          <w:szCs w:val="28"/>
        </w:rPr>
      </w:pPr>
      <w:r w:rsidRPr="00195E17">
        <w:rPr>
          <w:rFonts w:ascii="Times New Roman" w:hAnsi="Times New Roman"/>
          <w:sz w:val="28"/>
          <w:szCs w:val="28"/>
        </w:rPr>
        <w:t>(</w:t>
      </w:r>
      <w:r w:rsidR="00ED1303">
        <w:rPr>
          <w:rFonts w:ascii="Times New Roman" w:hAnsi="Times New Roman"/>
          <w:sz w:val="28"/>
          <w:szCs w:val="28"/>
        </w:rPr>
        <w:t>2</w:t>
      </w:r>
      <w:r w:rsidRPr="00195E17">
        <w:rPr>
          <w:rFonts w:ascii="Times New Roman" w:hAnsi="Times New Roman"/>
          <w:sz w:val="28"/>
          <w:szCs w:val="28"/>
        </w:rPr>
        <w:t>). Hồ sơ lý lịch cầu (điểm k khoản 1 Điều 16).</w:t>
      </w:r>
    </w:p>
    <w:p w14:paraId="34498A95" w14:textId="670DF7E5" w:rsidR="00484AD9" w:rsidRPr="00195E17" w:rsidRDefault="00ED1303" w:rsidP="00A6093A">
      <w:pPr>
        <w:widowControl/>
        <w:spacing w:before="120" w:after="120" w:line="259" w:lineRule="auto"/>
        <w:ind w:firstLine="567"/>
        <w:jc w:val="both"/>
        <w:rPr>
          <w:rFonts w:ascii="Times New Roman" w:hAnsi="Times New Roman"/>
          <w:sz w:val="28"/>
          <w:szCs w:val="28"/>
        </w:rPr>
      </w:pPr>
      <w:r>
        <w:rPr>
          <w:rFonts w:ascii="Times New Roman" w:hAnsi="Times New Roman"/>
          <w:sz w:val="28"/>
          <w:szCs w:val="28"/>
        </w:rPr>
        <w:t>(3</w:t>
      </w:r>
      <w:r w:rsidR="00195E17" w:rsidRPr="00195E17">
        <w:rPr>
          <w:rFonts w:ascii="Times New Roman" w:hAnsi="Times New Roman"/>
          <w:sz w:val="28"/>
          <w:szCs w:val="28"/>
        </w:rPr>
        <w:t xml:space="preserve">). </w:t>
      </w:r>
      <w:r w:rsidR="00484AD9" w:rsidRPr="00195E17">
        <w:rPr>
          <w:rFonts w:ascii="Times New Roman" w:hAnsi="Times New Roman"/>
          <w:sz w:val="28"/>
          <w:szCs w:val="28"/>
        </w:rPr>
        <w:t>Hồ sơ lý lịch hầm (điểm k khoản 1 Điều 16).</w:t>
      </w:r>
    </w:p>
    <w:p w14:paraId="04564675" w14:textId="0AD32765" w:rsidR="00484AD9" w:rsidRPr="00195E17" w:rsidRDefault="00ED1303" w:rsidP="00A6093A">
      <w:pPr>
        <w:widowControl/>
        <w:spacing w:before="120" w:after="120" w:line="259" w:lineRule="auto"/>
        <w:ind w:firstLine="567"/>
        <w:jc w:val="both"/>
        <w:rPr>
          <w:rFonts w:ascii="Times New Roman" w:hAnsi="Times New Roman"/>
          <w:sz w:val="28"/>
          <w:szCs w:val="28"/>
        </w:rPr>
      </w:pPr>
      <w:r>
        <w:rPr>
          <w:rFonts w:ascii="Times New Roman" w:hAnsi="Times New Roman"/>
          <w:sz w:val="28"/>
          <w:szCs w:val="28"/>
        </w:rPr>
        <w:t>(4</w:t>
      </w:r>
      <w:r w:rsidR="00195E17" w:rsidRPr="00195E17">
        <w:rPr>
          <w:rFonts w:ascii="Times New Roman" w:hAnsi="Times New Roman"/>
          <w:sz w:val="28"/>
          <w:szCs w:val="28"/>
        </w:rPr>
        <w:t xml:space="preserve">). </w:t>
      </w:r>
      <w:r w:rsidR="00484AD9" w:rsidRPr="00195E17">
        <w:rPr>
          <w:rFonts w:ascii="Times New Roman" w:hAnsi="Times New Roman"/>
          <w:sz w:val="28"/>
          <w:szCs w:val="28"/>
        </w:rPr>
        <w:t>Bình đồ duỗi thẳng (điểm k khoản 1 Điều 16).</w:t>
      </w:r>
    </w:p>
    <w:p w14:paraId="7CD99F30" w14:textId="5D5B93F1" w:rsidR="00484AD9" w:rsidRPr="00195E17" w:rsidRDefault="00ED1303" w:rsidP="00A6093A">
      <w:pPr>
        <w:widowControl/>
        <w:spacing w:before="120" w:after="120" w:line="259" w:lineRule="auto"/>
        <w:ind w:firstLine="567"/>
        <w:jc w:val="both"/>
        <w:rPr>
          <w:rFonts w:ascii="Times New Roman" w:hAnsi="Times New Roman"/>
          <w:sz w:val="28"/>
          <w:szCs w:val="28"/>
        </w:rPr>
      </w:pPr>
      <w:r>
        <w:rPr>
          <w:rFonts w:ascii="Times New Roman" w:hAnsi="Times New Roman"/>
          <w:sz w:val="28"/>
          <w:szCs w:val="28"/>
        </w:rPr>
        <w:t>(5</w:t>
      </w:r>
      <w:r w:rsidR="00195E17" w:rsidRPr="00195E17">
        <w:rPr>
          <w:rFonts w:ascii="Times New Roman" w:hAnsi="Times New Roman"/>
          <w:sz w:val="28"/>
          <w:szCs w:val="28"/>
        </w:rPr>
        <w:t xml:space="preserve">). </w:t>
      </w:r>
      <w:r w:rsidR="00484AD9" w:rsidRPr="00195E17">
        <w:rPr>
          <w:rFonts w:ascii="Times New Roman" w:hAnsi="Times New Roman"/>
          <w:sz w:val="28"/>
          <w:szCs w:val="28"/>
        </w:rPr>
        <w:t>Xử lý vi phạm hành lang (điểm l khoản 1 Điều 16).</w:t>
      </w:r>
    </w:p>
    <w:p w14:paraId="43BCE67A" w14:textId="7B7E5D47" w:rsidR="00484AD9" w:rsidRPr="00195E17" w:rsidRDefault="00ED1303" w:rsidP="00A6093A">
      <w:pPr>
        <w:widowControl/>
        <w:spacing w:before="120" w:after="120" w:line="259" w:lineRule="auto"/>
        <w:ind w:firstLine="567"/>
        <w:jc w:val="both"/>
        <w:rPr>
          <w:rFonts w:ascii="Times New Roman" w:hAnsi="Times New Roman"/>
          <w:sz w:val="28"/>
          <w:szCs w:val="28"/>
        </w:rPr>
      </w:pPr>
      <w:r>
        <w:rPr>
          <w:rFonts w:ascii="Times New Roman" w:hAnsi="Times New Roman"/>
          <w:sz w:val="28"/>
          <w:szCs w:val="28"/>
        </w:rPr>
        <w:t>(6</w:t>
      </w:r>
      <w:r w:rsidR="00195E17" w:rsidRPr="00CF6348">
        <w:rPr>
          <w:rFonts w:ascii="Times New Roman" w:hAnsi="Times New Roman"/>
          <w:sz w:val="28"/>
          <w:szCs w:val="28"/>
        </w:rPr>
        <w:t xml:space="preserve">). </w:t>
      </w:r>
      <w:r w:rsidR="00484AD9" w:rsidRPr="00195E17">
        <w:rPr>
          <w:rFonts w:ascii="Times New Roman" w:hAnsi="Times New Roman"/>
          <w:sz w:val="28"/>
          <w:szCs w:val="28"/>
        </w:rPr>
        <w:t>Số liệu đếm xe (điểm n khoản 1 Điều 16).</w:t>
      </w:r>
    </w:p>
    <w:p w14:paraId="40E2C1D8" w14:textId="2DBA1AB4" w:rsidR="00484AD9" w:rsidRPr="00195E17" w:rsidRDefault="00ED1303" w:rsidP="00A6093A">
      <w:pPr>
        <w:widowControl/>
        <w:spacing w:before="120" w:after="120" w:line="259" w:lineRule="auto"/>
        <w:ind w:firstLine="567"/>
        <w:jc w:val="both"/>
        <w:rPr>
          <w:rFonts w:ascii="Times New Roman" w:hAnsi="Times New Roman"/>
          <w:sz w:val="28"/>
          <w:szCs w:val="28"/>
        </w:rPr>
      </w:pPr>
      <w:r>
        <w:rPr>
          <w:rFonts w:ascii="Times New Roman" w:hAnsi="Times New Roman"/>
          <w:sz w:val="28"/>
          <w:szCs w:val="28"/>
        </w:rPr>
        <w:t>(7</w:t>
      </w:r>
      <w:r w:rsidR="00195E17" w:rsidRPr="00195E17">
        <w:rPr>
          <w:rFonts w:ascii="Times New Roman" w:hAnsi="Times New Roman"/>
          <w:sz w:val="28"/>
          <w:szCs w:val="28"/>
        </w:rPr>
        <w:t xml:space="preserve">). </w:t>
      </w:r>
      <w:r w:rsidR="00484AD9" w:rsidRPr="00195E17">
        <w:rPr>
          <w:rFonts w:ascii="Times New Roman" w:hAnsi="Times New Roman"/>
          <w:sz w:val="28"/>
          <w:szCs w:val="28"/>
        </w:rPr>
        <w:t>Sổ thực hiện bảo dưỡng thường xuyên: Ghi chép kết quả thực hiện các hạng mục bảo dưỡng công trình (theo mẫu mới nhất tại Mẫu số 05 Phụ lục III ban hành kèm theo Thông tư 72).</w:t>
      </w:r>
    </w:p>
    <w:p w14:paraId="4BBAA130" w14:textId="6D9EE4B9" w:rsidR="00484AD9" w:rsidRDefault="00195E17" w:rsidP="00A6093A">
      <w:pPr>
        <w:widowControl/>
        <w:spacing w:before="120" w:after="120" w:line="259" w:lineRule="auto"/>
        <w:ind w:firstLine="567"/>
        <w:jc w:val="both"/>
        <w:rPr>
          <w:rFonts w:ascii="Times New Roman" w:hAnsi="Times New Roman"/>
          <w:sz w:val="28"/>
          <w:szCs w:val="28"/>
        </w:rPr>
      </w:pPr>
      <w:r w:rsidRPr="00195E17">
        <w:rPr>
          <w:rFonts w:ascii="Times New Roman" w:hAnsi="Times New Roman"/>
          <w:sz w:val="28"/>
          <w:szCs w:val="28"/>
        </w:rPr>
        <w:t>(</w:t>
      </w:r>
      <w:r w:rsidR="005E18F8">
        <w:rPr>
          <w:rFonts w:ascii="Times New Roman" w:hAnsi="Times New Roman"/>
          <w:sz w:val="28"/>
          <w:szCs w:val="28"/>
        </w:rPr>
        <w:t>8</w:t>
      </w:r>
      <w:r w:rsidRPr="00195E17">
        <w:rPr>
          <w:rFonts w:ascii="Times New Roman" w:hAnsi="Times New Roman"/>
          <w:sz w:val="28"/>
          <w:szCs w:val="28"/>
        </w:rPr>
        <w:t xml:space="preserve">). </w:t>
      </w:r>
      <w:r w:rsidR="00484AD9" w:rsidRPr="00195E17">
        <w:rPr>
          <w:rFonts w:ascii="Times New Roman" w:hAnsi="Times New Roman"/>
          <w:sz w:val="28"/>
          <w:szCs w:val="28"/>
        </w:rPr>
        <w:t>Nhật ký tuần kiểm: Sử dụng cho công tác kiểm tra, giám sát hoạt động tuần đường và bảo trì của cơ quan quản lý (lưu ý kiến nghị sửa đổi thích hợp vào nội dung sổ tuần đường).</w:t>
      </w:r>
    </w:p>
    <w:p w14:paraId="43504503" w14:textId="1AE2C650" w:rsidR="001A0B0F" w:rsidRPr="001A0B0F" w:rsidRDefault="001A0B0F" w:rsidP="00A6093A">
      <w:pPr>
        <w:widowControl/>
        <w:spacing w:before="120" w:after="120" w:line="259" w:lineRule="auto"/>
        <w:ind w:firstLine="567"/>
        <w:jc w:val="both"/>
        <w:rPr>
          <w:rFonts w:ascii="Times New Roman" w:hAnsi="Times New Roman"/>
          <w:sz w:val="28"/>
          <w:szCs w:val="28"/>
        </w:rPr>
      </w:pPr>
      <w:r w:rsidRPr="006E24AD">
        <w:rPr>
          <w:rFonts w:ascii="Times New Roman" w:hAnsi="Times New Roman"/>
          <w:b/>
          <w:bCs/>
          <w:sz w:val="28"/>
          <w:szCs w:val="28"/>
        </w:rPr>
        <w:t>b) Cơ sở dữ liệu đường bộ (điểm k khoản 1 Điều 16):</w:t>
      </w:r>
      <w:r w:rsidRPr="001A0B0F">
        <w:rPr>
          <w:rFonts w:ascii="Times New Roman" w:hAnsi="Times New Roman"/>
          <w:sz w:val="28"/>
          <w:szCs w:val="28"/>
        </w:rPr>
        <w:t xml:space="preserve"> Được cập nhật, bổ sung thường xuyên trong quá trình quản lý, vận hành</w:t>
      </w:r>
      <w:r w:rsidR="00E15423">
        <w:rPr>
          <w:rFonts w:ascii="Times New Roman" w:hAnsi="Times New Roman"/>
          <w:sz w:val="28"/>
          <w:szCs w:val="28"/>
        </w:rPr>
        <w:t>.</w:t>
      </w:r>
    </w:p>
    <w:p w14:paraId="04EAF715" w14:textId="732BCF70" w:rsidR="00443516" w:rsidRDefault="00443516" w:rsidP="00195E17">
      <w:pPr>
        <w:tabs>
          <w:tab w:val="num" w:pos="720"/>
        </w:tabs>
        <w:spacing w:before="120" w:after="120"/>
        <w:ind w:firstLine="567"/>
        <w:jc w:val="both"/>
        <w:rPr>
          <w:rFonts w:ascii="Times New Roman" w:hAnsi="Times New Roman"/>
          <w:sz w:val="28"/>
          <w:szCs w:val="28"/>
        </w:rPr>
      </w:pPr>
      <w:r w:rsidRPr="006E24AD">
        <w:rPr>
          <w:rFonts w:ascii="Times New Roman" w:hAnsi="Times New Roman"/>
          <w:b/>
          <w:bCs/>
          <w:sz w:val="28"/>
          <w:szCs w:val="28"/>
        </w:rPr>
        <w:t>2.</w:t>
      </w:r>
      <w:r w:rsidR="00AF7071" w:rsidRPr="006E24AD">
        <w:rPr>
          <w:rFonts w:ascii="Times New Roman" w:hAnsi="Times New Roman"/>
          <w:b/>
          <w:bCs/>
          <w:sz w:val="28"/>
          <w:szCs w:val="28"/>
        </w:rPr>
        <w:t>2</w:t>
      </w:r>
      <w:r w:rsidRPr="006E24AD">
        <w:rPr>
          <w:rFonts w:ascii="Times New Roman" w:hAnsi="Times New Roman"/>
          <w:b/>
          <w:bCs/>
          <w:sz w:val="28"/>
          <w:szCs w:val="28"/>
        </w:rPr>
        <w:t xml:space="preserve">. </w:t>
      </w:r>
      <w:r w:rsidR="0017730D" w:rsidRPr="006E24AD">
        <w:rPr>
          <w:rFonts w:ascii="Times New Roman" w:hAnsi="Times New Roman"/>
          <w:b/>
          <w:bCs/>
          <w:sz w:val="28"/>
          <w:szCs w:val="28"/>
        </w:rPr>
        <w:t>Kiến nghị đề xuất</w:t>
      </w:r>
      <w:r w:rsidR="000D6E4D" w:rsidRPr="006E24AD">
        <w:rPr>
          <w:rFonts w:ascii="Times New Roman" w:hAnsi="Times New Roman"/>
          <w:b/>
          <w:bCs/>
          <w:sz w:val="28"/>
          <w:szCs w:val="28"/>
        </w:rPr>
        <w:t>:</w:t>
      </w:r>
      <w:r w:rsidR="000D6E4D" w:rsidRPr="00195E17">
        <w:rPr>
          <w:rFonts w:ascii="Times New Roman" w:hAnsi="Times New Roman"/>
          <w:sz w:val="28"/>
          <w:szCs w:val="28"/>
        </w:rPr>
        <w:t xml:space="preserve"> Kiến nghị Lãnh đạo Cục</w:t>
      </w:r>
      <w:r w:rsidR="00295511" w:rsidRPr="00195E17">
        <w:rPr>
          <w:rFonts w:ascii="Times New Roman" w:hAnsi="Times New Roman"/>
          <w:sz w:val="28"/>
          <w:szCs w:val="28"/>
        </w:rPr>
        <w:t xml:space="preserve"> xem xét, chấp thuận</w:t>
      </w:r>
      <w:r w:rsidR="000D6E4D" w:rsidRPr="00195E17">
        <w:rPr>
          <w:rFonts w:ascii="Times New Roman" w:hAnsi="Times New Roman"/>
          <w:sz w:val="28"/>
          <w:szCs w:val="28"/>
        </w:rPr>
        <w:t xml:space="preserve"> ban </w:t>
      </w:r>
      <w:r w:rsidR="000D6E4D" w:rsidRPr="00195E17">
        <w:rPr>
          <w:rFonts w:ascii="Times New Roman" w:hAnsi="Times New Roman"/>
          <w:sz w:val="28"/>
          <w:szCs w:val="28"/>
        </w:rPr>
        <w:lastRenderedPageBreak/>
        <w:t>hành</w:t>
      </w:r>
      <w:r w:rsidR="00295511" w:rsidRPr="00195E17">
        <w:rPr>
          <w:rFonts w:ascii="Times New Roman" w:hAnsi="Times New Roman"/>
          <w:sz w:val="28"/>
          <w:szCs w:val="28"/>
        </w:rPr>
        <w:t xml:space="preserve"> chuẩn hoá số liệu kết cấu hạ tầng đường bộ và sổ ghi chép, cụ thể:</w:t>
      </w:r>
    </w:p>
    <w:p w14:paraId="7A5EBE31" w14:textId="3EFF76F4" w:rsidR="002021F1" w:rsidRDefault="002021F1" w:rsidP="00195E17">
      <w:pPr>
        <w:tabs>
          <w:tab w:val="num" w:pos="720"/>
        </w:tabs>
        <w:spacing w:before="120" w:after="120"/>
        <w:ind w:firstLine="567"/>
        <w:jc w:val="both"/>
        <w:rPr>
          <w:rFonts w:ascii="Times New Roman" w:hAnsi="Times New Roman"/>
          <w:sz w:val="28"/>
          <w:szCs w:val="28"/>
        </w:rPr>
      </w:pPr>
      <w:r>
        <w:rPr>
          <w:rFonts w:ascii="Times New Roman" w:hAnsi="Times New Roman"/>
          <w:sz w:val="28"/>
          <w:szCs w:val="28"/>
        </w:rPr>
        <w:t>2.2.1. Chuẩn hoá các loại sổ sách:</w:t>
      </w:r>
    </w:p>
    <w:tbl>
      <w:tblPr>
        <w:tblStyle w:val="TableGrid"/>
        <w:tblW w:w="9209" w:type="dxa"/>
        <w:tblLook w:val="04A0" w:firstRow="1" w:lastRow="0" w:firstColumn="1" w:lastColumn="0" w:noHBand="0" w:noVBand="1"/>
      </w:tblPr>
      <w:tblGrid>
        <w:gridCol w:w="777"/>
        <w:gridCol w:w="1722"/>
        <w:gridCol w:w="1814"/>
        <w:gridCol w:w="3249"/>
        <w:gridCol w:w="1647"/>
      </w:tblGrid>
      <w:tr w:rsidR="00327E18" w:rsidRPr="00327E18" w14:paraId="0F69B978" w14:textId="10BEAFD9" w:rsidTr="00B97A4D">
        <w:tc>
          <w:tcPr>
            <w:tcW w:w="692" w:type="dxa"/>
          </w:tcPr>
          <w:p w14:paraId="546426A4" w14:textId="310D35B9" w:rsidR="00327E18" w:rsidRPr="00327E18" w:rsidRDefault="005C7019" w:rsidP="00327E18">
            <w:pPr>
              <w:tabs>
                <w:tab w:val="num" w:pos="720"/>
              </w:tabs>
              <w:spacing w:before="120" w:after="120"/>
              <w:jc w:val="center"/>
              <w:rPr>
                <w:rFonts w:ascii="Times New Roman" w:hAnsi="Times New Roman"/>
                <w:b/>
                <w:bCs/>
                <w:sz w:val="28"/>
                <w:szCs w:val="28"/>
              </w:rPr>
            </w:pPr>
            <w:r>
              <w:rPr>
                <w:rFonts w:ascii="Times New Roman" w:hAnsi="Times New Roman"/>
                <w:b/>
                <w:bCs/>
                <w:sz w:val="28"/>
                <w:szCs w:val="28"/>
              </w:rPr>
              <w:t>Mẫu</w:t>
            </w:r>
          </w:p>
        </w:tc>
        <w:tc>
          <w:tcPr>
            <w:tcW w:w="1742" w:type="dxa"/>
          </w:tcPr>
          <w:p w14:paraId="212B4024" w14:textId="50AD9905" w:rsidR="00327E18" w:rsidRPr="00327E18" w:rsidRDefault="00327E18" w:rsidP="00327E18">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Tên sổ</w:t>
            </w:r>
          </w:p>
        </w:tc>
        <w:tc>
          <w:tcPr>
            <w:tcW w:w="1819" w:type="dxa"/>
          </w:tcPr>
          <w:p w14:paraId="13486166" w14:textId="76A456CD" w:rsidR="00327E18" w:rsidRPr="00327E18" w:rsidRDefault="00327E18" w:rsidP="00327E18">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Căn cứ</w:t>
            </w:r>
          </w:p>
        </w:tc>
        <w:tc>
          <w:tcPr>
            <w:tcW w:w="3309" w:type="dxa"/>
          </w:tcPr>
          <w:p w14:paraId="5ACD41FF" w14:textId="3D969AE1" w:rsidR="00327E18" w:rsidRPr="00327E18" w:rsidRDefault="00327E18" w:rsidP="00327E18">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Nội dụng</w:t>
            </w:r>
          </w:p>
        </w:tc>
        <w:tc>
          <w:tcPr>
            <w:tcW w:w="1647" w:type="dxa"/>
          </w:tcPr>
          <w:p w14:paraId="7E6CD2CC" w14:textId="5F11C935" w:rsidR="00327E18" w:rsidRPr="00327E18" w:rsidRDefault="00327E18" w:rsidP="00327E18">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Ghi chú</w:t>
            </w:r>
          </w:p>
        </w:tc>
      </w:tr>
      <w:tr w:rsidR="00327E18" w14:paraId="606CF80E" w14:textId="2FDFDA71" w:rsidTr="00B97A4D">
        <w:tc>
          <w:tcPr>
            <w:tcW w:w="692" w:type="dxa"/>
            <w:vAlign w:val="center"/>
          </w:tcPr>
          <w:p w14:paraId="65FCDE4C" w14:textId="76799DFA" w:rsidR="00327E18" w:rsidRDefault="00327E18"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1</w:t>
            </w:r>
          </w:p>
        </w:tc>
        <w:tc>
          <w:tcPr>
            <w:tcW w:w="1742" w:type="dxa"/>
            <w:vAlign w:val="center"/>
          </w:tcPr>
          <w:p w14:paraId="30E9022C" w14:textId="20618E6D" w:rsidR="00327E18" w:rsidRDefault="006D16C0" w:rsidP="00195E17">
            <w:pPr>
              <w:tabs>
                <w:tab w:val="num" w:pos="720"/>
              </w:tabs>
              <w:spacing w:before="120" w:after="120"/>
              <w:jc w:val="both"/>
              <w:rPr>
                <w:rFonts w:ascii="Times New Roman" w:hAnsi="Times New Roman"/>
                <w:sz w:val="28"/>
                <w:szCs w:val="28"/>
              </w:rPr>
            </w:pPr>
            <w:r>
              <w:rPr>
                <w:rFonts w:ascii="Times New Roman" w:hAnsi="Times New Roman"/>
                <w:sz w:val="28"/>
                <w:szCs w:val="28"/>
              </w:rPr>
              <w:t>Nhật ký</w:t>
            </w:r>
            <w:r w:rsidR="00327E18">
              <w:rPr>
                <w:rFonts w:ascii="Times New Roman" w:hAnsi="Times New Roman"/>
                <w:sz w:val="28"/>
                <w:szCs w:val="28"/>
              </w:rPr>
              <w:t xml:space="preserve"> tuần đường</w:t>
            </w:r>
          </w:p>
        </w:tc>
        <w:tc>
          <w:tcPr>
            <w:tcW w:w="1819" w:type="dxa"/>
            <w:vAlign w:val="center"/>
          </w:tcPr>
          <w:p w14:paraId="76050F6C" w14:textId="06304345" w:rsidR="00327E18" w:rsidRDefault="00C3417E" w:rsidP="008376E5">
            <w:pPr>
              <w:tabs>
                <w:tab w:val="num" w:pos="720"/>
              </w:tabs>
              <w:spacing w:before="120" w:after="120"/>
              <w:ind w:right="-103"/>
              <w:rPr>
                <w:rFonts w:ascii="Times New Roman" w:hAnsi="Times New Roman"/>
                <w:sz w:val="28"/>
                <w:szCs w:val="28"/>
              </w:rPr>
            </w:pPr>
            <w:r w:rsidRPr="00195E17">
              <w:rPr>
                <w:rFonts w:ascii="Times New Roman" w:hAnsi="Times New Roman"/>
                <w:sz w:val="28"/>
                <w:szCs w:val="28"/>
              </w:rPr>
              <w:t>điểm k khoản 1 Điều 16</w:t>
            </w:r>
            <w:r>
              <w:rPr>
                <w:rFonts w:ascii="Times New Roman" w:hAnsi="Times New Roman"/>
                <w:sz w:val="28"/>
                <w:szCs w:val="28"/>
              </w:rPr>
              <w:t xml:space="preserve"> Thông tư số 41/2024/TT-BGTVT</w:t>
            </w:r>
          </w:p>
        </w:tc>
        <w:tc>
          <w:tcPr>
            <w:tcW w:w="3309" w:type="dxa"/>
            <w:vAlign w:val="center"/>
          </w:tcPr>
          <w:p w14:paraId="531AE4A6" w14:textId="77777777" w:rsidR="00327E18" w:rsidRDefault="00834C6C"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 Tuần tra, kiểm tra kết cấu hạ tầng đường bộ (mặt đường, lề đường, hệ thống ATGT, thoát nước, </w:t>
            </w:r>
            <w:r w:rsidR="001E0646">
              <w:rPr>
                <w:rFonts w:ascii="Times New Roman" w:hAnsi="Times New Roman"/>
                <w:sz w:val="28"/>
                <w:szCs w:val="28"/>
              </w:rPr>
              <w:t>hệ thống điện chiếu sáng và cây xanh, công trình đường bộ);</w:t>
            </w:r>
          </w:p>
          <w:p w14:paraId="7D9DAF2F" w14:textId="77777777" w:rsidR="001E0646" w:rsidRDefault="001E0646"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 </w:t>
            </w:r>
            <w:r w:rsidR="00CA172A">
              <w:rPr>
                <w:rFonts w:ascii="Times New Roman" w:hAnsi="Times New Roman"/>
                <w:sz w:val="28"/>
                <w:szCs w:val="28"/>
              </w:rPr>
              <w:t>Công tác quản lý giao thông;</w:t>
            </w:r>
          </w:p>
          <w:p w14:paraId="3B2DA057" w14:textId="3EF53398" w:rsidR="00CA172A" w:rsidRDefault="00CA172A"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Phiếu giao ca.</w:t>
            </w:r>
          </w:p>
        </w:tc>
        <w:tc>
          <w:tcPr>
            <w:tcW w:w="1647" w:type="dxa"/>
            <w:vAlign w:val="center"/>
          </w:tcPr>
          <w:p w14:paraId="39CBDE1E" w14:textId="450676C4" w:rsidR="00327E18" w:rsidRDefault="002F52D7" w:rsidP="00CA4730">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Mẫu sổ theo </w:t>
            </w:r>
            <w:r w:rsidR="006479F6">
              <w:rPr>
                <w:rFonts w:ascii="Times New Roman" w:hAnsi="Times New Roman"/>
                <w:sz w:val="28"/>
                <w:szCs w:val="28"/>
              </w:rPr>
              <w:t>Phụ lục VIII Thông tư số 41/2024/TT-BGTVT</w:t>
            </w:r>
            <w:r w:rsidR="00AE6151">
              <w:rPr>
                <w:rFonts w:ascii="Times New Roman" w:hAnsi="Times New Roman"/>
                <w:sz w:val="28"/>
                <w:szCs w:val="28"/>
              </w:rPr>
              <w:t xml:space="preserve"> </w:t>
            </w:r>
          </w:p>
        </w:tc>
      </w:tr>
      <w:tr w:rsidR="00CA172A" w14:paraId="4DC2C4C7" w14:textId="77777777" w:rsidTr="00B97A4D">
        <w:tc>
          <w:tcPr>
            <w:tcW w:w="692" w:type="dxa"/>
            <w:vAlign w:val="center"/>
          </w:tcPr>
          <w:p w14:paraId="022503F8" w14:textId="0E7F5E65" w:rsidR="00CA172A" w:rsidRDefault="007B4183"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2</w:t>
            </w:r>
          </w:p>
        </w:tc>
        <w:tc>
          <w:tcPr>
            <w:tcW w:w="1742" w:type="dxa"/>
            <w:vAlign w:val="center"/>
          </w:tcPr>
          <w:p w14:paraId="6115F850" w14:textId="1DB05279" w:rsidR="00CA172A" w:rsidRDefault="005C7019" w:rsidP="00195E17">
            <w:pPr>
              <w:tabs>
                <w:tab w:val="num" w:pos="720"/>
              </w:tabs>
              <w:spacing w:before="120" w:after="120"/>
              <w:jc w:val="both"/>
              <w:rPr>
                <w:rFonts w:ascii="Times New Roman" w:hAnsi="Times New Roman"/>
                <w:sz w:val="28"/>
                <w:szCs w:val="28"/>
              </w:rPr>
            </w:pPr>
            <w:r>
              <w:rPr>
                <w:rFonts w:ascii="Times New Roman" w:hAnsi="Times New Roman"/>
                <w:sz w:val="28"/>
                <w:szCs w:val="28"/>
              </w:rPr>
              <w:t>T</w:t>
            </w:r>
            <w:r w:rsidR="006D291D">
              <w:rPr>
                <w:rFonts w:ascii="Times New Roman" w:hAnsi="Times New Roman"/>
                <w:sz w:val="28"/>
                <w:szCs w:val="28"/>
              </w:rPr>
              <w:t>rực bảo đảm giao thông</w:t>
            </w:r>
            <w:r>
              <w:rPr>
                <w:rFonts w:ascii="Times New Roman" w:hAnsi="Times New Roman"/>
                <w:sz w:val="28"/>
                <w:szCs w:val="28"/>
              </w:rPr>
              <w:t>, trực bão lụt; trực hotline</w:t>
            </w:r>
          </w:p>
        </w:tc>
        <w:tc>
          <w:tcPr>
            <w:tcW w:w="1819" w:type="dxa"/>
            <w:vAlign w:val="center"/>
          </w:tcPr>
          <w:p w14:paraId="22E41040" w14:textId="1D7909CB" w:rsidR="00CA172A" w:rsidRPr="00195E17" w:rsidRDefault="00B51FAB" w:rsidP="008376E5">
            <w:pPr>
              <w:tabs>
                <w:tab w:val="num" w:pos="720"/>
              </w:tabs>
              <w:spacing w:before="120" w:after="120"/>
              <w:ind w:right="-103"/>
              <w:rPr>
                <w:rFonts w:ascii="Times New Roman" w:hAnsi="Times New Roman"/>
                <w:sz w:val="28"/>
                <w:szCs w:val="28"/>
              </w:rPr>
            </w:pPr>
            <w:r>
              <w:rPr>
                <w:rFonts w:ascii="Times New Roman" w:hAnsi="Times New Roman"/>
                <w:sz w:val="28"/>
                <w:szCs w:val="28"/>
              </w:rPr>
              <w:t>Mục 4.2.3 TCVN 14182:2024</w:t>
            </w:r>
          </w:p>
        </w:tc>
        <w:tc>
          <w:tcPr>
            <w:tcW w:w="3309" w:type="dxa"/>
            <w:vAlign w:val="center"/>
          </w:tcPr>
          <w:p w14:paraId="2DCBA705" w14:textId="77777777" w:rsidR="00CA172A" w:rsidRDefault="00B51FAB"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Trực bảo đảm giao thông ngày nghỉ</w:t>
            </w:r>
            <w:r w:rsidR="00544CCA">
              <w:rPr>
                <w:rFonts w:ascii="Times New Roman" w:hAnsi="Times New Roman"/>
                <w:sz w:val="28"/>
                <w:szCs w:val="28"/>
              </w:rPr>
              <w:t xml:space="preserve"> thứ 7, CN; Lễ, Tết;</w:t>
            </w:r>
          </w:p>
          <w:p w14:paraId="630334D8" w14:textId="77777777" w:rsidR="00544CCA" w:rsidRDefault="00544CCA"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Trực</w:t>
            </w:r>
            <w:r w:rsidR="00CC23EE">
              <w:rPr>
                <w:rFonts w:ascii="Times New Roman" w:hAnsi="Times New Roman"/>
                <w:sz w:val="28"/>
                <w:szCs w:val="28"/>
              </w:rPr>
              <w:t xml:space="preserve"> mưa, bão (thiên tai);</w:t>
            </w:r>
          </w:p>
          <w:p w14:paraId="2250230B" w14:textId="31343759" w:rsidR="00CC23EE" w:rsidRDefault="00CC23EE"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Trực hotline; đối phó sự cố.</w:t>
            </w:r>
          </w:p>
        </w:tc>
        <w:tc>
          <w:tcPr>
            <w:tcW w:w="1647" w:type="dxa"/>
            <w:vAlign w:val="center"/>
          </w:tcPr>
          <w:p w14:paraId="775D34E2" w14:textId="48247986" w:rsidR="00CA172A" w:rsidRDefault="00B97A4D" w:rsidP="00CA4730">
            <w:pPr>
              <w:tabs>
                <w:tab w:val="num" w:pos="720"/>
              </w:tabs>
              <w:spacing w:before="120" w:after="120"/>
              <w:jc w:val="both"/>
              <w:rPr>
                <w:rFonts w:ascii="Times New Roman" w:hAnsi="Times New Roman"/>
                <w:sz w:val="28"/>
                <w:szCs w:val="28"/>
              </w:rPr>
            </w:pPr>
            <w:r>
              <w:rPr>
                <w:rFonts w:ascii="Times New Roman" w:hAnsi="Times New Roman"/>
                <w:sz w:val="28"/>
                <w:szCs w:val="28"/>
              </w:rPr>
              <w:t>Mẫu s</w:t>
            </w:r>
            <w:r w:rsidR="00EB2DB6">
              <w:rPr>
                <w:rFonts w:ascii="Times New Roman" w:hAnsi="Times New Roman"/>
                <w:sz w:val="28"/>
                <w:szCs w:val="28"/>
              </w:rPr>
              <w:t>ổ</w:t>
            </w:r>
            <w:r>
              <w:rPr>
                <w:rFonts w:ascii="Times New Roman" w:hAnsi="Times New Roman"/>
                <w:sz w:val="28"/>
                <w:szCs w:val="28"/>
              </w:rPr>
              <w:t xml:space="preserve"> theo yêu cầu thực tế </w:t>
            </w:r>
          </w:p>
        </w:tc>
      </w:tr>
      <w:tr w:rsidR="00B97A4D" w14:paraId="4504C290" w14:textId="77777777" w:rsidTr="00B97A4D">
        <w:tc>
          <w:tcPr>
            <w:tcW w:w="692" w:type="dxa"/>
            <w:vAlign w:val="center"/>
          </w:tcPr>
          <w:p w14:paraId="42F46954" w14:textId="62A8EB5F" w:rsidR="00B97A4D" w:rsidRDefault="00B97A4D"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3</w:t>
            </w:r>
          </w:p>
        </w:tc>
        <w:tc>
          <w:tcPr>
            <w:tcW w:w="1742" w:type="dxa"/>
            <w:vAlign w:val="center"/>
          </w:tcPr>
          <w:p w14:paraId="35799475" w14:textId="2D90C596" w:rsidR="00B97A4D" w:rsidRDefault="005C7019" w:rsidP="00195E17">
            <w:pPr>
              <w:tabs>
                <w:tab w:val="num" w:pos="720"/>
              </w:tabs>
              <w:spacing w:before="120" w:after="120"/>
              <w:jc w:val="both"/>
              <w:rPr>
                <w:rFonts w:ascii="Times New Roman" w:hAnsi="Times New Roman"/>
                <w:sz w:val="28"/>
                <w:szCs w:val="28"/>
              </w:rPr>
            </w:pPr>
            <w:r>
              <w:rPr>
                <w:rFonts w:ascii="Times New Roman" w:hAnsi="Times New Roman"/>
                <w:sz w:val="28"/>
                <w:szCs w:val="28"/>
              </w:rPr>
              <w:t>T</w:t>
            </w:r>
            <w:r w:rsidR="00EB2DB6">
              <w:rPr>
                <w:rFonts w:ascii="Times New Roman" w:hAnsi="Times New Roman"/>
                <w:sz w:val="28"/>
                <w:szCs w:val="28"/>
              </w:rPr>
              <w:t>rực chốt</w:t>
            </w:r>
          </w:p>
        </w:tc>
        <w:tc>
          <w:tcPr>
            <w:tcW w:w="1819" w:type="dxa"/>
            <w:vAlign w:val="center"/>
          </w:tcPr>
          <w:p w14:paraId="14411749" w14:textId="2093682A" w:rsidR="00B97A4D" w:rsidRDefault="00EB2DB6" w:rsidP="008376E5">
            <w:pPr>
              <w:tabs>
                <w:tab w:val="num" w:pos="720"/>
              </w:tabs>
              <w:spacing w:before="120" w:after="120"/>
              <w:ind w:right="-103"/>
              <w:rPr>
                <w:rFonts w:ascii="Times New Roman" w:hAnsi="Times New Roman"/>
                <w:sz w:val="28"/>
                <w:szCs w:val="28"/>
              </w:rPr>
            </w:pPr>
            <w:r>
              <w:rPr>
                <w:rFonts w:ascii="Times New Roman" w:hAnsi="Times New Roman"/>
                <w:sz w:val="28"/>
                <w:szCs w:val="28"/>
              </w:rPr>
              <w:t>Theo yêu cầu thực tế</w:t>
            </w:r>
          </w:p>
        </w:tc>
        <w:tc>
          <w:tcPr>
            <w:tcW w:w="3309" w:type="dxa"/>
            <w:vAlign w:val="center"/>
          </w:tcPr>
          <w:p w14:paraId="78111EEC" w14:textId="77777777" w:rsidR="00B97A4D" w:rsidRDefault="00EB2DB6"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Trực chốt trên cao tốc;</w:t>
            </w:r>
          </w:p>
          <w:p w14:paraId="202709A3" w14:textId="7E300B15" w:rsidR="00EB2DB6" w:rsidRDefault="00EB2DB6"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Trực chốt tại các vị trí xảy ra sự cố trên quốc lộ (ngập úng sâu, sạt lở đứt đường …).</w:t>
            </w:r>
          </w:p>
        </w:tc>
        <w:tc>
          <w:tcPr>
            <w:tcW w:w="1647" w:type="dxa"/>
            <w:vAlign w:val="center"/>
          </w:tcPr>
          <w:p w14:paraId="14A97BF2" w14:textId="6119A231" w:rsidR="00B97A4D" w:rsidRDefault="00C01D29" w:rsidP="00E02C0E">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Mẫu sổ theo yêu cầu thực tế </w:t>
            </w:r>
          </w:p>
        </w:tc>
      </w:tr>
      <w:tr w:rsidR="00C01D29" w14:paraId="1816B716" w14:textId="77777777" w:rsidTr="00B97A4D">
        <w:tc>
          <w:tcPr>
            <w:tcW w:w="692" w:type="dxa"/>
            <w:vAlign w:val="center"/>
          </w:tcPr>
          <w:p w14:paraId="6BC2298B" w14:textId="3A7A8FF9" w:rsidR="00C01D29" w:rsidRDefault="00C01D29"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4</w:t>
            </w:r>
          </w:p>
        </w:tc>
        <w:tc>
          <w:tcPr>
            <w:tcW w:w="1742" w:type="dxa"/>
            <w:vAlign w:val="center"/>
          </w:tcPr>
          <w:p w14:paraId="12C09C1B" w14:textId="31B9EA65" w:rsidR="00C01D29" w:rsidRDefault="005C7019" w:rsidP="00195E17">
            <w:pPr>
              <w:tabs>
                <w:tab w:val="num" w:pos="720"/>
              </w:tabs>
              <w:spacing w:before="120" w:after="120"/>
              <w:jc w:val="both"/>
              <w:rPr>
                <w:rFonts w:ascii="Times New Roman" w:hAnsi="Times New Roman"/>
                <w:sz w:val="28"/>
                <w:szCs w:val="28"/>
              </w:rPr>
            </w:pPr>
            <w:r>
              <w:rPr>
                <w:rFonts w:ascii="Times New Roman" w:hAnsi="Times New Roman"/>
                <w:sz w:val="28"/>
                <w:szCs w:val="28"/>
              </w:rPr>
              <w:t>Tổng hợp</w:t>
            </w:r>
            <w:r w:rsidR="00016A84">
              <w:rPr>
                <w:rFonts w:ascii="Times New Roman" w:hAnsi="Times New Roman"/>
                <w:sz w:val="28"/>
                <w:szCs w:val="28"/>
              </w:rPr>
              <w:t xml:space="preserve"> kết quả đếm xe</w:t>
            </w:r>
          </w:p>
        </w:tc>
        <w:tc>
          <w:tcPr>
            <w:tcW w:w="1819" w:type="dxa"/>
            <w:vAlign w:val="center"/>
          </w:tcPr>
          <w:p w14:paraId="02316CC9" w14:textId="29393563" w:rsidR="00C01D29" w:rsidRDefault="00A2293E" w:rsidP="00A2293E">
            <w:pPr>
              <w:tabs>
                <w:tab w:val="num" w:pos="720"/>
              </w:tabs>
              <w:spacing w:before="120" w:after="120"/>
              <w:ind w:right="-103"/>
              <w:rPr>
                <w:rFonts w:ascii="Times New Roman" w:hAnsi="Times New Roman"/>
                <w:sz w:val="28"/>
                <w:szCs w:val="28"/>
              </w:rPr>
            </w:pPr>
            <w:r w:rsidRPr="00195E17">
              <w:rPr>
                <w:rFonts w:ascii="Times New Roman" w:hAnsi="Times New Roman"/>
                <w:sz w:val="28"/>
                <w:szCs w:val="28"/>
              </w:rPr>
              <w:t>điểm n khoản 1 Điều 16</w:t>
            </w:r>
            <w:r>
              <w:rPr>
                <w:rFonts w:ascii="Times New Roman" w:hAnsi="Times New Roman"/>
                <w:sz w:val="28"/>
                <w:szCs w:val="28"/>
              </w:rPr>
              <w:t xml:space="preserve"> Thông tư số </w:t>
            </w:r>
            <w:r w:rsidR="0006258B">
              <w:rPr>
                <w:rFonts w:ascii="Times New Roman" w:hAnsi="Times New Roman"/>
                <w:sz w:val="28"/>
                <w:szCs w:val="28"/>
              </w:rPr>
              <w:t xml:space="preserve">41/2024/TT-BGTVT; </w:t>
            </w:r>
            <w:r w:rsidR="008F3641">
              <w:rPr>
                <w:rFonts w:ascii="Times New Roman" w:hAnsi="Times New Roman"/>
                <w:sz w:val="28"/>
                <w:szCs w:val="28"/>
              </w:rPr>
              <w:t>TCVN 14182:2024</w:t>
            </w:r>
          </w:p>
        </w:tc>
        <w:tc>
          <w:tcPr>
            <w:tcW w:w="3309" w:type="dxa"/>
            <w:vAlign w:val="center"/>
          </w:tcPr>
          <w:p w14:paraId="2C292248" w14:textId="77777777" w:rsidR="00C01D29" w:rsidRDefault="008F3641"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 </w:t>
            </w:r>
            <w:r w:rsidR="00ED1A99">
              <w:rPr>
                <w:rFonts w:ascii="Times New Roman" w:hAnsi="Times New Roman"/>
                <w:sz w:val="28"/>
                <w:szCs w:val="28"/>
              </w:rPr>
              <w:t>Tổng hợp số liệu đếm xe;</w:t>
            </w:r>
          </w:p>
          <w:p w14:paraId="3D271E9B" w14:textId="58A3EC75" w:rsidR="00ED1A99" w:rsidRDefault="00ED1A99"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Theo dõi</w:t>
            </w:r>
            <w:r w:rsidR="003A4F3E">
              <w:rPr>
                <w:rFonts w:ascii="Times New Roman" w:hAnsi="Times New Roman"/>
                <w:sz w:val="28"/>
                <w:szCs w:val="28"/>
              </w:rPr>
              <w:t xml:space="preserve"> và báo</w:t>
            </w:r>
            <w:r w:rsidR="009146B1">
              <w:rPr>
                <w:rFonts w:ascii="Times New Roman" w:hAnsi="Times New Roman"/>
                <w:sz w:val="28"/>
                <w:szCs w:val="28"/>
              </w:rPr>
              <w:t xml:space="preserve"> cáo</w:t>
            </w:r>
            <w:r>
              <w:rPr>
                <w:rFonts w:ascii="Times New Roman" w:hAnsi="Times New Roman"/>
                <w:sz w:val="28"/>
                <w:szCs w:val="28"/>
              </w:rPr>
              <w:t xml:space="preserve"> TNGT;</w:t>
            </w:r>
          </w:p>
        </w:tc>
        <w:tc>
          <w:tcPr>
            <w:tcW w:w="1647" w:type="dxa"/>
            <w:vAlign w:val="center"/>
          </w:tcPr>
          <w:p w14:paraId="20CDF402" w14:textId="1E8712C5" w:rsidR="00C01D29" w:rsidRDefault="003A4F3E" w:rsidP="00E02C0E">
            <w:pPr>
              <w:tabs>
                <w:tab w:val="num" w:pos="720"/>
              </w:tabs>
              <w:spacing w:before="120" w:after="120"/>
              <w:jc w:val="both"/>
              <w:rPr>
                <w:rFonts w:ascii="Times New Roman" w:hAnsi="Times New Roman"/>
                <w:sz w:val="28"/>
                <w:szCs w:val="28"/>
              </w:rPr>
            </w:pPr>
            <w:r>
              <w:rPr>
                <w:rFonts w:ascii="Times New Roman" w:hAnsi="Times New Roman"/>
                <w:sz w:val="28"/>
                <w:szCs w:val="28"/>
              </w:rPr>
              <w:t>Mẫu theo Phụ lục C TCVN 14182:2024</w:t>
            </w:r>
            <w:r w:rsidR="00AE6151">
              <w:rPr>
                <w:rFonts w:ascii="Times New Roman" w:hAnsi="Times New Roman"/>
                <w:sz w:val="28"/>
                <w:szCs w:val="28"/>
              </w:rPr>
              <w:t xml:space="preserve"> </w:t>
            </w:r>
          </w:p>
        </w:tc>
      </w:tr>
      <w:tr w:rsidR="003A4F3E" w14:paraId="56EC47A3" w14:textId="77777777" w:rsidTr="00B97A4D">
        <w:tc>
          <w:tcPr>
            <w:tcW w:w="692" w:type="dxa"/>
            <w:vAlign w:val="center"/>
          </w:tcPr>
          <w:p w14:paraId="60350866" w14:textId="41852C5B" w:rsidR="003A4F3E" w:rsidRDefault="003A4F3E"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5</w:t>
            </w:r>
          </w:p>
        </w:tc>
        <w:tc>
          <w:tcPr>
            <w:tcW w:w="1742" w:type="dxa"/>
            <w:vAlign w:val="center"/>
          </w:tcPr>
          <w:p w14:paraId="6D901DFF" w14:textId="0EDFBDF1" w:rsidR="003A4F3E" w:rsidRDefault="000D204E" w:rsidP="00CA4730">
            <w:pPr>
              <w:tabs>
                <w:tab w:val="num" w:pos="720"/>
              </w:tabs>
              <w:spacing w:before="120" w:after="120"/>
              <w:jc w:val="both"/>
              <w:rPr>
                <w:rFonts w:ascii="Times New Roman" w:hAnsi="Times New Roman"/>
                <w:sz w:val="28"/>
                <w:szCs w:val="28"/>
              </w:rPr>
            </w:pPr>
            <w:r>
              <w:rPr>
                <w:rFonts w:ascii="Times New Roman" w:hAnsi="Times New Roman"/>
                <w:sz w:val="28"/>
                <w:szCs w:val="28"/>
              </w:rPr>
              <w:t>Q</w:t>
            </w:r>
            <w:r w:rsidR="00A705E1">
              <w:rPr>
                <w:rFonts w:ascii="Times New Roman" w:hAnsi="Times New Roman"/>
                <w:sz w:val="28"/>
                <w:szCs w:val="28"/>
              </w:rPr>
              <w:t>uản lý cầu</w:t>
            </w:r>
            <w:r w:rsidR="00CA4730">
              <w:rPr>
                <w:rFonts w:ascii="Times New Roman" w:hAnsi="Times New Roman"/>
                <w:sz w:val="28"/>
                <w:szCs w:val="28"/>
              </w:rPr>
              <w:t xml:space="preserve"> (hầm;</w:t>
            </w:r>
            <w:r w:rsidR="00A705E1">
              <w:rPr>
                <w:rFonts w:ascii="Times New Roman" w:hAnsi="Times New Roman"/>
                <w:sz w:val="28"/>
                <w:szCs w:val="28"/>
              </w:rPr>
              <w:t xml:space="preserve"> công trình phòng hộ</w:t>
            </w:r>
            <w:r w:rsidR="00CA4730">
              <w:rPr>
                <w:rFonts w:ascii="Times New Roman" w:hAnsi="Times New Roman"/>
                <w:sz w:val="28"/>
                <w:szCs w:val="28"/>
              </w:rPr>
              <w:t>)</w:t>
            </w:r>
          </w:p>
        </w:tc>
        <w:tc>
          <w:tcPr>
            <w:tcW w:w="1819" w:type="dxa"/>
            <w:vAlign w:val="center"/>
          </w:tcPr>
          <w:p w14:paraId="4CDBC3E2" w14:textId="2D16DC91" w:rsidR="003A4F3E" w:rsidRPr="00195E17" w:rsidRDefault="00A705E1" w:rsidP="00A2293E">
            <w:pPr>
              <w:tabs>
                <w:tab w:val="num" w:pos="720"/>
              </w:tabs>
              <w:spacing w:before="120" w:after="120"/>
              <w:ind w:right="-103"/>
              <w:rPr>
                <w:rFonts w:ascii="Times New Roman" w:hAnsi="Times New Roman"/>
                <w:sz w:val="28"/>
                <w:szCs w:val="28"/>
              </w:rPr>
            </w:pPr>
            <w:r w:rsidRPr="00195E17">
              <w:rPr>
                <w:rFonts w:ascii="Times New Roman" w:hAnsi="Times New Roman"/>
                <w:sz w:val="28"/>
                <w:szCs w:val="28"/>
              </w:rPr>
              <w:t>điểm k khoản 1 Điều 16</w:t>
            </w:r>
            <w:r>
              <w:rPr>
                <w:rFonts w:ascii="Times New Roman" w:hAnsi="Times New Roman"/>
                <w:sz w:val="28"/>
                <w:szCs w:val="28"/>
              </w:rPr>
              <w:t xml:space="preserve"> Thông tư số 41/2024/TT-BGTVT; TCVN </w:t>
            </w:r>
            <w:r>
              <w:rPr>
                <w:rFonts w:ascii="Times New Roman" w:hAnsi="Times New Roman"/>
                <w:sz w:val="28"/>
                <w:szCs w:val="28"/>
              </w:rPr>
              <w:lastRenderedPageBreak/>
              <w:t>14182:2024</w:t>
            </w:r>
          </w:p>
        </w:tc>
        <w:tc>
          <w:tcPr>
            <w:tcW w:w="3309" w:type="dxa"/>
            <w:vAlign w:val="center"/>
          </w:tcPr>
          <w:p w14:paraId="24C4733F" w14:textId="79DA57F6" w:rsidR="009146B1" w:rsidRDefault="00CA4730" w:rsidP="00195E17">
            <w:pPr>
              <w:tabs>
                <w:tab w:val="num" w:pos="720"/>
              </w:tabs>
              <w:spacing w:before="120" w:after="120"/>
              <w:jc w:val="both"/>
              <w:rPr>
                <w:rFonts w:ascii="Times New Roman" w:hAnsi="Times New Roman"/>
                <w:sz w:val="28"/>
                <w:szCs w:val="28"/>
              </w:rPr>
            </w:pPr>
            <w:r>
              <w:rPr>
                <w:rFonts w:ascii="Times New Roman" w:hAnsi="Times New Roman"/>
                <w:sz w:val="28"/>
                <w:szCs w:val="28"/>
              </w:rPr>
              <w:lastRenderedPageBreak/>
              <w:t xml:space="preserve">- </w:t>
            </w:r>
            <w:r w:rsidR="009146B1">
              <w:rPr>
                <w:rFonts w:ascii="Times New Roman" w:hAnsi="Times New Roman"/>
                <w:sz w:val="28"/>
                <w:szCs w:val="28"/>
              </w:rPr>
              <w:t>Quản lý cầu (hầm):</w:t>
            </w:r>
          </w:p>
          <w:p w14:paraId="00DCB702" w14:textId="7EA8E6A8" w:rsidR="003A4F3E" w:rsidRDefault="009146B1" w:rsidP="00195E17">
            <w:pPr>
              <w:tabs>
                <w:tab w:val="num" w:pos="720"/>
              </w:tabs>
              <w:spacing w:before="120" w:after="120"/>
              <w:jc w:val="both"/>
              <w:rPr>
                <w:rFonts w:ascii="Times New Roman" w:hAnsi="Times New Roman"/>
                <w:sz w:val="28"/>
                <w:szCs w:val="28"/>
              </w:rPr>
            </w:pPr>
            <w:r>
              <w:rPr>
                <w:rFonts w:ascii="Times New Roman" w:hAnsi="Times New Roman"/>
                <w:sz w:val="28"/>
                <w:szCs w:val="28"/>
              </w:rPr>
              <w:t>+</w:t>
            </w:r>
            <w:r w:rsidR="00A705E1">
              <w:rPr>
                <w:rFonts w:ascii="Times New Roman" w:hAnsi="Times New Roman"/>
                <w:sz w:val="28"/>
                <w:szCs w:val="28"/>
              </w:rPr>
              <w:t xml:space="preserve"> Lý lịch cầu</w:t>
            </w:r>
            <w:r>
              <w:rPr>
                <w:rFonts w:ascii="Times New Roman" w:hAnsi="Times New Roman"/>
                <w:sz w:val="28"/>
                <w:szCs w:val="28"/>
              </w:rPr>
              <w:t xml:space="preserve"> (hầm)</w:t>
            </w:r>
            <w:r w:rsidR="00A705E1">
              <w:rPr>
                <w:rFonts w:ascii="Times New Roman" w:hAnsi="Times New Roman"/>
                <w:sz w:val="28"/>
                <w:szCs w:val="28"/>
              </w:rPr>
              <w:t>;</w:t>
            </w:r>
          </w:p>
          <w:p w14:paraId="65993EFB" w14:textId="436C262D" w:rsidR="009146B1" w:rsidRDefault="009146B1"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Phiếu kiểm tra cầu (hầm);</w:t>
            </w:r>
          </w:p>
          <w:p w14:paraId="25F6A5DF" w14:textId="4779DC39" w:rsidR="00A705E1" w:rsidRDefault="00A705E1" w:rsidP="009146B1">
            <w:pPr>
              <w:tabs>
                <w:tab w:val="num" w:pos="720"/>
              </w:tabs>
              <w:spacing w:before="120" w:after="120"/>
              <w:jc w:val="both"/>
              <w:rPr>
                <w:rFonts w:ascii="Times New Roman" w:hAnsi="Times New Roman"/>
                <w:sz w:val="28"/>
                <w:szCs w:val="28"/>
              </w:rPr>
            </w:pPr>
          </w:p>
        </w:tc>
        <w:tc>
          <w:tcPr>
            <w:tcW w:w="1647" w:type="dxa"/>
            <w:vAlign w:val="center"/>
          </w:tcPr>
          <w:p w14:paraId="02461DA7" w14:textId="03454805" w:rsidR="003A4F3E" w:rsidRDefault="00BC3ECB" w:rsidP="00E02C0E">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Theo mẫu hiện </w:t>
            </w:r>
            <w:r w:rsidR="000D204E">
              <w:rPr>
                <w:rFonts w:ascii="Times New Roman" w:hAnsi="Times New Roman"/>
                <w:sz w:val="28"/>
                <w:szCs w:val="28"/>
              </w:rPr>
              <w:t>đang dùng</w:t>
            </w:r>
            <w:r w:rsidR="00AE6151">
              <w:rPr>
                <w:rFonts w:ascii="Times New Roman" w:hAnsi="Times New Roman"/>
                <w:sz w:val="28"/>
                <w:szCs w:val="28"/>
              </w:rPr>
              <w:t xml:space="preserve"> </w:t>
            </w:r>
          </w:p>
        </w:tc>
      </w:tr>
      <w:tr w:rsidR="000D204E" w14:paraId="331D7FFD" w14:textId="77777777" w:rsidTr="00B97A4D">
        <w:tc>
          <w:tcPr>
            <w:tcW w:w="692" w:type="dxa"/>
            <w:vAlign w:val="center"/>
          </w:tcPr>
          <w:p w14:paraId="491F98B0" w14:textId="0DC3CE7A" w:rsidR="000D204E" w:rsidRDefault="000D204E"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lastRenderedPageBreak/>
              <w:t>6</w:t>
            </w:r>
          </w:p>
        </w:tc>
        <w:tc>
          <w:tcPr>
            <w:tcW w:w="1742" w:type="dxa"/>
            <w:vAlign w:val="center"/>
          </w:tcPr>
          <w:p w14:paraId="5C316F4D" w14:textId="25892B53" w:rsidR="000D204E" w:rsidRDefault="000D204E" w:rsidP="00195E17">
            <w:pPr>
              <w:tabs>
                <w:tab w:val="num" w:pos="720"/>
              </w:tabs>
              <w:spacing w:before="120" w:after="120"/>
              <w:jc w:val="both"/>
              <w:rPr>
                <w:rFonts w:ascii="Times New Roman" w:hAnsi="Times New Roman"/>
                <w:sz w:val="28"/>
                <w:szCs w:val="28"/>
              </w:rPr>
            </w:pPr>
            <w:r>
              <w:rPr>
                <w:rFonts w:ascii="Times New Roman" w:hAnsi="Times New Roman"/>
                <w:sz w:val="28"/>
                <w:szCs w:val="28"/>
              </w:rPr>
              <w:t>Theo dõi hành lang an toàn đường bộ</w:t>
            </w:r>
          </w:p>
        </w:tc>
        <w:tc>
          <w:tcPr>
            <w:tcW w:w="1819" w:type="dxa"/>
            <w:vAlign w:val="center"/>
          </w:tcPr>
          <w:p w14:paraId="6F87D53B" w14:textId="745F183C" w:rsidR="000D204E" w:rsidRPr="00195E17" w:rsidRDefault="00285BA3" w:rsidP="00A2293E">
            <w:pPr>
              <w:tabs>
                <w:tab w:val="num" w:pos="720"/>
              </w:tabs>
              <w:spacing w:before="120" w:after="120"/>
              <w:ind w:right="-103"/>
              <w:rPr>
                <w:rFonts w:ascii="Times New Roman" w:hAnsi="Times New Roman"/>
                <w:sz w:val="28"/>
                <w:szCs w:val="28"/>
              </w:rPr>
            </w:pPr>
            <w:r w:rsidRPr="00195E17">
              <w:rPr>
                <w:rFonts w:ascii="Times New Roman" w:hAnsi="Times New Roman"/>
                <w:sz w:val="28"/>
                <w:szCs w:val="28"/>
              </w:rPr>
              <w:t xml:space="preserve">điểm </w:t>
            </w:r>
            <w:r>
              <w:rPr>
                <w:rFonts w:ascii="Times New Roman" w:hAnsi="Times New Roman"/>
                <w:sz w:val="28"/>
                <w:szCs w:val="28"/>
              </w:rPr>
              <w:t>l</w:t>
            </w:r>
            <w:r w:rsidRPr="00195E17">
              <w:rPr>
                <w:rFonts w:ascii="Times New Roman" w:hAnsi="Times New Roman"/>
                <w:sz w:val="28"/>
                <w:szCs w:val="28"/>
              </w:rPr>
              <w:t xml:space="preserve"> khoản 1 Điều 16</w:t>
            </w:r>
            <w:r>
              <w:rPr>
                <w:rFonts w:ascii="Times New Roman" w:hAnsi="Times New Roman"/>
                <w:sz w:val="28"/>
                <w:szCs w:val="28"/>
              </w:rPr>
              <w:t xml:space="preserve"> Thông tư số 41/2024/TT-BGTVT; TCVN 14182:2024</w:t>
            </w:r>
          </w:p>
        </w:tc>
        <w:tc>
          <w:tcPr>
            <w:tcW w:w="3309" w:type="dxa"/>
            <w:vAlign w:val="center"/>
          </w:tcPr>
          <w:p w14:paraId="311950CD" w14:textId="77777777" w:rsidR="000D204E" w:rsidRDefault="007B5D42"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Biên bản vi pham hàng lang ATĐB;</w:t>
            </w:r>
          </w:p>
          <w:p w14:paraId="71EBA4E0" w14:textId="77777777" w:rsidR="007B5D42" w:rsidRDefault="007B5D42"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 Thống kê theo dõi </w:t>
            </w:r>
            <w:r w:rsidR="00B0511A">
              <w:rPr>
                <w:rFonts w:ascii="Times New Roman" w:hAnsi="Times New Roman"/>
                <w:sz w:val="28"/>
                <w:szCs w:val="28"/>
              </w:rPr>
              <w:t>vi pham hành làng;</w:t>
            </w:r>
          </w:p>
          <w:p w14:paraId="647538FF" w14:textId="77777777" w:rsidR="00B0511A" w:rsidRDefault="00B0511A"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Bình đồ duỗi thẳng vi pham hành lang;</w:t>
            </w:r>
          </w:p>
          <w:p w14:paraId="490C26BA" w14:textId="2AAB2D27" w:rsidR="00B0511A" w:rsidRDefault="00B0511A"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Theo dõi giấy phép thi công</w:t>
            </w:r>
            <w:r w:rsidR="00936FCF">
              <w:rPr>
                <w:rFonts w:ascii="Times New Roman" w:hAnsi="Times New Roman"/>
                <w:sz w:val="28"/>
                <w:szCs w:val="28"/>
              </w:rPr>
              <w:t>.</w:t>
            </w:r>
          </w:p>
        </w:tc>
        <w:tc>
          <w:tcPr>
            <w:tcW w:w="1647" w:type="dxa"/>
            <w:vAlign w:val="center"/>
          </w:tcPr>
          <w:p w14:paraId="723695CB" w14:textId="398B4EED" w:rsidR="000D204E" w:rsidRDefault="00936FCF" w:rsidP="00E02C0E">
            <w:pPr>
              <w:tabs>
                <w:tab w:val="num" w:pos="720"/>
              </w:tabs>
              <w:spacing w:before="120" w:after="120"/>
              <w:jc w:val="both"/>
              <w:rPr>
                <w:rFonts w:ascii="Times New Roman" w:hAnsi="Times New Roman"/>
                <w:sz w:val="28"/>
                <w:szCs w:val="28"/>
              </w:rPr>
            </w:pPr>
            <w:r>
              <w:rPr>
                <w:rFonts w:ascii="Times New Roman" w:hAnsi="Times New Roman"/>
                <w:sz w:val="28"/>
                <w:szCs w:val="28"/>
              </w:rPr>
              <w:t>Mẫu sổ theo yêu cầu thực tế</w:t>
            </w:r>
          </w:p>
        </w:tc>
      </w:tr>
      <w:tr w:rsidR="00936FCF" w14:paraId="7FCA53BC" w14:textId="77777777" w:rsidTr="00B97A4D">
        <w:tc>
          <w:tcPr>
            <w:tcW w:w="692" w:type="dxa"/>
            <w:vAlign w:val="center"/>
          </w:tcPr>
          <w:p w14:paraId="1EC49EB1" w14:textId="0FFB4A83" w:rsidR="00936FCF" w:rsidRDefault="00936FCF"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7</w:t>
            </w:r>
          </w:p>
        </w:tc>
        <w:tc>
          <w:tcPr>
            <w:tcW w:w="1742" w:type="dxa"/>
            <w:vAlign w:val="center"/>
          </w:tcPr>
          <w:p w14:paraId="7808BB59" w14:textId="227B5DC6" w:rsidR="00936FCF" w:rsidRDefault="00816C6A" w:rsidP="00195E17">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Ghi chép kết quả thực hiện các hạng mục bảo dưỡng</w:t>
            </w:r>
          </w:p>
        </w:tc>
        <w:tc>
          <w:tcPr>
            <w:tcW w:w="1819" w:type="dxa"/>
            <w:vAlign w:val="center"/>
          </w:tcPr>
          <w:p w14:paraId="02083761" w14:textId="68174F06" w:rsidR="00936FCF" w:rsidRPr="00195E17" w:rsidRDefault="00B0750F" w:rsidP="00A2293E">
            <w:pPr>
              <w:tabs>
                <w:tab w:val="num" w:pos="720"/>
              </w:tabs>
              <w:spacing w:before="120" w:after="120"/>
              <w:ind w:right="-103"/>
              <w:rPr>
                <w:rFonts w:ascii="Times New Roman" w:hAnsi="Times New Roman"/>
                <w:sz w:val="28"/>
                <w:szCs w:val="28"/>
              </w:rPr>
            </w:pPr>
            <w:r>
              <w:rPr>
                <w:rFonts w:ascii="Times New Roman" w:hAnsi="Times New Roman"/>
                <w:sz w:val="28"/>
                <w:szCs w:val="28"/>
              </w:rPr>
              <w:t xml:space="preserve">Thông tư số 41/2024/TT-BGTVT (được sửa </w:t>
            </w:r>
            <w:r w:rsidR="00FF0D12" w:rsidRPr="00195E17">
              <w:rPr>
                <w:rFonts w:ascii="Times New Roman" w:hAnsi="Times New Roman"/>
                <w:sz w:val="28"/>
                <w:szCs w:val="28"/>
              </w:rPr>
              <w:t>Thông tư 72</w:t>
            </w:r>
            <w:r w:rsidR="00FF0D12">
              <w:rPr>
                <w:rFonts w:ascii="Times New Roman" w:hAnsi="Times New Roman"/>
                <w:sz w:val="28"/>
                <w:szCs w:val="28"/>
              </w:rPr>
              <w:t>/2025/TT-BXD</w:t>
            </w:r>
            <w:r>
              <w:rPr>
                <w:rFonts w:ascii="Times New Roman" w:hAnsi="Times New Roman"/>
                <w:sz w:val="28"/>
                <w:szCs w:val="28"/>
              </w:rPr>
              <w:t>)</w:t>
            </w:r>
          </w:p>
        </w:tc>
        <w:tc>
          <w:tcPr>
            <w:tcW w:w="3309" w:type="dxa"/>
            <w:vAlign w:val="center"/>
          </w:tcPr>
          <w:p w14:paraId="10412309" w14:textId="0EEAB40B" w:rsidR="00936FCF" w:rsidRDefault="00533EF2"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Ghi chép kết quả thực hiện công tác bảo dưỡng thường xuyên trên tuyến</w:t>
            </w:r>
          </w:p>
        </w:tc>
        <w:tc>
          <w:tcPr>
            <w:tcW w:w="1647" w:type="dxa"/>
            <w:vAlign w:val="center"/>
          </w:tcPr>
          <w:p w14:paraId="2DE9DCDA" w14:textId="522F4ED2" w:rsidR="00936FCF" w:rsidRDefault="00533EF2" w:rsidP="00E02C0E">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Mẫu Phụ lục III </w:t>
            </w:r>
            <w:r w:rsidRPr="00195E17">
              <w:rPr>
                <w:rFonts w:ascii="Times New Roman" w:hAnsi="Times New Roman"/>
                <w:sz w:val="28"/>
                <w:szCs w:val="28"/>
              </w:rPr>
              <w:t>ban hành kèm theo Thông tư 72</w:t>
            </w:r>
            <w:r>
              <w:rPr>
                <w:rFonts w:ascii="Times New Roman" w:hAnsi="Times New Roman"/>
                <w:sz w:val="28"/>
                <w:szCs w:val="28"/>
              </w:rPr>
              <w:t>/2025/TT-BXD</w:t>
            </w:r>
            <w:r w:rsidR="00AE6151">
              <w:rPr>
                <w:rFonts w:ascii="Times New Roman" w:hAnsi="Times New Roman"/>
                <w:sz w:val="28"/>
                <w:szCs w:val="28"/>
              </w:rPr>
              <w:t xml:space="preserve"> </w:t>
            </w:r>
          </w:p>
        </w:tc>
      </w:tr>
      <w:tr w:rsidR="00D27CE4" w14:paraId="18D38E8B" w14:textId="77777777" w:rsidTr="00B97A4D">
        <w:tc>
          <w:tcPr>
            <w:tcW w:w="692" w:type="dxa"/>
            <w:vAlign w:val="center"/>
          </w:tcPr>
          <w:p w14:paraId="300ED268" w14:textId="07103C06" w:rsidR="00D27CE4" w:rsidRDefault="00D27CE4" w:rsidP="00327E18">
            <w:pPr>
              <w:tabs>
                <w:tab w:val="num" w:pos="720"/>
              </w:tabs>
              <w:spacing w:before="120" w:after="120"/>
              <w:jc w:val="center"/>
              <w:rPr>
                <w:rFonts w:ascii="Times New Roman" w:hAnsi="Times New Roman"/>
                <w:sz w:val="28"/>
                <w:szCs w:val="28"/>
              </w:rPr>
            </w:pPr>
            <w:r>
              <w:rPr>
                <w:rFonts w:ascii="Times New Roman" w:hAnsi="Times New Roman"/>
                <w:sz w:val="28"/>
                <w:szCs w:val="28"/>
              </w:rPr>
              <w:t>8</w:t>
            </w:r>
          </w:p>
        </w:tc>
        <w:tc>
          <w:tcPr>
            <w:tcW w:w="1742" w:type="dxa"/>
            <w:vAlign w:val="center"/>
          </w:tcPr>
          <w:p w14:paraId="43AA9B93" w14:textId="65770082" w:rsidR="00D27CE4" w:rsidRPr="00195E17" w:rsidRDefault="00D27CE4" w:rsidP="00195E17">
            <w:pPr>
              <w:tabs>
                <w:tab w:val="num" w:pos="720"/>
              </w:tabs>
              <w:spacing w:before="120" w:after="120"/>
              <w:jc w:val="both"/>
              <w:rPr>
                <w:rFonts w:ascii="Times New Roman" w:hAnsi="Times New Roman"/>
                <w:sz w:val="28"/>
                <w:szCs w:val="28"/>
              </w:rPr>
            </w:pPr>
            <w:r>
              <w:rPr>
                <w:rFonts w:ascii="Times New Roman" w:hAnsi="Times New Roman"/>
                <w:sz w:val="28"/>
                <w:szCs w:val="28"/>
              </w:rPr>
              <w:t>Nhật ký tuần kiểm</w:t>
            </w:r>
          </w:p>
        </w:tc>
        <w:tc>
          <w:tcPr>
            <w:tcW w:w="1819" w:type="dxa"/>
            <w:vAlign w:val="center"/>
          </w:tcPr>
          <w:p w14:paraId="031F2E4C" w14:textId="16A42C30" w:rsidR="00D27CE4" w:rsidRPr="00195E17" w:rsidRDefault="00B07644" w:rsidP="00A2293E">
            <w:pPr>
              <w:tabs>
                <w:tab w:val="num" w:pos="720"/>
              </w:tabs>
              <w:spacing w:before="120" w:after="120"/>
              <w:ind w:right="-103"/>
              <w:rPr>
                <w:rFonts w:ascii="Times New Roman" w:hAnsi="Times New Roman"/>
                <w:sz w:val="28"/>
                <w:szCs w:val="28"/>
              </w:rPr>
            </w:pPr>
            <w:r>
              <w:rPr>
                <w:rFonts w:ascii="Times New Roman" w:hAnsi="Times New Roman"/>
                <w:sz w:val="28"/>
                <w:szCs w:val="28"/>
              </w:rPr>
              <w:t xml:space="preserve">Điều 20 </w:t>
            </w:r>
            <w:r w:rsidR="00B0750F">
              <w:rPr>
                <w:rFonts w:ascii="Times New Roman" w:hAnsi="Times New Roman"/>
                <w:sz w:val="28"/>
                <w:szCs w:val="28"/>
              </w:rPr>
              <w:t xml:space="preserve">Thông tư số 41/2024/TT-BGTVT (được sửa </w:t>
            </w:r>
            <w:r w:rsidR="00B0750F" w:rsidRPr="00195E17">
              <w:rPr>
                <w:rFonts w:ascii="Times New Roman" w:hAnsi="Times New Roman"/>
                <w:sz w:val="28"/>
                <w:szCs w:val="28"/>
              </w:rPr>
              <w:t>Thông tư 72</w:t>
            </w:r>
            <w:r w:rsidR="00B0750F">
              <w:rPr>
                <w:rFonts w:ascii="Times New Roman" w:hAnsi="Times New Roman"/>
                <w:sz w:val="28"/>
                <w:szCs w:val="28"/>
              </w:rPr>
              <w:t>/2025/TT-BXD)</w:t>
            </w:r>
            <w:r>
              <w:rPr>
                <w:rFonts w:ascii="Times New Roman" w:hAnsi="Times New Roman"/>
                <w:sz w:val="28"/>
                <w:szCs w:val="28"/>
              </w:rPr>
              <w:t xml:space="preserve"> </w:t>
            </w:r>
          </w:p>
        </w:tc>
        <w:tc>
          <w:tcPr>
            <w:tcW w:w="3309" w:type="dxa"/>
            <w:vAlign w:val="center"/>
          </w:tcPr>
          <w:p w14:paraId="5E3FCF8E" w14:textId="5CA859CE" w:rsidR="00D27CE4" w:rsidRDefault="008D570D" w:rsidP="00195E17">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 </w:t>
            </w:r>
            <w:r w:rsidR="00206E94" w:rsidRPr="00206E94">
              <w:rPr>
                <w:rFonts w:ascii="Times New Roman" w:hAnsi="Times New Roman"/>
                <w:sz w:val="28"/>
                <w:szCs w:val="28"/>
              </w:rPr>
              <w:t> Kiểm tra, giám sát việc thực hiện công tác: quản lý, bảo trì kết cấu hạ tầng đường bộ của nhà thầu hoặc tổ chức, cá nhân được giao quản lý, bảo dưỡng công trình đường bộ; công tác tuần đường</w:t>
            </w:r>
          </w:p>
        </w:tc>
        <w:tc>
          <w:tcPr>
            <w:tcW w:w="1647" w:type="dxa"/>
            <w:vAlign w:val="center"/>
          </w:tcPr>
          <w:p w14:paraId="510A7266" w14:textId="056D82F9" w:rsidR="00D27CE4" w:rsidRDefault="00206E94" w:rsidP="00E02C0E">
            <w:pPr>
              <w:tabs>
                <w:tab w:val="num" w:pos="720"/>
              </w:tabs>
              <w:spacing w:before="120" w:after="120"/>
              <w:jc w:val="both"/>
              <w:rPr>
                <w:rFonts w:ascii="Times New Roman" w:hAnsi="Times New Roman"/>
                <w:sz w:val="28"/>
                <w:szCs w:val="28"/>
              </w:rPr>
            </w:pPr>
            <w:r>
              <w:rPr>
                <w:rFonts w:ascii="Times New Roman" w:hAnsi="Times New Roman"/>
                <w:sz w:val="28"/>
                <w:szCs w:val="28"/>
              </w:rPr>
              <w:t xml:space="preserve">Mẫu Phụ lục VIII </w:t>
            </w:r>
            <w:r w:rsidRPr="00195E17">
              <w:rPr>
                <w:rFonts w:ascii="Times New Roman" w:hAnsi="Times New Roman"/>
                <w:sz w:val="28"/>
                <w:szCs w:val="28"/>
              </w:rPr>
              <w:t xml:space="preserve">ban hành kèm theo Thông tư </w:t>
            </w:r>
            <w:r>
              <w:rPr>
                <w:rFonts w:ascii="Times New Roman" w:hAnsi="Times New Roman"/>
                <w:sz w:val="28"/>
                <w:szCs w:val="28"/>
              </w:rPr>
              <w:t>41/2024/TT-BGTVT</w:t>
            </w:r>
            <w:r w:rsidR="00AE6151">
              <w:rPr>
                <w:rFonts w:ascii="Times New Roman" w:hAnsi="Times New Roman"/>
                <w:sz w:val="28"/>
                <w:szCs w:val="28"/>
              </w:rPr>
              <w:t xml:space="preserve"> </w:t>
            </w:r>
          </w:p>
        </w:tc>
      </w:tr>
    </w:tbl>
    <w:p w14:paraId="53EDE1B8" w14:textId="5DEBE2CB" w:rsidR="00855A4F" w:rsidRPr="00195E17" w:rsidRDefault="00855A4F" w:rsidP="00855A4F">
      <w:pPr>
        <w:tabs>
          <w:tab w:val="num" w:pos="720"/>
        </w:tabs>
        <w:spacing w:before="120" w:after="120" w:line="276" w:lineRule="auto"/>
        <w:ind w:firstLine="567"/>
        <w:jc w:val="center"/>
        <w:rPr>
          <w:rFonts w:ascii="Times New Roman" w:hAnsi="Times New Roman"/>
          <w:i/>
          <w:iCs/>
          <w:sz w:val="28"/>
          <w:szCs w:val="28"/>
        </w:rPr>
      </w:pPr>
      <w:r w:rsidRPr="00195E17">
        <w:rPr>
          <w:rFonts w:ascii="Times New Roman" w:hAnsi="Times New Roman"/>
          <w:i/>
          <w:iCs/>
          <w:sz w:val="28"/>
          <w:szCs w:val="28"/>
        </w:rPr>
        <w:t>(Gửi kèm các loại sổ ghi chép)</w:t>
      </w:r>
    </w:p>
    <w:p w14:paraId="6A94DE78" w14:textId="50644501" w:rsidR="002021F1" w:rsidRDefault="00E30BC5" w:rsidP="00195E17">
      <w:pPr>
        <w:tabs>
          <w:tab w:val="num" w:pos="720"/>
        </w:tabs>
        <w:spacing w:before="120" w:after="120"/>
        <w:ind w:firstLine="567"/>
        <w:jc w:val="both"/>
        <w:rPr>
          <w:rFonts w:ascii="Times New Roman" w:hAnsi="Times New Roman"/>
          <w:sz w:val="28"/>
          <w:szCs w:val="28"/>
        </w:rPr>
      </w:pPr>
      <w:r w:rsidRPr="007B3826">
        <w:rPr>
          <w:rFonts w:ascii="Times New Roman" w:hAnsi="Times New Roman"/>
          <w:sz w:val="28"/>
          <w:szCs w:val="28"/>
        </w:rPr>
        <w:t xml:space="preserve">2.2.2. Cơ sở dữ liệu kết cấu hạ tầng đường bộ </w:t>
      </w:r>
    </w:p>
    <w:tbl>
      <w:tblPr>
        <w:tblStyle w:val="TableGrid"/>
        <w:tblW w:w="9187" w:type="dxa"/>
        <w:tblLook w:val="04A0" w:firstRow="1" w:lastRow="0" w:firstColumn="1" w:lastColumn="0" w:noHBand="0" w:noVBand="1"/>
      </w:tblPr>
      <w:tblGrid>
        <w:gridCol w:w="1725"/>
        <w:gridCol w:w="1815"/>
        <w:gridCol w:w="4015"/>
        <w:gridCol w:w="1632"/>
      </w:tblGrid>
      <w:tr w:rsidR="005C7019" w:rsidRPr="00327E18" w14:paraId="35A1D8DD" w14:textId="77777777" w:rsidTr="005C7019">
        <w:tc>
          <w:tcPr>
            <w:tcW w:w="1725" w:type="dxa"/>
          </w:tcPr>
          <w:p w14:paraId="7D167447" w14:textId="52BF6048" w:rsidR="005C7019" w:rsidRPr="00327E18" w:rsidRDefault="005C7019" w:rsidP="003B289A">
            <w:pPr>
              <w:tabs>
                <w:tab w:val="num" w:pos="720"/>
              </w:tabs>
              <w:spacing w:before="120" w:after="120"/>
              <w:jc w:val="center"/>
              <w:rPr>
                <w:rFonts w:ascii="Times New Roman" w:hAnsi="Times New Roman"/>
                <w:b/>
                <w:bCs/>
                <w:sz w:val="28"/>
                <w:szCs w:val="28"/>
              </w:rPr>
            </w:pPr>
            <w:r>
              <w:rPr>
                <w:rFonts w:ascii="Times New Roman" w:hAnsi="Times New Roman"/>
                <w:b/>
                <w:bCs/>
                <w:sz w:val="28"/>
                <w:szCs w:val="28"/>
              </w:rPr>
              <w:t>Nội dung</w:t>
            </w:r>
          </w:p>
        </w:tc>
        <w:tc>
          <w:tcPr>
            <w:tcW w:w="1815" w:type="dxa"/>
          </w:tcPr>
          <w:p w14:paraId="6177B782" w14:textId="77777777" w:rsidR="005C7019" w:rsidRPr="00327E18" w:rsidRDefault="005C7019" w:rsidP="003B289A">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Căn cứ</w:t>
            </w:r>
          </w:p>
        </w:tc>
        <w:tc>
          <w:tcPr>
            <w:tcW w:w="4015" w:type="dxa"/>
          </w:tcPr>
          <w:p w14:paraId="48C7EFD6" w14:textId="7FB9857A" w:rsidR="005C7019" w:rsidRPr="00327E18" w:rsidRDefault="005C7019" w:rsidP="003B289A">
            <w:pPr>
              <w:tabs>
                <w:tab w:val="num" w:pos="720"/>
              </w:tabs>
              <w:spacing w:before="120" w:after="120"/>
              <w:jc w:val="center"/>
              <w:rPr>
                <w:rFonts w:ascii="Times New Roman" w:hAnsi="Times New Roman"/>
                <w:b/>
                <w:bCs/>
                <w:sz w:val="28"/>
                <w:szCs w:val="28"/>
              </w:rPr>
            </w:pPr>
            <w:r>
              <w:rPr>
                <w:rFonts w:ascii="Times New Roman" w:hAnsi="Times New Roman"/>
                <w:b/>
                <w:bCs/>
                <w:sz w:val="28"/>
                <w:szCs w:val="28"/>
              </w:rPr>
              <w:t>Biểu mục</w:t>
            </w:r>
          </w:p>
        </w:tc>
        <w:tc>
          <w:tcPr>
            <w:tcW w:w="1632" w:type="dxa"/>
          </w:tcPr>
          <w:p w14:paraId="3948B704" w14:textId="77777777" w:rsidR="005C7019" w:rsidRPr="00327E18" w:rsidRDefault="005C7019" w:rsidP="003B289A">
            <w:pPr>
              <w:tabs>
                <w:tab w:val="num" w:pos="720"/>
              </w:tabs>
              <w:spacing w:before="120" w:after="120"/>
              <w:jc w:val="center"/>
              <w:rPr>
                <w:rFonts w:ascii="Times New Roman" w:hAnsi="Times New Roman"/>
                <w:b/>
                <w:bCs/>
                <w:sz w:val="28"/>
                <w:szCs w:val="28"/>
              </w:rPr>
            </w:pPr>
            <w:r w:rsidRPr="00327E18">
              <w:rPr>
                <w:rFonts w:ascii="Times New Roman" w:hAnsi="Times New Roman"/>
                <w:b/>
                <w:bCs/>
                <w:sz w:val="28"/>
                <w:szCs w:val="28"/>
              </w:rPr>
              <w:t>Ghi chú</w:t>
            </w:r>
          </w:p>
        </w:tc>
      </w:tr>
      <w:tr w:rsidR="005C7019" w14:paraId="7F3B2F69" w14:textId="77777777" w:rsidTr="005C7019">
        <w:tc>
          <w:tcPr>
            <w:tcW w:w="1725" w:type="dxa"/>
            <w:vAlign w:val="center"/>
          </w:tcPr>
          <w:p w14:paraId="0D30B809" w14:textId="0A407FCF" w:rsidR="005C7019" w:rsidRDefault="005C7019" w:rsidP="003B289A">
            <w:pPr>
              <w:tabs>
                <w:tab w:val="num" w:pos="720"/>
              </w:tabs>
              <w:spacing w:before="120" w:after="120"/>
              <w:jc w:val="both"/>
              <w:rPr>
                <w:rFonts w:ascii="Times New Roman" w:hAnsi="Times New Roman"/>
                <w:sz w:val="28"/>
                <w:szCs w:val="28"/>
              </w:rPr>
            </w:pPr>
            <w:r w:rsidRPr="007B3826">
              <w:rPr>
                <w:rFonts w:ascii="Times New Roman" w:hAnsi="Times New Roman"/>
                <w:sz w:val="28"/>
                <w:szCs w:val="28"/>
              </w:rPr>
              <w:t xml:space="preserve">Cơ sở dữ liệu kết cấu hạ tầng đường bộ </w:t>
            </w:r>
          </w:p>
        </w:tc>
        <w:tc>
          <w:tcPr>
            <w:tcW w:w="1815" w:type="dxa"/>
            <w:vAlign w:val="center"/>
          </w:tcPr>
          <w:p w14:paraId="2110E113" w14:textId="6A9C4E9A" w:rsidR="005C7019" w:rsidRDefault="005C7019" w:rsidP="003B289A">
            <w:pPr>
              <w:tabs>
                <w:tab w:val="num" w:pos="720"/>
              </w:tabs>
              <w:spacing w:before="120" w:after="120"/>
              <w:ind w:right="-103"/>
              <w:rPr>
                <w:rFonts w:ascii="Times New Roman" w:hAnsi="Times New Roman"/>
                <w:sz w:val="28"/>
                <w:szCs w:val="28"/>
              </w:rPr>
            </w:pPr>
            <w:r w:rsidRPr="00195E17">
              <w:rPr>
                <w:rFonts w:ascii="Times New Roman" w:hAnsi="Times New Roman"/>
                <w:sz w:val="28"/>
                <w:szCs w:val="28"/>
              </w:rPr>
              <w:t>điểm k khoản 1 Điều 16</w:t>
            </w:r>
            <w:r>
              <w:rPr>
                <w:rFonts w:ascii="Times New Roman" w:hAnsi="Times New Roman"/>
                <w:sz w:val="28"/>
                <w:szCs w:val="28"/>
              </w:rPr>
              <w:t xml:space="preserve"> Thông tư số 41/2024/TT-BGTVT</w:t>
            </w:r>
          </w:p>
        </w:tc>
        <w:tc>
          <w:tcPr>
            <w:tcW w:w="4015" w:type="dxa"/>
            <w:vAlign w:val="center"/>
          </w:tcPr>
          <w:p w14:paraId="638BE477"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phân loại mặt đường;</w:t>
            </w:r>
          </w:p>
          <w:p w14:paraId="08C89C19"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cầu các loại;</w:t>
            </w:r>
          </w:p>
          <w:p w14:paraId="13193005"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hầm đường bộ;</w:t>
            </w:r>
          </w:p>
          <w:p w14:paraId="4853E77D"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cống các loại;</w:t>
            </w:r>
          </w:p>
          <w:p w14:paraId="55E47EAD"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rãnh các loại;</w:t>
            </w:r>
          </w:p>
          <w:p w14:paraId="39DC8BA3"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hầm chui dân sinh;</w:t>
            </w:r>
          </w:p>
          <w:p w14:paraId="5CE5CF6B" w14:textId="2A2D6455"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hệ thống an toàn giao thông</w:t>
            </w:r>
            <w:r>
              <w:rPr>
                <w:rFonts w:ascii="Times New Roman" w:hAnsi="Times New Roman"/>
                <w:sz w:val="28"/>
                <w:szCs w:val="28"/>
              </w:rPr>
              <w:t xml:space="preserve"> (biển báo, hộ lan, cọc tiêu, cột H, cột Km, giải phân cách, đinh phản quang, hệ thống điện </w:t>
            </w:r>
            <w:r>
              <w:rPr>
                <w:rFonts w:ascii="Times New Roman" w:hAnsi="Times New Roman"/>
                <w:sz w:val="28"/>
                <w:szCs w:val="28"/>
              </w:rPr>
              <w:lastRenderedPageBreak/>
              <w:t>chiếu sáng, hàng rào bảo vệ, đèn tín hiệu giao thông ...)</w:t>
            </w:r>
            <w:r w:rsidRPr="00195E17">
              <w:rPr>
                <w:rFonts w:ascii="Times New Roman" w:hAnsi="Times New Roman"/>
                <w:sz w:val="28"/>
                <w:szCs w:val="28"/>
              </w:rPr>
              <w:t>;</w:t>
            </w:r>
          </w:p>
          <w:p w14:paraId="2B32335F"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mốc lộ giới, mốc GPMB;</w:t>
            </w:r>
          </w:p>
          <w:p w14:paraId="3FE98AFE"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kè, tường chắn;</w:t>
            </w:r>
          </w:p>
          <w:p w14:paraId="7D86170C" w14:textId="77777777" w:rsidR="005C7019" w:rsidRPr="00195E17"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lề đường;</w:t>
            </w:r>
          </w:p>
          <w:p w14:paraId="0A089166" w14:textId="410523CE" w:rsidR="005C7019" w:rsidRDefault="005C7019" w:rsidP="002B5DFF">
            <w:pPr>
              <w:tabs>
                <w:tab w:val="num" w:pos="720"/>
              </w:tabs>
              <w:spacing w:before="120" w:after="120"/>
              <w:jc w:val="both"/>
              <w:rPr>
                <w:rFonts w:ascii="Times New Roman" w:hAnsi="Times New Roman"/>
                <w:sz w:val="28"/>
                <w:szCs w:val="28"/>
              </w:rPr>
            </w:pPr>
            <w:r w:rsidRPr="00195E17">
              <w:rPr>
                <w:rFonts w:ascii="Times New Roman" w:hAnsi="Times New Roman"/>
                <w:sz w:val="28"/>
                <w:szCs w:val="28"/>
              </w:rPr>
              <w:t>- Thống kê cây xanh, thảm cỏ</w:t>
            </w:r>
            <w:r>
              <w:rPr>
                <w:rFonts w:ascii="Times New Roman" w:hAnsi="Times New Roman"/>
                <w:sz w:val="28"/>
                <w:szCs w:val="28"/>
              </w:rPr>
              <w:t>.</w:t>
            </w:r>
          </w:p>
        </w:tc>
        <w:tc>
          <w:tcPr>
            <w:tcW w:w="1632" w:type="dxa"/>
            <w:vAlign w:val="center"/>
          </w:tcPr>
          <w:p w14:paraId="05BEAE8E" w14:textId="43195DD6" w:rsidR="005C7019" w:rsidRDefault="005C7019" w:rsidP="003B289A">
            <w:pPr>
              <w:tabs>
                <w:tab w:val="num" w:pos="720"/>
              </w:tabs>
              <w:spacing w:before="120" w:after="120"/>
              <w:jc w:val="both"/>
              <w:rPr>
                <w:rFonts w:ascii="Times New Roman" w:hAnsi="Times New Roman"/>
                <w:sz w:val="28"/>
                <w:szCs w:val="28"/>
              </w:rPr>
            </w:pPr>
            <w:r>
              <w:rPr>
                <w:rFonts w:ascii="Times New Roman" w:hAnsi="Times New Roman"/>
                <w:sz w:val="28"/>
                <w:szCs w:val="28"/>
              </w:rPr>
              <w:lastRenderedPageBreak/>
              <w:t>Thống kê theo hiện tại đang báo cáo</w:t>
            </w:r>
          </w:p>
        </w:tc>
      </w:tr>
    </w:tbl>
    <w:p w14:paraId="4CA9C004" w14:textId="3D687EE8" w:rsidR="00855A4F" w:rsidRPr="00195E17" w:rsidRDefault="00855A4F" w:rsidP="00855A4F">
      <w:pPr>
        <w:tabs>
          <w:tab w:val="num" w:pos="720"/>
        </w:tabs>
        <w:spacing w:before="120" w:after="120" w:line="276" w:lineRule="auto"/>
        <w:ind w:firstLine="567"/>
        <w:jc w:val="center"/>
        <w:rPr>
          <w:rFonts w:ascii="Times New Roman" w:hAnsi="Times New Roman"/>
          <w:i/>
          <w:iCs/>
          <w:sz w:val="28"/>
          <w:szCs w:val="28"/>
        </w:rPr>
      </w:pPr>
      <w:r w:rsidRPr="00195E17">
        <w:rPr>
          <w:rFonts w:ascii="Times New Roman" w:hAnsi="Times New Roman"/>
          <w:i/>
          <w:iCs/>
          <w:sz w:val="28"/>
          <w:szCs w:val="28"/>
        </w:rPr>
        <w:lastRenderedPageBreak/>
        <w:t>(Gửi kèm các loại biểu mẫu)</w:t>
      </w:r>
    </w:p>
    <w:p w14:paraId="5E573861" w14:textId="5D5BC826" w:rsidR="00551D46" w:rsidRPr="00195E17" w:rsidRDefault="006B36DC" w:rsidP="00195E17">
      <w:pPr>
        <w:tabs>
          <w:tab w:val="num" w:pos="720"/>
        </w:tabs>
        <w:spacing w:before="120" w:after="120" w:line="276" w:lineRule="auto"/>
        <w:ind w:firstLine="567"/>
        <w:jc w:val="both"/>
        <w:rPr>
          <w:rFonts w:ascii="Times New Roman" w:hAnsi="Times New Roman"/>
          <w:spacing w:val="-4"/>
          <w:sz w:val="28"/>
          <w:szCs w:val="28"/>
        </w:rPr>
      </w:pPr>
      <w:r w:rsidRPr="00195E17">
        <w:rPr>
          <w:rFonts w:ascii="Times New Roman" w:hAnsi="Times New Roman"/>
          <w:sz w:val="28"/>
          <w:szCs w:val="28"/>
        </w:rPr>
        <w:t>Phòng Quản lý bảo trì k</w:t>
      </w:r>
      <w:r w:rsidR="007D6D36" w:rsidRPr="00195E17">
        <w:rPr>
          <w:rFonts w:ascii="Times New Roman" w:hAnsi="Times New Roman"/>
          <w:sz w:val="28"/>
          <w:szCs w:val="28"/>
        </w:rPr>
        <w:t xml:space="preserve">ính báo cáo </w:t>
      </w:r>
      <w:r w:rsidRPr="00195E17">
        <w:rPr>
          <w:rFonts w:ascii="Times New Roman" w:hAnsi="Times New Roman"/>
          <w:sz w:val="28"/>
          <w:szCs w:val="28"/>
        </w:rPr>
        <w:t xml:space="preserve">Lãnh đạo </w:t>
      </w:r>
      <w:r w:rsidR="007D6D36" w:rsidRPr="00195E17">
        <w:rPr>
          <w:rFonts w:ascii="Times New Roman" w:hAnsi="Times New Roman"/>
          <w:sz w:val="28"/>
          <w:szCs w:val="28"/>
        </w:rPr>
        <w:t>Cục Đường bộ Việt Nam xem xét, chỉ đạo./.</w:t>
      </w:r>
    </w:p>
    <w:p w14:paraId="184900CA" w14:textId="77777777" w:rsidR="003D5BFF" w:rsidRPr="001A7A1A" w:rsidRDefault="003D5BFF" w:rsidP="005E02E0">
      <w:pPr>
        <w:spacing w:line="276" w:lineRule="auto"/>
        <w:ind w:firstLine="567"/>
        <w:jc w:val="both"/>
        <w:rPr>
          <w:rFonts w:ascii="Times New Roman" w:hAnsi="Times New Roman"/>
          <w:spacing w:val="-4"/>
          <w:sz w:val="16"/>
          <w:szCs w:val="16"/>
        </w:rPr>
      </w:pPr>
    </w:p>
    <w:tbl>
      <w:tblPr>
        <w:tblW w:w="9072" w:type="dxa"/>
        <w:tblLook w:val="01E0" w:firstRow="1" w:lastRow="1" w:firstColumn="1" w:lastColumn="1" w:noHBand="0" w:noVBand="0"/>
      </w:tblPr>
      <w:tblGrid>
        <w:gridCol w:w="4503"/>
        <w:gridCol w:w="4569"/>
      </w:tblGrid>
      <w:tr w:rsidR="00BC757C" w:rsidRPr="00753184" w14:paraId="5D37D7DE" w14:textId="77777777" w:rsidTr="00911A21">
        <w:trPr>
          <w:trHeight w:val="80"/>
        </w:trPr>
        <w:tc>
          <w:tcPr>
            <w:tcW w:w="4503" w:type="dxa"/>
          </w:tcPr>
          <w:p w14:paraId="5F582284" w14:textId="77777777" w:rsidR="00BC757C" w:rsidRPr="00753184" w:rsidRDefault="00673E8B" w:rsidP="00F27273">
            <w:pPr>
              <w:tabs>
                <w:tab w:val="left" w:pos="2724"/>
              </w:tabs>
              <w:rPr>
                <w:rFonts w:ascii="Times New Roman" w:hAnsi="Times New Roman"/>
                <w:b/>
                <w:i/>
                <w:szCs w:val="24"/>
              </w:rPr>
            </w:pPr>
            <w:r w:rsidRPr="00753184">
              <w:rPr>
                <w:rFonts w:ascii="Times New Roman" w:hAnsi="Times New Roman"/>
                <w:b/>
                <w:i/>
                <w:szCs w:val="24"/>
              </w:rPr>
              <w:t>N</w:t>
            </w:r>
            <w:r w:rsidR="00BC757C" w:rsidRPr="00753184">
              <w:rPr>
                <w:rFonts w:ascii="Times New Roman" w:hAnsi="Times New Roman"/>
                <w:b/>
                <w:i/>
                <w:szCs w:val="24"/>
              </w:rPr>
              <w:t xml:space="preserve">ơi nhận: </w:t>
            </w:r>
            <w:r w:rsidRPr="00753184">
              <w:rPr>
                <w:rFonts w:ascii="Times New Roman" w:hAnsi="Times New Roman"/>
                <w:b/>
                <w:i/>
                <w:szCs w:val="24"/>
              </w:rPr>
              <w:tab/>
            </w:r>
          </w:p>
          <w:p w14:paraId="53311378" w14:textId="77777777" w:rsidR="009D32F3" w:rsidRDefault="00BC757C" w:rsidP="00F27273">
            <w:pPr>
              <w:rPr>
                <w:rFonts w:ascii="Times New Roman" w:hAnsi="Times New Roman"/>
                <w:sz w:val="22"/>
                <w:szCs w:val="22"/>
              </w:rPr>
            </w:pPr>
            <w:r w:rsidRPr="00753184">
              <w:rPr>
                <w:rFonts w:ascii="Times New Roman" w:hAnsi="Times New Roman"/>
                <w:sz w:val="22"/>
                <w:szCs w:val="22"/>
              </w:rPr>
              <w:t xml:space="preserve">- </w:t>
            </w:r>
            <w:r w:rsidR="009D32F3" w:rsidRPr="00753184">
              <w:rPr>
                <w:rFonts w:ascii="Times New Roman" w:hAnsi="Times New Roman"/>
                <w:sz w:val="22"/>
                <w:szCs w:val="22"/>
              </w:rPr>
              <w:t>Nh</w:t>
            </w:r>
            <w:r w:rsidR="009D32F3" w:rsidRPr="00753184">
              <w:rPr>
                <w:rFonts w:ascii="Times New Roman" w:hAnsi="Times New Roman"/>
                <w:sz w:val="22"/>
                <w:szCs w:val="22"/>
              </w:rPr>
              <w:softHyphen/>
              <w:t>ư trên;</w:t>
            </w:r>
          </w:p>
          <w:p w14:paraId="2C47244A" w14:textId="466EA363" w:rsidR="00CC4CD1" w:rsidRDefault="00CC4CD1" w:rsidP="00F27273">
            <w:pPr>
              <w:rPr>
                <w:rFonts w:ascii="Times New Roman" w:hAnsi="Times New Roman"/>
                <w:sz w:val="22"/>
                <w:szCs w:val="22"/>
              </w:rPr>
            </w:pPr>
            <w:r>
              <w:rPr>
                <w:rFonts w:ascii="Times New Roman" w:hAnsi="Times New Roman"/>
                <w:sz w:val="22"/>
                <w:szCs w:val="22"/>
              </w:rPr>
              <w:t>- Cục trưởng (để báo cáo);</w:t>
            </w:r>
          </w:p>
          <w:p w14:paraId="1CC4C38E" w14:textId="041D8DF3" w:rsidR="00E975C9" w:rsidRDefault="00E975C9" w:rsidP="00F27273">
            <w:pPr>
              <w:rPr>
                <w:rFonts w:ascii="Times New Roman" w:hAnsi="Times New Roman"/>
                <w:sz w:val="22"/>
                <w:szCs w:val="22"/>
              </w:rPr>
            </w:pPr>
            <w:r w:rsidRPr="00753184">
              <w:rPr>
                <w:rFonts w:ascii="Times New Roman" w:hAnsi="Times New Roman"/>
                <w:sz w:val="22"/>
                <w:szCs w:val="22"/>
              </w:rPr>
              <w:t xml:space="preserve">- </w:t>
            </w:r>
            <w:r w:rsidR="006B36DC">
              <w:rPr>
                <w:rFonts w:ascii="Times New Roman" w:hAnsi="Times New Roman"/>
                <w:sz w:val="22"/>
                <w:szCs w:val="22"/>
              </w:rPr>
              <w:t>Phòng</w:t>
            </w:r>
            <w:r w:rsidR="00E1783E" w:rsidRPr="00753184">
              <w:rPr>
                <w:rFonts w:ascii="Times New Roman" w:hAnsi="Times New Roman"/>
                <w:sz w:val="22"/>
                <w:szCs w:val="22"/>
              </w:rPr>
              <w:t xml:space="preserve"> trưởng (để b</w:t>
            </w:r>
            <w:r w:rsidR="00DF0992">
              <w:rPr>
                <w:rFonts w:ascii="Times New Roman" w:hAnsi="Times New Roman"/>
                <w:sz w:val="22"/>
                <w:szCs w:val="22"/>
              </w:rPr>
              <w:t>áo cáo</w:t>
            </w:r>
            <w:r w:rsidR="00E1783E" w:rsidRPr="00753184">
              <w:rPr>
                <w:rFonts w:ascii="Times New Roman" w:hAnsi="Times New Roman"/>
                <w:sz w:val="22"/>
                <w:szCs w:val="22"/>
              </w:rPr>
              <w:t>);</w:t>
            </w:r>
          </w:p>
          <w:p w14:paraId="438ED3B6" w14:textId="6FFC6ACE" w:rsidR="001B5FE1" w:rsidRPr="00753184" w:rsidRDefault="009D32F3" w:rsidP="00F27273">
            <w:pPr>
              <w:rPr>
                <w:rFonts w:ascii="Times New Roman" w:hAnsi="Times New Roman"/>
                <w:sz w:val="22"/>
                <w:szCs w:val="22"/>
              </w:rPr>
            </w:pPr>
            <w:r w:rsidRPr="00753184">
              <w:rPr>
                <w:rFonts w:ascii="Times New Roman" w:hAnsi="Times New Roman"/>
                <w:sz w:val="22"/>
                <w:szCs w:val="22"/>
              </w:rPr>
              <w:t>- L</w:t>
            </w:r>
            <w:r w:rsidRPr="00753184">
              <w:rPr>
                <w:rFonts w:ascii="Times New Roman" w:hAnsi="Times New Roman"/>
                <w:sz w:val="22"/>
                <w:szCs w:val="22"/>
              </w:rPr>
              <w:softHyphen/>
              <w:t>ưu</w:t>
            </w:r>
            <w:r w:rsidR="00AC3410">
              <w:rPr>
                <w:rFonts w:ascii="Times New Roman" w:hAnsi="Times New Roman"/>
                <w:sz w:val="22"/>
                <w:szCs w:val="22"/>
              </w:rPr>
              <w:t>:</w:t>
            </w:r>
            <w:r w:rsidRPr="00753184">
              <w:rPr>
                <w:rFonts w:ascii="Times New Roman" w:hAnsi="Times New Roman"/>
                <w:sz w:val="22"/>
                <w:szCs w:val="22"/>
              </w:rPr>
              <w:t xml:space="preserve"> </w:t>
            </w:r>
            <w:r w:rsidR="00CD53D1">
              <w:rPr>
                <w:rFonts w:ascii="Times New Roman" w:hAnsi="Times New Roman"/>
                <w:sz w:val="22"/>
                <w:szCs w:val="22"/>
              </w:rPr>
              <w:t>QLBT</w:t>
            </w:r>
            <w:r w:rsidR="00313FAF">
              <w:rPr>
                <w:rFonts w:ascii="Times New Roman" w:hAnsi="Times New Roman"/>
                <w:sz w:val="22"/>
                <w:szCs w:val="22"/>
              </w:rPr>
              <w:t xml:space="preserve"> </w:t>
            </w:r>
            <w:r w:rsidR="00313FAF" w:rsidRPr="00313FAF">
              <w:rPr>
                <w:rFonts w:ascii="Times New Roman" w:hAnsi="Times New Roman"/>
                <w:sz w:val="16"/>
                <w:szCs w:val="16"/>
              </w:rPr>
              <w:t>(TTT)</w:t>
            </w:r>
            <w:r w:rsidR="00CD53D1">
              <w:rPr>
                <w:rFonts w:ascii="Times New Roman" w:hAnsi="Times New Roman"/>
                <w:sz w:val="22"/>
                <w:szCs w:val="22"/>
              </w:rPr>
              <w:softHyphen/>
            </w:r>
            <w:r w:rsidRPr="00753184">
              <w:rPr>
                <w:rFonts w:ascii="Times New Roman" w:hAnsi="Times New Roman"/>
                <w:sz w:val="22"/>
                <w:szCs w:val="22"/>
              </w:rPr>
              <w:t>.</w:t>
            </w:r>
          </w:p>
          <w:p w14:paraId="595CBEA3" w14:textId="77777777" w:rsidR="00BC757C" w:rsidRPr="00753184" w:rsidRDefault="00BC757C" w:rsidP="00F27273">
            <w:pPr>
              <w:rPr>
                <w:rFonts w:ascii="Times New Roman" w:hAnsi="Times New Roman"/>
                <w:sz w:val="22"/>
                <w:szCs w:val="22"/>
                <w:lang w:val="sv-SE"/>
              </w:rPr>
            </w:pPr>
          </w:p>
          <w:p w14:paraId="560A6508" w14:textId="77777777" w:rsidR="00BC757C" w:rsidRPr="00753184" w:rsidRDefault="00BC757C" w:rsidP="00F27273">
            <w:pPr>
              <w:tabs>
                <w:tab w:val="left" w:pos="0"/>
              </w:tabs>
              <w:ind w:left="-142" w:firstLine="284"/>
              <w:rPr>
                <w:rFonts w:ascii="Times New Roman" w:hAnsi="Times New Roman"/>
                <w:sz w:val="22"/>
                <w:szCs w:val="22"/>
                <w:lang w:val="sv-SE"/>
              </w:rPr>
            </w:pPr>
            <w:r w:rsidRPr="00753184">
              <w:rPr>
                <w:rFonts w:ascii="Times New Roman" w:hAnsi="Times New Roman"/>
                <w:sz w:val="22"/>
                <w:szCs w:val="22"/>
                <w:lang w:val="sv-SE"/>
              </w:rPr>
              <w:t xml:space="preserve">                                                         </w:t>
            </w:r>
          </w:p>
        </w:tc>
        <w:tc>
          <w:tcPr>
            <w:tcW w:w="4569" w:type="dxa"/>
          </w:tcPr>
          <w:p w14:paraId="67D2BA5F" w14:textId="2CD7A049" w:rsidR="00BC757C" w:rsidRDefault="007E58B8" w:rsidP="00F27273">
            <w:pPr>
              <w:jc w:val="center"/>
              <w:rPr>
                <w:rFonts w:ascii="Times New Roman" w:hAnsi="Times New Roman"/>
                <w:b/>
                <w:bCs/>
                <w:snapToGrid w:val="0"/>
                <w:sz w:val="27"/>
                <w:szCs w:val="27"/>
                <w:lang w:val="sv-SE"/>
              </w:rPr>
            </w:pPr>
            <w:r>
              <w:rPr>
                <w:rFonts w:ascii="Times New Roman" w:hAnsi="Times New Roman"/>
                <w:b/>
                <w:bCs/>
                <w:snapToGrid w:val="0"/>
                <w:sz w:val="27"/>
                <w:szCs w:val="27"/>
                <w:lang w:val="sv-SE"/>
              </w:rPr>
              <w:t xml:space="preserve">KT. </w:t>
            </w:r>
            <w:r w:rsidR="00BC757C" w:rsidRPr="00277C6C">
              <w:rPr>
                <w:rFonts w:ascii="Times New Roman" w:hAnsi="Times New Roman"/>
                <w:b/>
                <w:bCs/>
                <w:snapToGrid w:val="0"/>
                <w:sz w:val="27"/>
                <w:szCs w:val="27"/>
                <w:lang w:val="sv-SE"/>
              </w:rPr>
              <w:t>TRƯỞNG</w:t>
            </w:r>
            <w:r w:rsidR="00513E90">
              <w:rPr>
                <w:rFonts w:ascii="Times New Roman" w:hAnsi="Times New Roman"/>
                <w:b/>
                <w:bCs/>
                <w:snapToGrid w:val="0"/>
                <w:sz w:val="27"/>
                <w:szCs w:val="27"/>
                <w:lang w:val="sv-SE"/>
              </w:rPr>
              <w:t xml:space="preserve"> PHÒNG QLBT</w:t>
            </w:r>
          </w:p>
          <w:p w14:paraId="405E6626" w14:textId="009E7173" w:rsidR="007E58B8" w:rsidRPr="00277C6C" w:rsidRDefault="007E58B8" w:rsidP="00F27273">
            <w:pPr>
              <w:jc w:val="center"/>
              <w:rPr>
                <w:rFonts w:ascii="Times New Roman" w:hAnsi="Times New Roman"/>
                <w:b/>
                <w:bCs/>
                <w:snapToGrid w:val="0"/>
                <w:sz w:val="27"/>
                <w:szCs w:val="27"/>
                <w:lang w:val="sv-SE"/>
              </w:rPr>
            </w:pPr>
            <w:r>
              <w:rPr>
                <w:rFonts w:ascii="Times New Roman" w:hAnsi="Times New Roman"/>
                <w:b/>
                <w:bCs/>
                <w:snapToGrid w:val="0"/>
                <w:sz w:val="27"/>
                <w:szCs w:val="27"/>
                <w:lang w:val="sv-SE"/>
              </w:rPr>
              <w:t>PHÓ TRƯỞNG PHÒNG</w:t>
            </w:r>
          </w:p>
          <w:p w14:paraId="458B0F35" w14:textId="77777777" w:rsidR="00280A58" w:rsidRPr="00753184" w:rsidRDefault="00280A58" w:rsidP="00F27273">
            <w:pPr>
              <w:pStyle w:val="BodyText2"/>
              <w:spacing w:before="0" w:after="0"/>
              <w:rPr>
                <w:rFonts w:ascii="Times New Roman" w:hAnsi="Times New Roman"/>
                <w:i/>
                <w:iCs/>
                <w:szCs w:val="28"/>
                <w:lang w:val="sv-SE"/>
              </w:rPr>
            </w:pPr>
          </w:p>
          <w:p w14:paraId="02D33508" w14:textId="77777777" w:rsidR="00F27273" w:rsidRPr="00753184" w:rsidRDefault="00F27273" w:rsidP="00F27273">
            <w:pPr>
              <w:pStyle w:val="BodyText2"/>
              <w:spacing w:before="0" w:after="0"/>
              <w:rPr>
                <w:rFonts w:ascii="Times New Roman" w:hAnsi="Times New Roman"/>
                <w:i/>
                <w:iCs/>
                <w:szCs w:val="28"/>
                <w:lang w:val="sv-SE"/>
              </w:rPr>
            </w:pPr>
          </w:p>
          <w:p w14:paraId="7BA62009" w14:textId="77777777" w:rsidR="00F27273" w:rsidRPr="00753184" w:rsidRDefault="00F27273" w:rsidP="00F27273">
            <w:pPr>
              <w:pStyle w:val="BodyText2"/>
              <w:spacing w:before="0" w:after="0"/>
              <w:rPr>
                <w:rFonts w:ascii="Times New Roman" w:hAnsi="Times New Roman"/>
                <w:i/>
                <w:iCs/>
                <w:szCs w:val="28"/>
                <w:lang w:val="sv-SE"/>
              </w:rPr>
            </w:pPr>
          </w:p>
          <w:p w14:paraId="2F27F8F3" w14:textId="77777777" w:rsidR="00F27273" w:rsidRPr="00753184" w:rsidRDefault="00F27273" w:rsidP="00F27273">
            <w:pPr>
              <w:pStyle w:val="BodyText2"/>
              <w:spacing w:before="0" w:after="0"/>
              <w:rPr>
                <w:rFonts w:ascii="Times New Roman" w:hAnsi="Times New Roman"/>
                <w:i/>
                <w:iCs/>
                <w:szCs w:val="28"/>
                <w:lang w:val="sv-SE"/>
              </w:rPr>
            </w:pPr>
          </w:p>
          <w:p w14:paraId="2B86609D" w14:textId="77777777" w:rsidR="00325B4C" w:rsidRPr="00753184" w:rsidRDefault="00325B4C" w:rsidP="00F27273">
            <w:pPr>
              <w:pStyle w:val="BodyText2"/>
              <w:spacing w:before="0" w:after="0"/>
              <w:rPr>
                <w:rFonts w:ascii="Times New Roman" w:hAnsi="Times New Roman"/>
                <w:i/>
                <w:iCs/>
                <w:szCs w:val="28"/>
                <w:lang w:val="sv-SE"/>
              </w:rPr>
            </w:pPr>
          </w:p>
          <w:p w14:paraId="5D3534CF" w14:textId="00E15BC3" w:rsidR="00BC757C" w:rsidRPr="00277C6C" w:rsidRDefault="00473EB9" w:rsidP="006867F3">
            <w:pPr>
              <w:tabs>
                <w:tab w:val="left" w:pos="360"/>
              </w:tabs>
              <w:jc w:val="center"/>
              <w:rPr>
                <w:rFonts w:ascii="Times New Roman" w:hAnsi="Times New Roman"/>
                <w:b/>
                <w:bCs/>
                <w:sz w:val="27"/>
                <w:szCs w:val="27"/>
                <w:lang w:val="sv-SE"/>
              </w:rPr>
            </w:pPr>
            <w:r w:rsidRPr="00277C6C">
              <w:rPr>
                <w:rFonts w:ascii="Times New Roman" w:hAnsi="Times New Roman"/>
                <w:b/>
                <w:bCs/>
                <w:sz w:val="27"/>
                <w:szCs w:val="27"/>
                <w:lang w:val="sv-SE"/>
              </w:rPr>
              <w:t xml:space="preserve">Nguyễn </w:t>
            </w:r>
            <w:r w:rsidR="007E58B8">
              <w:rPr>
                <w:rFonts w:ascii="Times New Roman" w:hAnsi="Times New Roman"/>
                <w:b/>
                <w:bCs/>
                <w:sz w:val="27"/>
                <w:szCs w:val="27"/>
                <w:lang w:val="sv-SE"/>
              </w:rPr>
              <w:t>Đức Tường</w:t>
            </w:r>
          </w:p>
        </w:tc>
      </w:tr>
    </w:tbl>
    <w:p w14:paraId="4261445A" w14:textId="77777777" w:rsidR="00D336E5" w:rsidRDefault="00D336E5" w:rsidP="00DB34B0">
      <w:pPr>
        <w:rPr>
          <w:rFonts w:ascii="Times New Roman" w:hAnsi="Times New Roman"/>
          <w:sz w:val="8"/>
          <w:szCs w:val="8"/>
          <w:lang w:val="sv-SE"/>
        </w:rPr>
      </w:pPr>
    </w:p>
    <w:sectPr w:rsidR="00D336E5" w:rsidSect="008E2D03">
      <w:headerReference w:type="default" r:id="rId8"/>
      <w:endnotePr>
        <w:numFmt w:val="decimal"/>
      </w:endnotePr>
      <w:pgSz w:w="11907" w:h="16840" w:code="9"/>
      <w:pgMar w:top="1134" w:right="1134" w:bottom="1134" w:left="1701" w:header="284"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0CCF04" w14:textId="77777777" w:rsidR="00B231C7" w:rsidRDefault="00B231C7" w:rsidP="007341F5">
      <w:r>
        <w:separator/>
      </w:r>
    </w:p>
  </w:endnote>
  <w:endnote w:type="continuationSeparator" w:id="0">
    <w:p w14:paraId="09BA73BD" w14:textId="77777777" w:rsidR="00B231C7" w:rsidRDefault="00B231C7" w:rsidP="0073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5ED919" w14:textId="77777777" w:rsidR="00B231C7" w:rsidRDefault="00B231C7" w:rsidP="007341F5">
      <w:r>
        <w:separator/>
      </w:r>
    </w:p>
  </w:footnote>
  <w:footnote w:type="continuationSeparator" w:id="0">
    <w:p w14:paraId="481B5565" w14:textId="77777777" w:rsidR="00B231C7" w:rsidRDefault="00B231C7" w:rsidP="007341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17E52" w14:textId="4A41E662" w:rsidR="00C37D4F" w:rsidRDefault="00C37D4F">
    <w:pPr>
      <w:pStyle w:val="Header"/>
      <w:jc w:val="center"/>
    </w:pPr>
    <w:r>
      <w:fldChar w:fldCharType="begin"/>
    </w:r>
    <w:r>
      <w:instrText>PAGE   \* MERGEFORMAT</w:instrText>
    </w:r>
    <w:r>
      <w:fldChar w:fldCharType="separate"/>
    </w:r>
    <w:r w:rsidR="002627CC" w:rsidRPr="002627CC">
      <w:rPr>
        <w:lang w:val="vi-VN"/>
      </w:rPr>
      <w:t>2</w:t>
    </w:r>
    <w:r>
      <w:fldChar w:fldCharType="end"/>
    </w:r>
  </w:p>
  <w:p w14:paraId="7A88099F" w14:textId="77777777" w:rsidR="00C37D4F" w:rsidRDefault="00C37D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CD7710"/>
    <w:multiLevelType w:val="hybridMultilevel"/>
    <w:tmpl w:val="B70A94E2"/>
    <w:lvl w:ilvl="0" w:tplc="F0AEE1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F9769A"/>
    <w:multiLevelType w:val="hybridMultilevel"/>
    <w:tmpl w:val="916EB6E4"/>
    <w:lvl w:ilvl="0" w:tplc="8F68F8F6">
      <w:start w:val="1"/>
      <w:numFmt w:val="lowerRoman"/>
      <w:lvlText w:val="(%1)"/>
      <w:lvlJc w:val="left"/>
      <w:pPr>
        <w:ind w:left="1440" w:hanging="720"/>
      </w:pPr>
      <w:rPr>
        <w:rFonts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8015EB"/>
    <w:multiLevelType w:val="multilevel"/>
    <w:tmpl w:val="2AB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5B26"/>
    <w:multiLevelType w:val="multilevel"/>
    <w:tmpl w:val="7FB0075A"/>
    <w:lvl w:ilvl="0">
      <w:start w:val="1"/>
      <w:numFmt w:val="bullet"/>
      <w:pStyle w:val="Gach"/>
      <w:lvlText w:val=""/>
      <w:lvlJc w:val="left"/>
      <w:pPr>
        <w:ind w:left="851" w:hanging="454"/>
      </w:pPr>
      <w:rPr>
        <w:rFonts w:ascii="Symbol" w:hAnsi="Symbol" w:hint="default"/>
      </w:rPr>
    </w:lvl>
    <w:lvl w:ilvl="1">
      <w:start w:val="1"/>
      <w:numFmt w:val="bullet"/>
      <w:lvlText w:val="o"/>
      <w:lvlJc w:val="left"/>
      <w:pPr>
        <w:ind w:left="851" w:hanging="284"/>
      </w:pPr>
      <w:rPr>
        <w:rFonts w:ascii="Courier New" w:hAnsi="Courier New" w:cs="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851" w:hanging="284"/>
      </w:pPr>
      <w:rPr>
        <w:rFonts w:ascii="Symbol" w:hAnsi="Symbol" w:hint="default"/>
      </w:rPr>
    </w:lvl>
    <w:lvl w:ilvl="4">
      <w:start w:val="1"/>
      <w:numFmt w:val="bullet"/>
      <w:lvlText w:val="o"/>
      <w:lvlJc w:val="left"/>
      <w:pPr>
        <w:ind w:left="851" w:hanging="284"/>
      </w:pPr>
      <w:rPr>
        <w:rFonts w:ascii="Courier New" w:hAnsi="Courier New" w:cs="Courier New" w:hint="default"/>
      </w:rPr>
    </w:lvl>
    <w:lvl w:ilvl="5">
      <w:start w:val="1"/>
      <w:numFmt w:val="bullet"/>
      <w:lvlText w:val=""/>
      <w:lvlJc w:val="left"/>
      <w:pPr>
        <w:ind w:left="851" w:hanging="284"/>
      </w:pPr>
      <w:rPr>
        <w:rFonts w:ascii="Wingdings" w:hAnsi="Wingdings" w:hint="default"/>
      </w:rPr>
    </w:lvl>
    <w:lvl w:ilvl="6">
      <w:start w:val="1"/>
      <w:numFmt w:val="bullet"/>
      <w:lvlText w:val=""/>
      <w:lvlJc w:val="left"/>
      <w:pPr>
        <w:ind w:left="851" w:hanging="284"/>
      </w:pPr>
      <w:rPr>
        <w:rFonts w:ascii="Symbol" w:hAnsi="Symbol" w:hint="default"/>
      </w:rPr>
    </w:lvl>
    <w:lvl w:ilvl="7">
      <w:start w:val="1"/>
      <w:numFmt w:val="bullet"/>
      <w:lvlText w:val="o"/>
      <w:lvlJc w:val="left"/>
      <w:pPr>
        <w:ind w:left="851" w:hanging="284"/>
      </w:pPr>
      <w:rPr>
        <w:rFonts w:ascii="Courier New" w:hAnsi="Courier New" w:cs="Courier New" w:hint="default"/>
      </w:rPr>
    </w:lvl>
    <w:lvl w:ilvl="8">
      <w:start w:val="1"/>
      <w:numFmt w:val="bullet"/>
      <w:lvlText w:val=""/>
      <w:lvlJc w:val="left"/>
      <w:pPr>
        <w:ind w:left="851" w:hanging="284"/>
      </w:pPr>
      <w:rPr>
        <w:rFonts w:ascii="Wingdings" w:hAnsi="Wingdings" w:hint="default"/>
      </w:rPr>
    </w:lvl>
  </w:abstractNum>
  <w:abstractNum w:abstractNumId="5" w15:restartNumberingAfterBreak="0">
    <w:nsid w:val="15B578BD"/>
    <w:multiLevelType w:val="hybridMultilevel"/>
    <w:tmpl w:val="8946BA44"/>
    <w:lvl w:ilvl="0" w:tplc="2B0CC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2A4AFC"/>
    <w:multiLevelType w:val="hybridMultilevel"/>
    <w:tmpl w:val="C8DAF9C4"/>
    <w:lvl w:ilvl="0" w:tplc="E6D4D3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8308A2"/>
    <w:multiLevelType w:val="hybridMultilevel"/>
    <w:tmpl w:val="3FB46ABC"/>
    <w:lvl w:ilvl="0" w:tplc="AAAE48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2846867"/>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9" w15:restartNumberingAfterBreak="0">
    <w:nsid w:val="244C322E"/>
    <w:multiLevelType w:val="hybridMultilevel"/>
    <w:tmpl w:val="73F84BF6"/>
    <w:lvl w:ilvl="0" w:tplc="2C901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92965"/>
    <w:multiLevelType w:val="hybridMultilevel"/>
    <w:tmpl w:val="339AF8FC"/>
    <w:lvl w:ilvl="0" w:tplc="94AC3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8D30EF"/>
    <w:multiLevelType w:val="hybridMultilevel"/>
    <w:tmpl w:val="F3FCBD16"/>
    <w:lvl w:ilvl="0" w:tplc="22289E50">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D691569"/>
    <w:multiLevelType w:val="hybridMultilevel"/>
    <w:tmpl w:val="E9B6A5E6"/>
    <w:lvl w:ilvl="0" w:tplc="E8C2E4E6">
      <w:start w:val="1"/>
      <w:numFmt w:val="decimal"/>
      <w:lvlText w:val="%1."/>
      <w:lvlJc w:val="left"/>
      <w:pPr>
        <w:ind w:left="1353" w:hanging="360"/>
      </w:pPr>
      <w:rPr>
        <w:rFonts w:hint="default"/>
      </w:rPr>
    </w:lvl>
    <w:lvl w:ilvl="1" w:tplc="042A0019" w:tentative="1">
      <w:start w:val="1"/>
      <w:numFmt w:val="lowerLetter"/>
      <w:lvlText w:val="%2."/>
      <w:lvlJc w:val="left"/>
      <w:pPr>
        <w:ind w:left="2073" w:hanging="360"/>
      </w:pPr>
    </w:lvl>
    <w:lvl w:ilvl="2" w:tplc="042A001B" w:tentative="1">
      <w:start w:val="1"/>
      <w:numFmt w:val="lowerRoman"/>
      <w:lvlText w:val="%3."/>
      <w:lvlJc w:val="right"/>
      <w:pPr>
        <w:ind w:left="2793" w:hanging="180"/>
      </w:pPr>
    </w:lvl>
    <w:lvl w:ilvl="3" w:tplc="042A000F" w:tentative="1">
      <w:start w:val="1"/>
      <w:numFmt w:val="decimal"/>
      <w:lvlText w:val="%4."/>
      <w:lvlJc w:val="left"/>
      <w:pPr>
        <w:ind w:left="3513" w:hanging="360"/>
      </w:pPr>
    </w:lvl>
    <w:lvl w:ilvl="4" w:tplc="042A0019" w:tentative="1">
      <w:start w:val="1"/>
      <w:numFmt w:val="lowerLetter"/>
      <w:lvlText w:val="%5."/>
      <w:lvlJc w:val="left"/>
      <w:pPr>
        <w:ind w:left="4233" w:hanging="360"/>
      </w:pPr>
    </w:lvl>
    <w:lvl w:ilvl="5" w:tplc="042A001B" w:tentative="1">
      <w:start w:val="1"/>
      <w:numFmt w:val="lowerRoman"/>
      <w:lvlText w:val="%6."/>
      <w:lvlJc w:val="right"/>
      <w:pPr>
        <w:ind w:left="4953" w:hanging="180"/>
      </w:pPr>
    </w:lvl>
    <w:lvl w:ilvl="6" w:tplc="042A000F" w:tentative="1">
      <w:start w:val="1"/>
      <w:numFmt w:val="decimal"/>
      <w:lvlText w:val="%7."/>
      <w:lvlJc w:val="left"/>
      <w:pPr>
        <w:ind w:left="5673" w:hanging="360"/>
      </w:pPr>
    </w:lvl>
    <w:lvl w:ilvl="7" w:tplc="042A0019" w:tentative="1">
      <w:start w:val="1"/>
      <w:numFmt w:val="lowerLetter"/>
      <w:lvlText w:val="%8."/>
      <w:lvlJc w:val="left"/>
      <w:pPr>
        <w:ind w:left="6393" w:hanging="360"/>
      </w:pPr>
    </w:lvl>
    <w:lvl w:ilvl="8" w:tplc="042A001B" w:tentative="1">
      <w:start w:val="1"/>
      <w:numFmt w:val="lowerRoman"/>
      <w:lvlText w:val="%9."/>
      <w:lvlJc w:val="right"/>
      <w:pPr>
        <w:ind w:left="7113" w:hanging="180"/>
      </w:pPr>
    </w:lvl>
  </w:abstractNum>
  <w:abstractNum w:abstractNumId="13" w15:restartNumberingAfterBreak="0">
    <w:nsid w:val="3DA51752"/>
    <w:multiLevelType w:val="hybridMultilevel"/>
    <w:tmpl w:val="AC1A0AE6"/>
    <w:lvl w:ilvl="0" w:tplc="78442F04">
      <w:start w:val="1"/>
      <w:numFmt w:val="decimal"/>
      <w:lvlText w:val="%1."/>
      <w:lvlJc w:val="left"/>
      <w:pPr>
        <w:ind w:left="927"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3DD1305D"/>
    <w:multiLevelType w:val="hybridMultilevel"/>
    <w:tmpl w:val="1A4E78B2"/>
    <w:lvl w:ilvl="0" w:tplc="F2AE971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32BAF"/>
    <w:multiLevelType w:val="multilevel"/>
    <w:tmpl w:val="027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278AE"/>
    <w:multiLevelType w:val="hybridMultilevel"/>
    <w:tmpl w:val="AFCA59DA"/>
    <w:lvl w:ilvl="0" w:tplc="31EEE6B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45BE4F38"/>
    <w:multiLevelType w:val="hybridMultilevel"/>
    <w:tmpl w:val="5D4A675E"/>
    <w:lvl w:ilvl="0" w:tplc="1E18CF62">
      <w:start w:val="50"/>
      <w:numFmt w:val="decimal"/>
      <w:lvlText w:val="(%1"/>
      <w:lvlJc w:val="left"/>
      <w:pPr>
        <w:ind w:left="1104" w:hanging="384"/>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C57AFA"/>
    <w:multiLevelType w:val="hybridMultilevel"/>
    <w:tmpl w:val="B61A7036"/>
    <w:lvl w:ilvl="0" w:tplc="25769D46">
      <w:start w:val="1"/>
      <w:numFmt w:val="decimal"/>
      <w:lvlText w:val="%1."/>
      <w:lvlJc w:val="left"/>
      <w:pPr>
        <w:ind w:left="1350" w:hanging="360"/>
      </w:pPr>
      <w:rPr>
        <w:rFonts w:ascii="Times New Roman" w:eastAsia="Times New Roman" w:hAnsi="Times New Roman" w:cs="Times New Roman"/>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4FDD2703"/>
    <w:multiLevelType w:val="hybridMultilevel"/>
    <w:tmpl w:val="39409752"/>
    <w:lvl w:ilvl="0" w:tplc="FD38E6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15210A"/>
    <w:multiLevelType w:val="hybridMultilevel"/>
    <w:tmpl w:val="6ED2FA44"/>
    <w:lvl w:ilvl="0" w:tplc="DCBA7D0A">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15:restartNumberingAfterBreak="0">
    <w:nsid w:val="54126CA2"/>
    <w:multiLevelType w:val="hybridMultilevel"/>
    <w:tmpl w:val="6C6252FE"/>
    <w:lvl w:ilvl="0" w:tplc="74B0E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4B5387"/>
    <w:multiLevelType w:val="hybridMultilevel"/>
    <w:tmpl w:val="A1027070"/>
    <w:lvl w:ilvl="0" w:tplc="08480E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1F37EB"/>
    <w:multiLevelType w:val="hybridMultilevel"/>
    <w:tmpl w:val="D1261F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705485"/>
    <w:multiLevelType w:val="hybridMultilevel"/>
    <w:tmpl w:val="6E1A7D42"/>
    <w:lvl w:ilvl="0" w:tplc="42D6970E">
      <w:start w:val="4"/>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41D69AB"/>
    <w:multiLevelType w:val="hybridMultilevel"/>
    <w:tmpl w:val="195C3FC2"/>
    <w:lvl w:ilvl="0" w:tplc="44B8C1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76973DD"/>
    <w:multiLevelType w:val="multilevel"/>
    <w:tmpl w:val="D53E6298"/>
    <w:lvl w:ilvl="0">
      <w:start w:val="1"/>
      <w:numFmt w:val="decimal"/>
      <w:lvlText w:val="%1."/>
      <w:lvlJc w:val="left"/>
      <w:pPr>
        <w:tabs>
          <w:tab w:val="num" w:pos="720"/>
        </w:tabs>
        <w:ind w:left="720" w:hanging="360"/>
      </w:pPr>
      <w:rPr>
        <w:rFonts w:ascii="Times New Roman" w:eastAsiaTheme="minorHAnsi" w:hAnsi="Times New Roman"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431AB"/>
    <w:multiLevelType w:val="hybridMultilevel"/>
    <w:tmpl w:val="DBEC8566"/>
    <w:lvl w:ilvl="0" w:tplc="0A886E1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AC014A"/>
    <w:multiLevelType w:val="hybridMultilevel"/>
    <w:tmpl w:val="64EC0BDA"/>
    <w:lvl w:ilvl="0" w:tplc="AE00CF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504F20"/>
    <w:multiLevelType w:val="hybridMultilevel"/>
    <w:tmpl w:val="B8367C70"/>
    <w:lvl w:ilvl="0" w:tplc="C264FA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pPr>
          <w:ind w:left="360" w:hanging="360"/>
        </w:pPr>
        <w:rPr>
          <w:rFonts w:ascii="Times New Roman" w:hAnsi="Times New Roman" w:hint="default"/>
        </w:rPr>
      </w:lvl>
    </w:lvlOverride>
  </w:num>
  <w:num w:numId="2">
    <w:abstractNumId w:val="29"/>
  </w:num>
  <w:num w:numId="3">
    <w:abstractNumId w:val="5"/>
  </w:num>
  <w:num w:numId="4">
    <w:abstractNumId w:val="1"/>
  </w:num>
  <w:num w:numId="5">
    <w:abstractNumId w:val="11"/>
  </w:num>
  <w:num w:numId="6">
    <w:abstractNumId w:val="25"/>
  </w:num>
  <w:num w:numId="7">
    <w:abstractNumId w:val="28"/>
  </w:num>
  <w:num w:numId="8">
    <w:abstractNumId w:val="13"/>
  </w:num>
  <w:num w:numId="9">
    <w:abstractNumId w:val="20"/>
  </w:num>
  <w:num w:numId="10">
    <w:abstractNumId w:val="18"/>
  </w:num>
  <w:num w:numId="11">
    <w:abstractNumId w:val="16"/>
  </w:num>
  <w:num w:numId="12">
    <w:abstractNumId w:val="9"/>
  </w:num>
  <w:num w:numId="13">
    <w:abstractNumId w:val="14"/>
  </w:num>
  <w:num w:numId="14">
    <w:abstractNumId w:val="6"/>
  </w:num>
  <w:num w:numId="15">
    <w:abstractNumId w:val="22"/>
  </w:num>
  <w:num w:numId="16">
    <w:abstractNumId w:val="10"/>
  </w:num>
  <w:num w:numId="17">
    <w:abstractNumId w:val="4"/>
  </w:num>
  <w:num w:numId="18">
    <w:abstractNumId w:val="23"/>
  </w:num>
  <w:num w:numId="19">
    <w:abstractNumId w:val="12"/>
  </w:num>
  <w:num w:numId="20">
    <w:abstractNumId w:val="8"/>
  </w:num>
  <w:num w:numId="21">
    <w:abstractNumId w:val="19"/>
  </w:num>
  <w:num w:numId="22">
    <w:abstractNumId w:val="21"/>
  </w:num>
  <w:num w:numId="23">
    <w:abstractNumId w:val="27"/>
  </w:num>
  <w:num w:numId="24">
    <w:abstractNumId w:val="2"/>
  </w:num>
  <w:num w:numId="25">
    <w:abstractNumId w:val="7"/>
  </w:num>
  <w:num w:numId="26">
    <w:abstractNumId w:val="3"/>
  </w:num>
  <w:num w:numId="27">
    <w:abstractNumId w:val="15"/>
  </w:num>
  <w:num w:numId="28">
    <w:abstractNumId w:val="26"/>
  </w:num>
  <w:num w:numId="29">
    <w:abstractNumId w:val="24"/>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367"/>
    <w:rsid w:val="0000035D"/>
    <w:rsid w:val="00001D15"/>
    <w:rsid w:val="00002CD0"/>
    <w:rsid w:val="0000322D"/>
    <w:rsid w:val="00005091"/>
    <w:rsid w:val="0000525F"/>
    <w:rsid w:val="00005952"/>
    <w:rsid w:val="00006170"/>
    <w:rsid w:val="0000668A"/>
    <w:rsid w:val="00007715"/>
    <w:rsid w:val="00007B0E"/>
    <w:rsid w:val="00007D0A"/>
    <w:rsid w:val="00007EDF"/>
    <w:rsid w:val="0001100F"/>
    <w:rsid w:val="00011600"/>
    <w:rsid w:val="0001208E"/>
    <w:rsid w:val="000135EB"/>
    <w:rsid w:val="00014009"/>
    <w:rsid w:val="000148E5"/>
    <w:rsid w:val="00015014"/>
    <w:rsid w:val="00015A8C"/>
    <w:rsid w:val="000169BF"/>
    <w:rsid w:val="00016A84"/>
    <w:rsid w:val="00017FB1"/>
    <w:rsid w:val="00020876"/>
    <w:rsid w:val="00020C0D"/>
    <w:rsid w:val="00021A74"/>
    <w:rsid w:val="00021E49"/>
    <w:rsid w:val="00022E9F"/>
    <w:rsid w:val="00022FC6"/>
    <w:rsid w:val="00024122"/>
    <w:rsid w:val="00024815"/>
    <w:rsid w:val="00024F55"/>
    <w:rsid w:val="00025CE1"/>
    <w:rsid w:val="00026D35"/>
    <w:rsid w:val="000270CD"/>
    <w:rsid w:val="000273D9"/>
    <w:rsid w:val="00027EE6"/>
    <w:rsid w:val="00030412"/>
    <w:rsid w:val="00031598"/>
    <w:rsid w:val="00031DEB"/>
    <w:rsid w:val="00032695"/>
    <w:rsid w:val="0003352F"/>
    <w:rsid w:val="00035B60"/>
    <w:rsid w:val="000372D6"/>
    <w:rsid w:val="00037FF2"/>
    <w:rsid w:val="00040124"/>
    <w:rsid w:val="00040367"/>
    <w:rsid w:val="000403CA"/>
    <w:rsid w:val="00042279"/>
    <w:rsid w:val="00043380"/>
    <w:rsid w:val="000437CA"/>
    <w:rsid w:val="00043B8A"/>
    <w:rsid w:val="00044EC0"/>
    <w:rsid w:val="00044F08"/>
    <w:rsid w:val="00046847"/>
    <w:rsid w:val="00046E2F"/>
    <w:rsid w:val="000474B7"/>
    <w:rsid w:val="00047806"/>
    <w:rsid w:val="00047B56"/>
    <w:rsid w:val="00050682"/>
    <w:rsid w:val="00050869"/>
    <w:rsid w:val="00050EDB"/>
    <w:rsid w:val="000521FF"/>
    <w:rsid w:val="000536B9"/>
    <w:rsid w:val="000542FD"/>
    <w:rsid w:val="00054504"/>
    <w:rsid w:val="00056240"/>
    <w:rsid w:val="00057747"/>
    <w:rsid w:val="000607E0"/>
    <w:rsid w:val="0006088B"/>
    <w:rsid w:val="00060AE7"/>
    <w:rsid w:val="000619E0"/>
    <w:rsid w:val="00061ADD"/>
    <w:rsid w:val="00061CC4"/>
    <w:rsid w:val="00061E09"/>
    <w:rsid w:val="0006258B"/>
    <w:rsid w:val="00062AD9"/>
    <w:rsid w:val="0006326E"/>
    <w:rsid w:val="00063541"/>
    <w:rsid w:val="0006392C"/>
    <w:rsid w:val="00064584"/>
    <w:rsid w:val="00064E22"/>
    <w:rsid w:val="00065678"/>
    <w:rsid w:val="00065AAA"/>
    <w:rsid w:val="000665CC"/>
    <w:rsid w:val="000665EB"/>
    <w:rsid w:val="00066F12"/>
    <w:rsid w:val="00070618"/>
    <w:rsid w:val="00071534"/>
    <w:rsid w:val="00072D70"/>
    <w:rsid w:val="000730A3"/>
    <w:rsid w:val="000733BB"/>
    <w:rsid w:val="00073958"/>
    <w:rsid w:val="00073E04"/>
    <w:rsid w:val="00074FB5"/>
    <w:rsid w:val="000766C5"/>
    <w:rsid w:val="000775BF"/>
    <w:rsid w:val="00077DEF"/>
    <w:rsid w:val="00081163"/>
    <w:rsid w:val="00081DCA"/>
    <w:rsid w:val="0008207F"/>
    <w:rsid w:val="00082694"/>
    <w:rsid w:val="00084581"/>
    <w:rsid w:val="00084E96"/>
    <w:rsid w:val="00084EA9"/>
    <w:rsid w:val="00085121"/>
    <w:rsid w:val="00086B1D"/>
    <w:rsid w:val="00087333"/>
    <w:rsid w:val="00090566"/>
    <w:rsid w:val="00090D9C"/>
    <w:rsid w:val="00092CB5"/>
    <w:rsid w:val="000954F3"/>
    <w:rsid w:val="00095503"/>
    <w:rsid w:val="000959FB"/>
    <w:rsid w:val="0009661F"/>
    <w:rsid w:val="000969D0"/>
    <w:rsid w:val="000974A2"/>
    <w:rsid w:val="000978C2"/>
    <w:rsid w:val="000A01A5"/>
    <w:rsid w:val="000A0EF3"/>
    <w:rsid w:val="000A233E"/>
    <w:rsid w:val="000A2613"/>
    <w:rsid w:val="000A2AC5"/>
    <w:rsid w:val="000A2F90"/>
    <w:rsid w:val="000A3012"/>
    <w:rsid w:val="000B052C"/>
    <w:rsid w:val="000B1127"/>
    <w:rsid w:val="000B1507"/>
    <w:rsid w:val="000B1759"/>
    <w:rsid w:val="000B21BB"/>
    <w:rsid w:val="000B271C"/>
    <w:rsid w:val="000B287D"/>
    <w:rsid w:val="000B2F3F"/>
    <w:rsid w:val="000B3C61"/>
    <w:rsid w:val="000B4526"/>
    <w:rsid w:val="000B6CA1"/>
    <w:rsid w:val="000B73EE"/>
    <w:rsid w:val="000C2124"/>
    <w:rsid w:val="000C3B38"/>
    <w:rsid w:val="000C4F67"/>
    <w:rsid w:val="000C584B"/>
    <w:rsid w:val="000C5F46"/>
    <w:rsid w:val="000C6EC9"/>
    <w:rsid w:val="000C6ED8"/>
    <w:rsid w:val="000C7C76"/>
    <w:rsid w:val="000D06D9"/>
    <w:rsid w:val="000D1989"/>
    <w:rsid w:val="000D204E"/>
    <w:rsid w:val="000D28B2"/>
    <w:rsid w:val="000D2CC1"/>
    <w:rsid w:val="000D2F92"/>
    <w:rsid w:val="000D2FC4"/>
    <w:rsid w:val="000D37EB"/>
    <w:rsid w:val="000D4611"/>
    <w:rsid w:val="000D48C2"/>
    <w:rsid w:val="000D5309"/>
    <w:rsid w:val="000D6E4D"/>
    <w:rsid w:val="000E027E"/>
    <w:rsid w:val="000E0C9F"/>
    <w:rsid w:val="000E10D9"/>
    <w:rsid w:val="000E12EE"/>
    <w:rsid w:val="000E180F"/>
    <w:rsid w:val="000E1851"/>
    <w:rsid w:val="000E2886"/>
    <w:rsid w:val="000E305C"/>
    <w:rsid w:val="000E33A9"/>
    <w:rsid w:val="000E3518"/>
    <w:rsid w:val="000E50AC"/>
    <w:rsid w:val="000E5CBC"/>
    <w:rsid w:val="000E7A57"/>
    <w:rsid w:val="000F0434"/>
    <w:rsid w:val="000F25DA"/>
    <w:rsid w:val="000F2ED9"/>
    <w:rsid w:val="000F3145"/>
    <w:rsid w:val="000F3333"/>
    <w:rsid w:val="000F372A"/>
    <w:rsid w:val="000F517D"/>
    <w:rsid w:val="000F5B7F"/>
    <w:rsid w:val="000F74F7"/>
    <w:rsid w:val="000F7915"/>
    <w:rsid w:val="00101C61"/>
    <w:rsid w:val="001029D0"/>
    <w:rsid w:val="00103F13"/>
    <w:rsid w:val="001042AD"/>
    <w:rsid w:val="00104A03"/>
    <w:rsid w:val="00105403"/>
    <w:rsid w:val="001054DC"/>
    <w:rsid w:val="0010572C"/>
    <w:rsid w:val="0010678C"/>
    <w:rsid w:val="00107C37"/>
    <w:rsid w:val="00110546"/>
    <w:rsid w:val="0011098E"/>
    <w:rsid w:val="00110A3B"/>
    <w:rsid w:val="00112367"/>
    <w:rsid w:val="00112837"/>
    <w:rsid w:val="00112BEE"/>
    <w:rsid w:val="001136B5"/>
    <w:rsid w:val="00113F9D"/>
    <w:rsid w:val="00114329"/>
    <w:rsid w:val="00114CCE"/>
    <w:rsid w:val="001165FD"/>
    <w:rsid w:val="001169E5"/>
    <w:rsid w:val="0011709C"/>
    <w:rsid w:val="00120AC9"/>
    <w:rsid w:val="0012158F"/>
    <w:rsid w:val="00122249"/>
    <w:rsid w:val="001226C2"/>
    <w:rsid w:val="00123457"/>
    <w:rsid w:val="00123DA7"/>
    <w:rsid w:val="001244E0"/>
    <w:rsid w:val="00124A04"/>
    <w:rsid w:val="0012506C"/>
    <w:rsid w:val="00126161"/>
    <w:rsid w:val="00126640"/>
    <w:rsid w:val="0012763F"/>
    <w:rsid w:val="001304E0"/>
    <w:rsid w:val="001307E0"/>
    <w:rsid w:val="00131534"/>
    <w:rsid w:val="00131E9D"/>
    <w:rsid w:val="00131F38"/>
    <w:rsid w:val="001333DB"/>
    <w:rsid w:val="00133EBE"/>
    <w:rsid w:val="00133F2D"/>
    <w:rsid w:val="001343D8"/>
    <w:rsid w:val="00135BE3"/>
    <w:rsid w:val="00136678"/>
    <w:rsid w:val="00136F4D"/>
    <w:rsid w:val="00141017"/>
    <w:rsid w:val="001429A7"/>
    <w:rsid w:val="001434FF"/>
    <w:rsid w:val="00143645"/>
    <w:rsid w:val="00143DF2"/>
    <w:rsid w:val="00143FB4"/>
    <w:rsid w:val="00144862"/>
    <w:rsid w:val="0014496F"/>
    <w:rsid w:val="001452F3"/>
    <w:rsid w:val="00146059"/>
    <w:rsid w:val="001462FB"/>
    <w:rsid w:val="0014729D"/>
    <w:rsid w:val="00150D40"/>
    <w:rsid w:val="0015108D"/>
    <w:rsid w:val="00151205"/>
    <w:rsid w:val="00152016"/>
    <w:rsid w:val="00152B3A"/>
    <w:rsid w:val="00152E4D"/>
    <w:rsid w:val="00153820"/>
    <w:rsid w:val="00153C70"/>
    <w:rsid w:val="001549EA"/>
    <w:rsid w:val="00154E21"/>
    <w:rsid w:val="0015500A"/>
    <w:rsid w:val="0015511E"/>
    <w:rsid w:val="0015578D"/>
    <w:rsid w:val="001560C8"/>
    <w:rsid w:val="00156A77"/>
    <w:rsid w:val="0015798C"/>
    <w:rsid w:val="00160D14"/>
    <w:rsid w:val="00160E9E"/>
    <w:rsid w:val="0016146D"/>
    <w:rsid w:val="00162678"/>
    <w:rsid w:val="00162E3D"/>
    <w:rsid w:val="001640D7"/>
    <w:rsid w:val="00164508"/>
    <w:rsid w:val="001653D5"/>
    <w:rsid w:val="001676F1"/>
    <w:rsid w:val="00167CCE"/>
    <w:rsid w:val="00171CFF"/>
    <w:rsid w:val="00171DED"/>
    <w:rsid w:val="00171F19"/>
    <w:rsid w:val="001727D0"/>
    <w:rsid w:val="00172A9D"/>
    <w:rsid w:val="00172BC9"/>
    <w:rsid w:val="00172E09"/>
    <w:rsid w:val="001738FB"/>
    <w:rsid w:val="00174480"/>
    <w:rsid w:val="00175473"/>
    <w:rsid w:val="00176809"/>
    <w:rsid w:val="001768F7"/>
    <w:rsid w:val="0017730D"/>
    <w:rsid w:val="00177BB7"/>
    <w:rsid w:val="00180883"/>
    <w:rsid w:val="001810CE"/>
    <w:rsid w:val="0018116C"/>
    <w:rsid w:val="0018127E"/>
    <w:rsid w:val="001820D2"/>
    <w:rsid w:val="00183952"/>
    <w:rsid w:val="00183DCD"/>
    <w:rsid w:val="0018409F"/>
    <w:rsid w:val="00184244"/>
    <w:rsid w:val="00185660"/>
    <w:rsid w:val="0018579A"/>
    <w:rsid w:val="00185A07"/>
    <w:rsid w:val="001864B7"/>
    <w:rsid w:val="00186801"/>
    <w:rsid w:val="0018782F"/>
    <w:rsid w:val="00190792"/>
    <w:rsid w:val="0019104C"/>
    <w:rsid w:val="001934F2"/>
    <w:rsid w:val="00193B5B"/>
    <w:rsid w:val="00193E5D"/>
    <w:rsid w:val="00193FC5"/>
    <w:rsid w:val="00195E17"/>
    <w:rsid w:val="00197183"/>
    <w:rsid w:val="00197629"/>
    <w:rsid w:val="00197843"/>
    <w:rsid w:val="00197FAD"/>
    <w:rsid w:val="001A0B0F"/>
    <w:rsid w:val="001A0C41"/>
    <w:rsid w:val="001A1710"/>
    <w:rsid w:val="001A2A5B"/>
    <w:rsid w:val="001A4098"/>
    <w:rsid w:val="001A49EF"/>
    <w:rsid w:val="001A6A8D"/>
    <w:rsid w:val="001A6B76"/>
    <w:rsid w:val="001A7882"/>
    <w:rsid w:val="001A7957"/>
    <w:rsid w:val="001A7A1A"/>
    <w:rsid w:val="001B0A64"/>
    <w:rsid w:val="001B1DAD"/>
    <w:rsid w:val="001B1E0F"/>
    <w:rsid w:val="001B2452"/>
    <w:rsid w:val="001B3A7D"/>
    <w:rsid w:val="001B423A"/>
    <w:rsid w:val="001B4C94"/>
    <w:rsid w:val="001B4D85"/>
    <w:rsid w:val="001B5535"/>
    <w:rsid w:val="001B58B6"/>
    <w:rsid w:val="001B5FE1"/>
    <w:rsid w:val="001B71A7"/>
    <w:rsid w:val="001B76A7"/>
    <w:rsid w:val="001B77A1"/>
    <w:rsid w:val="001C0259"/>
    <w:rsid w:val="001C07E4"/>
    <w:rsid w:val="001C24D5"/>
    <w:rsid w:val="001C2DF9"/>
    <w:rsid w:val="001C434E"/>
    <w:rsid w:val="001C547E"/>
    <w:rsid w:val="001C7573"/>
    <w:rsid w:val="001C78B3"/>
    <w:rsid w:val="001D0384"/>
    <w:rsid w:val="001D0E21"/>
    <w:rsid w:val="001D16B4"/>
    <w:rsid w:val="001D1B5E"/>
    <w:rsid w:val="001D21E4"/>
    <w:rsid w:val="001D2CDA"/>
    <w:rsid w:val="001D3238"/>
    <w:rsid w:val="001D40BA"/>
    <w:rsid w:val="001D4ADE"/>
    <w:rsid w:val="001D54CB"/>
    <w:rsid w:val="001D56BF"/>
    <w:rsid w:val="001D5DA9"/>
    <w:rsid w:val="001D6553"/>
    <w:rsid w:val="001D6D5C"/>
    <w:rsid w:val="001D7271"/>
    <w:rsid w:val="001D7AF1"/>
    <w:rsid w:val="001E0646"/>
    <w:rsid w:val="001E1CD7"/>
    <w:rsid w:val="001E3792"/>
    <w:rsid w:val="001E3939"/>
    <w:rsid w:val="001E6598"/>
    <w:rsid w:val="001E763A"/>
    <w:rsid w:val="001E78ED"/>
    <w:rsid w:val="001E7E8B"/>
    <w:rsid w:val="001F064F"/>
    <w:rsid w:val="001F24C3"/>
    <w:rsid w:val="001F2946"/>
    <w:rsid w:val="001F29D8"/>
    <w:rsid w:val="001F369A"/>
    <w:rsid w:val="001F44C4"/>
    <w:rsid w:val="001F4FBA"/>
    <w:rsid w:val="001F554A"/>
    <w:rsid w:val="001F623E"/>
    <w:rsid w:val="001F665D"/>
    <w:rsid w:val="001F73BD"/>
    <w:rsid w:val="00200C9A"/>
    <w:rsid w:val="00201918"/>
    <w:rsid w:val="002021F1"/>
    <w:rsid w:val="0020286E"/>
    <w:rsid w:val="002031AB"/>
    <w:rsid w:val="0020406A"/>
    <w:rsid w:val="002040E2"/>
    <w:rsid w:val="002046FC"/>
    <w:rsid w:val="00205ED2"/>
    <w:rsid w:val="002062E9"/>
    <w:rsid w:val="00206E94"/>
    <w:rsid w:val="002072BB"/>
    <w:rsid w:val="00207621"/>
    <w:rsid w:val="00207CBF"/>
    <w:rsid w:val="00211273"/>
    <w:rsid w:val="0021175E"/>
    <w:rsid w:val="00211C7F"/>
    <w:rsid w:val="00212345"/>
    <w:rsid w:val="00212680"/>
    <w:rsid w:val="00212C8F"/>
    <w:rsid w:val="002169A0"/>
    <w:rsid w:val="00217259"/>
    <w:rsid w:val="0021746D"/>
    <w:rsid w:val="00217F19"/>
    <w:rsid w:val="00220417"/>
    <w:rsid w:val="00221425"/>
    <w:rsid w:val="0022167E"/>
    <w:rsid w:val="00222370"/>
    <w:rsid w:val="00223D8C"/>
    <w:rsid w:val="00225E8C"/>
    <w:rsid w:val="00227922"/>
    <w:rsid w:val="00230405"/>
    <w:rsid w:val="00230852"/>
    <w:rsid w:val="00231561"/>
    <w:rsid w:val="00232EE5"/>
    <w:rsid w:val="00234A4C"/>
    <w:rsid w:val="00235219"/>
    <w:rsid w:val="00235A0C"/>
    <w:rsid w:val="00236EBF"/>
    <w:rsid w:val="00237250"/>
    <w:rsid w:val="002372BC"/>
    <w:rsid w:val="00237861"/>
    <w:rsid w:val="002408D1"/>
    <w:rsid w:val="00240AA0"/>
    <w:rsid w:val="00240DA8"/>
    <w:rsid w:val="00241665"/>
    <w:rsid w:val="00242E37"/>
    <w:rsid w:val="00243094"/>
    <w:rsid w:val="002431A8"/>
    <w:rsid w:val="002431F3"/>
    <w:rsid w:val="0024464A"/>
    <w:rsid w:val="00244F06"/>
    <w:rsid w:val="0024526C"/>
    <w:rsid w:val="002455E0"/>
    <w:rsid w:val="00245A3C"/>
    <w:rsid w:val="00246024"/>
    <w:rsid w:val="00246306"/>
    <w:rsid w:val="002502EE"/>
    <w:rsid w:val="00250F95"/>
    <w:rsid w:val="0025130A"/>
    <w:rsid w:val="002524A6"/>
    <w:rsid w:val="00252581"/>
    <w:rsid w:val="00252B1F"/>
    <w:rsid w:val="002537D2"/>
    <w:rsid w:val="00254562"/>
    <w:rsid w:val="002548EA"/>
    <w:rsid w:val="0026089B"/>
    <w:rsid w:val="002608FD"/>
    <w:rsid w:val="002619CA"/>
    <w:rsid w:val="002625F0"/>
    <w:rsid w:val="002627CC"/>
    <w:rsid w:val="00262CB1"/>
    <w:rsid w:val="00262F0E"/>
    <w:rsid w:val="00263559"/>
    <w:rsid w:val="00263C13"/>
    <w:rsid w:val="00267985"/>
    <w:rsid w:val="00267B50"/>
    <w:rsid w:val="0027031C"/>
    <w:rsid w:val="00270EA0"/>
    <w:rsid w:val="00272217"/>
    <w:rsid w:val="0027283C"/>
    <w:rsid w:val="00273D5B"/>
    <w:rsid w:val="00274E26"/>
    <w:rsid w:val="00276034"/>
    <w:rsid w:val="002760CF"/>
    <w:rsid w:val="002762B5"/>
    <w:rsid w:val="0027732C"/>
    <w:rsid w:val="00277C6C"/>
    <w:rsid w:val="00277E45"/>
    <w:rsid w:val="00280489"/>
    <w:rsid w:val="00280A58"/>
    <w:rsid w:val="0028112C"/>
    <w:rsid w:val="0028128D"/>
    <w:rsid w:val="00281A54"/>
    <w:rsid w:val="002859AB"/>
    <w:rsid w:val="00285BA3"/>
    <w:rsid w:val="0028601D"/>
    <w:rsid w:val="00286418"/>
    <w:rsid w:val="00287E0C"/>
    <w:rsid w:val="0029014F"/>
    <w:rsid w:val="002903DE"/>
    <w:rsid w:val="00290C8E"/>
    <w:rsid w:val="002915C4"/>
    <w:rsid w:val="00292F28"/>
    <w:rsid w:val="00292FC1"/>
    <w:rsid w:val="002938B2"/>
    <w:rsid w:val="002939B2"/>
    <w:rsid w:val="002947E5"/>
    <w:rsid w:val="0029487C"/>
    <w:rsid w:val="00294B15"/>
    <w:rsid w:val="00294D58"/>
    <w:rsid w:val="00295511"/>
    <w:rsid w:val="00295F29"/>
    <w:rsid w:val="00296106"/>
    <w:rsid w:val="00296E6D"/>
    <w:rsid w:val="002974CD"/>
    <w:rsid w:val="00297910"/>
    <w:rsid w:val="002A0522"/>
    <w:rsid w:val="002A08D2"/>
    <w:rsid w:val="002A1219"/>
    <w:rsid w:val="002A160B"/>
    <w:rsid w:val="002A166D"/>
    <w:rsid w:val="002A3457"/>
    <w:rsid w:val="002A371B"/>
    <w:rsid w:val="002A4989"/>
    <w:rsid w:val="002A51FF"/>
    <w:rsid w:val="002A74AB"/>
    <w:rsid w:val="002B0F10"/>
    <w:rsid w:val="002B1C8A"/>
    <w:rsid w:val="002B2ECB"/>
    <w:rsid w:val="002B3E85"/>
    <w:rsid w:val="002B3EC1"/>
    <w:rsid w:val="002B5816"/>
    <w:rsid w:val="002B58BA"/>
    <w:rsid w:val="002B5DFF"/>
    <w:rsid w:val="002B6287"/>
    <w:rsid w:val="002B66C2"/>
    <w:rsid w:val="002B6E1F"/>
    <w:rsid w:val="002C15C6"/>
    <w:rsid w:val="002C16A0"/>
    <w:rsid w:val="002C25DF"/>
    <w:rsid w:val="002C3193"/>
    <w:rsid w:val="002C39B3"/>
    <w:rsid w:val="002C4598"/>
    <w:rsid w:val="002C5003"/>
    <w:rsid w:val="002C529F"/>
    <w:rsid w:val="002C5486"/>
    <w:rsid w:val="002C5F6D"/>
    <w:rsid w:val="002C7351"/>
    <w:rsid w:val="002D037F"/>
    <w:rsid w:val="002D1494"/>
    <w:rsid w:val="002D16DD"/>
    <w:rsid w:val="002D253B"/>
    <w:rsid w:val="002D45DE"/>
    <w:rsid w:val="002D5220"/>
    <w:rsid w:val="002D550F"/>
    <w:rsid w:val="002D7D29"/>
    <w:rsid w:val="002D7EC8"/>
    <w:rsid w:val="002E0128"/>
    <w:rsid w:val="002E08EA"/>
    <w:rsid w:val="002E1444"/>
    <w:rsid w:val="002E2476"/>
    <w:rsid w:val="002E3532"/>
    <w:rsid w:val="002E370A"/>
    <w:rsid w:val="002E3BEF"/>
    <w:rsid w:val="002E3E0E"/>
    <w:rsid w:val="002E50C7"/>
    <w:rsid w:val="002E54B6"/>
    <w:rsid w:val="002E5AB4"/>
    <w:rsid w:val="002E5B9A"/>
    <w:rsid w:val="002E5FCF"/>
    <w:rsid w:val="002E6526"/>
    <w:rsid w:val="002E6CFD"/>
    <w:rsid w:val="002F1117"/>
    <w:rsid w:val="002F224D"/>
    <w:rsid w:val="002F2F45"/>
    <w:rsid w:val="002F42E2"/>
    <w:rsid w:val="002F45BB"/>
    <w:rsid w:val="002F52D7"/>
    <w:rsid w:val="002F5461"/>
    <w:rsid w:val="002F54F6"/>
    <w:rsid w:val="002F5C80"/>
    <w:rsid w:val="002F60CA"/>
    <w:rsid w:val="002F6AA9"/>
    <w:rsid w:val="002F711E"/>
    <w:rsid w:val="002F7608"/>
    <w:rsid w:val="002F7C2F"/>
    <w:rsid w:val="0030015A"/>
    <w:rsid w:val="00301E21"/>
    <w:rsid w:val="00305884"/>
    <w:rsid w:val="0030598C"/>
    <w:rsid w:val="00306036"/>
    <w:rsid w:val="00306356"/>
    <w:rsid w:val="0030646E"/>
    <w:rsid w:val="0030674F"/>
    <w:rsid w:val="00306A1C"/>
    <w:rsid w:val="00306A79"/>
    <w:rsid w:val="00307102"/>
    <w:rsid w:val="003105B7"/>
    <w:rsid w:val="00310B9B"/>
    <w:rsid w:val="003119DB"/>
    <w:rsid w:val="00311AD4"/>
    <w:rsid w:val="00311C76"/>
    <w:rsid w:val="00313B0E"/>
    <w:rsid w:val="00313CF0"/>
    <w:rsid w:val="00313FAF"/>
    <w:rsid w:val="00315175"/>
    <w:rsid w:val="003158BD"/>
    <w:rsid w:val="00317E38"/>
    <w:rsid w:val="00320E78"/>
    <w:rsid w:val="00321073"/>
    <w:rsid w:val="00321268"/>
    <w:rsid w:val="003215AD"/>
    <w:rsid w:val="003215BE"/>
    <w:rsid w:val="003227A4"/>
    <w:rsid w:val="00323C39"/>
    <w:rsid w:val="00325B4C"/>
    <w:rsid w:val="003264CC"/>
    <w:rsid w:val="003273BB"/>
    <w:rsid w:val="00327484"/>
    <w:rsid w:val="003278CC"/>
    <w:rsid w:val="00327E18"/>
    <w:rsid w:val="003306F7"/>
    <w:rsid w:val="003308B7"/>
    <w:rsid w:val="00330FEC"/>
    <w:rsid w:val="003313CD"/>
    <w:rsid w:val="00331548"/>
    <w:rsid w:val="00332304"/>
    <w:rsid w:val="003325B0"/>
    <w:rsid w:val="003330E3"/>
    <w:rsid w:val="00333EEF"/>
    <w:rsid w:val="003341A4"/>
    <w:rsid w:val="003346B4"/>
    <w:rsid w:val="00334907"/>
    <w:rsid w:val="003353E4"/>
    <w:rsid w:val="00335AF3"/>
    <w:rsid w:val="00336451"/>
    <w:rsid w:val="0034023B"/>
    <w:rsid w:val="003406ED"/>
    <w:rsid w:val="00340BB2"/>
    <w:rsid w:val="00341B75"/>
    <w:rsid w:val="003424DF"/>
    <w:rsid w:val="00342D9C"/>
    <w:rsid w:val="0034379E"/>
    <w:rsid w:val="00344685"/>
    <w:rsid w:val="00346376"/>
    <w:rsid w:val="00347817"/>
    <w:rsid w:val="00347A7A"/>
    <w:rsid w:val="00347DAC"/>
    <w:rsid w:val="00347DE7"/>
    <w:rsid w:val="00347FEC"/>
    <w:rsid w:val="003500F8"/>
    <w:rsid w:val="003513F4"/>
    <w:rsid w:val="00351B9D"/>
    <w:rsid w:val="00352B16"/>
    <w:rsid w:val="00352CA3"/>
    <w:rsid w:val="00355021"/>
    <w:rsid w:val="003554B1"/>
    <w:rsid w:val="003557C0"/>
    <w:rsid w:val="00357CF1"/>
    <w:rsid w:val="0036025F"/>
    <w:rsid w:val="00361FE3"/>
    <w:rsid w:val="003623ED"/>
    <w:rsid w:val="003628F9"/>
    <w:rsid w:val="003631EA"/>
    <w:rsid w:val="00364BCE"/>
    <w:rsid w:val="00364DF0"/>
    <w:rsid w:val="00365E84"/>
    <w:rsid w:val="0036747D"/>
    <w:rsid w:val="003675C9"/>
    <w:rsid w:val="00370F72"/>
    <w:rsid w:val="003712C7"/>
    <w:rsid w:val="00371A90"/>
    <w:rsid w:val="00371B45"/>
    <w:rsid w:val="00372313"/>
    <w:rsid w:val="00372412"/>
    <w:rsid w:val="00372463"/>
    <w:rsid w:val="00374D93"/>
    <w:rsid w:val="00375666"/>
    <w:rsid w:val="003763CD"/>
    <w:rsid w:val="00376BFB"/>
    <w:rsid w:val="003772A0"/>
    <w:rsid w:val="00377377"/>
    <w:rsid w:val="00381098"/>
    <w:rsid w:val="00384210"/>
    <w:rsid w:val="003851A0"/>
    <w:rsid w:val="00386613"/>
    <w:rsid w:val="00387253"/>
    <w:rsid w:val="003872F7"/>
    <w:rsid w:val="00387C73"/>
    <w:rsid w:val="00390BE2"/>
    <w:rsid w:val="00390C24"/>
    <w:rsid w:val="00391484"/>
    <w:rsid w:val="003936B6"/>
    <w:rsid w:val="00394AA4"/>
    <w:rsid w:val="00394D45"/>
    <w:rsid w:val="00395A60"/>
    <w:rsid w:val="00396F12"/>
    <w:rsid w:val="00397B8E"/>
    <w:rsid w:val="003A09B2"/>
    <w:rsid w:val="003A0F1C"/>
    <w:rsid w:val="003A1175"/>
    <w:rsid w:val="003A1583"/>
    <w:rsid w:val="003A175D"/>
    <w:rsid w:val="003A2B2A"/>
    <w:rsid w:val="003A3A4B"/>
    <w:rsid w:val="003A3A86"/>
    <w:rsid w:val="003A3B34"/>
    <w:rsid w:val="003A3EF0"/>
    <w:rsid w:val="003A4305"/>
    <w:rsid w:val="003A459A"/>
    <w:rsid w:val="003A4949"/>
    <w:rsid w:val="003A4F3E"/>
    <w:rsid w:val="003A5A54"/>
    <w:rsid w:val="003A6ED4"/>
    <w:rsid w:val="003A746D"/>
    <w:rsid w:val="003A7BD4"/>
    <w:rsid w:val="003A7E34"/>
    <w:rsid w:val="003B02FC"/>
    <w:rsid w:val="003B1726"/>
    <w:rsid w:val="003B2405"/>
    <w:rsid w:val="003B43BF"/>
    <w:rsid w:val="003B4994"/>
    <w:rsid w:val="003B4FC2"/>
    <w:rsid w:val="003B514F"/>
    <w:rsid w:val="003B6374"/>
    <w:rsid w:val="003B6845"/>
    <w:rsid w:val="003B6CD8"/>
    <w:rsid w:val="003B6D83"/>
    <w:rsid w:val="003C02A5"/>
    <w:rsid w:val="003C1866"/>
    <w:rsid w:val="003C3BAA"/>
    <w:rsid w:val="003C41CD"/>
    <w:rsid w:val="003C484F"/>
    <w:rsid w:val="003C4DE5"/>
    <w:rsid w:val="003C4F97"/>
    <w:rsid w:val="003C5387"/>
    <w:rsid w:val="003C580E"/>
    <w:rsid w:val="003C60E1"/>
    <w:rsid w:val="003C63D8"/>
    <w:rsid w:val="003C6D8B"/>
    <w:rsid w:val="003C6D9E"/>
    <w:rsid w:val="003C7370"/>
    <w:rsid w:val="003D0261"/>
    <w:rsid w:val="003D18F8"/>
    <w:rsid w:val="003D2A8E"/>
    <w:rsid w:val="003D32D9"/>
    <w:rsid w:val="003D3D1E"/>
    <w:rsid w:val="003D3ED9"/>
    <w:rsid w:val="003D428F"/>
    <w:rsid w:val="003D4B90"/>
    <w:rsid w:val="003D5BFF"/>
    <w:rsid w:val="003D5DE1"/>
    <w:rsid w:val="003D72E9"/>
    <w:rsid w:val="003E0675"/>
    <w:rsid w:val="003E0AF2"/>
    <w:rsid w:val="003E1386"/>
    <w:rsid w:val="003E1AA9"/>
    <w:rsid w:val="003E4C60"/>
    <w:rsid w:val="003E4EA0"/>
    <w:rsid w:val="003E5B96"/>
    <w:rsid w:val="003E6A72"/>
    <w:rsid w:val="003E7BB3"/>
    <w:rsid w:val="003F0A10"/>
    <w:rsid w:val="003F1D2D"/>
    <w:rsid w:val="003F1E0F"/>
    <w:rsid w:val="003F2161"/>
    <w:rsid w:val="003F21FE"/>
    <w:rsid w:val="003F3E25"/>
    <w:rsid w:val="003F3F38"/>
    <w:rsid w:val="003F4E92"/>
    <w:rsid w:val="003F563F"/>
    <w:rsid w:val="003F5DB5"/>
    <w:rsid w:val="003F64BF"/>
    <w:rsid w:val="003F6DE8"/>
    <w:rsid w:val="003F754F"/>
    <w:rsid w:val="003F788A"/>
    <w:rsid w:val="003F78E2"/>
    <w:rsid w:val="00400303"/>
    <w:rsid w:val="00400B98"/>
    <w:rsid w:val="004016E3"/>
    <w:rsid w:val="00401D49"/>
    <w:rsid w:val="0040204A"/>
    <w:rsid w:val="00403385"/>
    <w:rsid w:val="00403965"/>
    <w:rsid w:val="004041A5"/>
    <w:rsid w:val="00404328"/>
    <w:rsid w:val="004061BE"/>
    <w:rsid w:val="00406B55"/>
    <w:rsid w:val="0040724D"/>
    <w:rsid w:val="00407427"/>
    <w:rsid w:val="00407E29"/>
    <w:rsid w:val="00410EAA"/>
    <w:rsid w:val="004112E6"/>
    <w:rsid w:val="00413913"/>
    <w:rsid w:val="004142D2"/>
    <w:rsid w:val="00416CB5"/>
    <w:rsid w:val="00416F3C"/>
    <w:rsid w:val="004171C6"/>
    <w:rsid w:val="004174E3"/>
    <w:rsid w:val="00417690"/>
    <w:rsid w:val="0041798A"/>
    <w:rsid w:val="0042000B"/>
    <w:rsid w:val="00420119"/>
    <w:rsid w:val="0042028E"/>
    <w:rsid w:val="00420589"/>
    <w:rsid w:val="00420AB7"/>
    <w:rsid w:val="0042133B"/>
    <w:rsid w:val="00422389"/>
    <w:rsid w:val="00422E2A"/>
    <w:rsid w:val="00423918"/>
    <w:rsid w:val="00424CF7"/>
    <w:rsid w:val="00424EA5"/>
    <w:rsid w:val="004260A6"/>
    <w:rsid w:val="00426EFA"/>
    <w:rsid w:val="004273C1"/>
    <w:rsid w:val="004274E8"/>
    <w:rsid w:val="00427AD6"/>
    <w:rsid w:val="00430842"/>
    <w:rsid w:val="00430D7C"/>
    <w:rsid w:val="00431026"/>
    <w:rsid w:val="004310D2"/>
    <w:rsid w:val="0043110D"/>
    <w:rsid w:val="00431FB9"/>
    <w:rsid w:val="004329B0"/>
    <w:rsid w:val="00434C94"/>
    <w:rsid w:val="004350FF"/>
    <w:rsid w:val="00435CD0"/>
    <w:rsid w:val="004379E8"/>
    <w:rsid w:val="00440319"/>
    <w:rsid w:val="00441AFC"/>
    <w:rsid w:val="00443516"/>
    <w:rsid w:val="004435C7"/>
    <w:rsid w:val="004439A5"/>
    <w:rsid w:val="00443BAB"/>
    <w:rsid w:val="00443BC9"/>
    <w:rsid w:val="00445255"/>
    <w:rsid w:val="00445839"/>
    <w:rsid w:val="00447CEA"/>
    <w:rsid w:val="00450627"/>
    <w:rsid w:val="00450634"/>
    <w:rsid w:val="00450968"/>
    <w:rsid w:val="004514D3"/>
    <w:rsid w:val="00451990"/>
    <w:rsid w:val="004524ED"/>
    <w:rsid w:val="0045261B"/>
    <w:rsid w:val="00452EF5"/>
    <w:rsid w:val="00454976"/>
    <w:rsid w:val="00455CF5"/>
    <w:rsid w:val="00456AB4"/>
    <w:rsid w:val="004578AE"/>
    <w:rsid w:val="004612AA"/>
    <w:rsid w:val="004633A4"/>
    <w:rsid w:val="00463760"/>
    <w:rsid w:val="00464542"/>
    <w:rsid w:val="0046462E"/>
    <w:rsid w:val="00465042"/>
    <w:rsid w:val="00465723"/>
    <w:rsid w:val="004679E7"/>
    <w:rsid w:val="004710F4"/>
    <w:rsid w:val="00471A05"/>
    <w:rsid w:val="00472554"/>
    <w:rsid w:val="0047356D"/>
    <w:rsid w:val="00473A4B"/>
    <w:rsid w:val="00473EB9"/>
    <w:rsid w:val="00473FAC"/>
    <w:rsid w:val="00474258"/>
    <w:rsid w:val="004743D5"/>
    <w:rsid w:val="00474B54"/>
    <w:rsid w:val="00474C7C"/>
    <w:rsid w:val="00475D85"/>
    <w:rsid w:val="00476440"/>
    <w:rsid w:val="004773CB"/>
    <w:rsid w:val="00477403"/>
    <w:rsid w:val="0047791A"/>
    <w:rsid w:val="004814A4"/>
    <w:rsid w:val="00482948"/>
    <w:rsid w:val="004829E9"/>
    <w:rsid w:val="004835C7"/>
    <w:rsid w:val="00484AD9"/>
    <w:rsid w:val="0048552A"/>
    <w:rsid w:val="00485B75"/>
    <w:rsid w:val="004860FC"/>
    <w:rsid w:val="004874DA"/>
    <w:rsid w:val="00487D89"/>
    <w:rsid w:val="0049033E"/>
    <w:rsid w:val="0049145B"/>
    <w:rsid w:val="0049179E"/>
    <w:rsid w:val="0049194C"/>
    <w:rsid w:val="0049294D"/>
    <w:rsid w:val="004937E9"/>
    <w:rsid w:val="00493D99"/>
    <w:rsid w:val="004945F3"/>
    <w:rsid w:val="0049536B"/>
    <w:rsid w:val="00496EAC"/>
    <w:rsid w:val="004979EF"/>
    <w:rsid w:val="00497DE5"/>
    <w:rsid w:val="004A144C"/>
    <w:rsid w:val="004A1594"/>
    <w:rsid w:val="004A1F31"/>
    <w:rsid w:val="004A258E"/>
    <w:rsid w:val="004A3BF1"/>
    <w:rsid w:val="004A4B72"/>
    <w:rsid w:val="004A4C68"/>
    <w:rsid w:val="004A63D8"/>
    <w:rsid w:val="004A70C6"/>
    <w:rsid w:val="004A736B"/>
    <w:rsid w:val="004B0EA9"/>
    <w:rsid w:val="004B0EBC"/>
    <w:rsid w:val="004B1729"/>
    <w:rsid w:val="004B2DC6"/>
    <w:rsid w:val="004B304B"/>
    <w:rsid w:val="004B4188"/>
    <w:rsid w:val="004B4542"/>
    <w:rsid w:val="004B6236"/>
    <w:rsid w:val="004B6BDA"/>
    <w:rsid w:val="004B740F"/>
    <w:rsid w:val="004B788C"/>
    <w:rsid w:val="004B79D1"/>
    <w:rsid w:val="004B7E40"/>
    <w:rsid w:val="004C007B"/>
    <w:rsid w:val="004C11D3"/>
    <w:rsid w:val="004C1B33"/>
    <w:rsid w:val="004C200B"/>
    <w:rsid w:val="004C2E1C"/>
    <w:rsid w:val="004C3025"/>
    <w:rsid w:val="004C37B0"/>
    <w:rsid w:val="004C3B51"/>
    <w:rsid w:val="004C3F70"/>
    <w:rsid w:val="004C4469"/>
    <w:rsid w:val="004C4696"/>
    <w:rsid w:val="004C4EF1"/>
    <w:rsid w:val="004C59D2"/>
    <w:rsid w:val="004C7A7A"/>
    <w:rsid w:val="004C7D57"/>
    <w:rsid w:val="004D0206"/>
    <w:rsid w:val="004D0557"/>
    <w:rsid w:val="004D0B0F"/>
    <w:rsid w:val="004D262A"/>
    <w:rsid w:val="004D3368"/>
    <w:rsid w:val="004D5FBE"/>
    <w:rsid w:val="004E2992"/>
    <w:rsid w:val="004E30D9"/>
    <w:rsid w:val="004E3823"/>
    <w:rsid w:val="004E3AD8"/>
    <w:rsid w:val="004E4656"/>
    <w:rsid w:val="004E49B7"/>
    <w:rsid w:val="004E5D95"/>
    <w:rsid w:val="004E61D7"/>
    <w:rsid w:val="004E7C01"/>
    <w:rsid w:val="004E7D61"/>
    <w:rsid w:val="004F1290"/>
    <w:rsid w:val="004F12E7"/>
    <w:rsid w:val="004F1965"/>
    <w:rsid w:val="004F19B9"/>
    <w:rsid w:val="004F45C2"/>
    <w:rsid w:val="004F4B97"/>
    <w:rsid w:val="004F55D9"/>
    <w:rsid w:val="004F5DF9"/>
    <w:rsid w:val="004F5FD6"/>
    <w:rsid w:val="004F63E4"/>
    <w:rsid w:val="00500C61"/>
    <w:rsid w:val="00500EFB"/>
    <w:rsid w:val="00501087"/>
    <w:rsid w:val="00501BFE"/>
    <w:rsid w:val="00502914"/>
    <w:rsid w:val="00502D23"/>
    <w:rsid w:val="00504D70"/>
    <w:rsid w:val="0050590E"/>
    <w:rsid w:val="00507064"/>
    <w:rsid w:val="0051027F"/>
    <w:rsid w:val="005125FD"/>
    <w:rsid w:val="00513BAD"/>
    <w:rsid w:val="00513E90"/>
    <w:rsid w:val="005146E7"/>
    <w:rsid w:val="005157BB"/>
    <w:rsid w:val="00516B43"/>
    <w:rsid w:val="0051790F"/>
    <w:rsid w:val="00517AC1"/>
    <w:rsid w:val="00520578"/>
    <w:rsid w:val="00520636"/>
    <w:rsid w:val="00521A5A"/>
    <w:rsid w:val="005248C7"/>
    <w:rsid w:val="00524B4E"/>
    <w:rsid w:val="00524E98"/>
    <w:rsid w:val="00527259"/>
    <w:rsid w:val="00527F8B"/>
    <w:rsid w:val="0053044E"/>
    <w:rsid w:val="005304BD"/>
    <w:rsid w:val="00530B0A"/>
    <w:rsid w:val="00533271"/>
    <w:rsid w:val="00533A21"/>
    <w:rsid w:val="00533EF2"/>
    <w:rsid w:val="0053405A"/>
    <w:rsid w:val="00534CF7"/>
    <w:rsid w:val="00534DDD"/>
    <w:rsid w:val="00537185"/>
    <w:rsid w:val="00537738"/>
    <w:rsid w:val="00542979"/>
    <w:rsid w:val="00543561"/>
    <w:rsid w:val="0054357E"/>
    <w:rsid w:val="00544CCA"/>
    <w:rsid w:val="0054520E"/>
    <w:rsid w:val="00547DC6"/>
    <w:rsid w:val="00547EFC"/>
    <w:rsid w:val="0055092C"/>
    <w:rsid w:val="00550983"/>
    <w:rsid w:val="00550C48"/>
    <w:rsid w:val="00551846"/>
    <w:rsid w:val="00551D46"/>
    <w:rsid w:val="00551F13"/>
    <w:rsid w:val="00552FF2"/>
    <w:rsid w:val="00553BF6"/>
    <w:rsid w:val="00554F94"/>
    <w:rsid w:val="005551B8"/>
    <w:rsid w:val="00555D9C"/>
    <w:rsid w:val="00556ACA"/>
    <w:rsid w:val="005609D1"/>
    <w:rsid w:val="00562375"/>
    <w:rsid w:val="00562E64"/>
    <w:rsid w:val="00563508"/>
    <w:rsid w:val="0056405C"/>
    <w:rsid w:val="005659F5"/>
    <w:rsid w:val="00565A69"/>
    <w:rsid w:val="00566C8F"/>
    <w:rsid w:val="005717EB"/>
    <w:rsid w:val="005719C3"/>
    <w:rsid w:val="00573CF8"/>
    <w:rsid w:val="00573D7C"/>
    <w:rsid w:val="005744CF"/>
    <w:rsid w:val="005754CD"/>
    <w:rsid w:val="005765A1"/>
    <w:rsid w:val="00576E67"/>
    <w:rsid w:val="00576F70"/>
    <w:rsid w:val="00580B44"/>
    <w:rsid w:val="00580C8A"/>
    <w:rsid w:val="0058148A"/>
    <w:rsid w:val="00581AA3"/>
    <w:rsid w:val="00582C53"/>
    <w:rsid w:val="00585585"/>
    <w:rsid w:val="00585E7A"/>
    <w:rsid w:val="00586332"/>
    <w:rsid w:val="005867DE"/>
    <w:rsid w:val="00587CD8"/>
    <w:rsid w:val="00590ACB"/>
    <w:rsid w:val="00590EF2"/>
    <w:rsid w:val="005912E9"/>
    <w:rsid w:val="0059172F"/>
    <w:rsid w:val="005924DB"/>
    <w:rsid w:val="00595AEE"/>
    <w:rsid w:val="00595F48"/>
    <w:rsid w:val="0059791B"/>
    <w:rsid w:val="005A0746"/>
    <w:rsid w:val="005A1F87"/>
    <w:rsid w:val="005A3783"/>
    <w:rsid w:val="005A3C6A"/>
    <w:rsid w:val="005A3E79"/>
    <w:rsid w:val="005A4608"/>
    <w:rsid w:val="005A569E"/>
    <w:rsid w:val="005A7DF8"/>
    <w:rsid w:val="005B293F"/>
    <w:rsid w:val="005B296F"/>
    <w:rsid w:val="005B2CE5"/>
    <w:rsid w:val="005B398A"/>
    <w:rsid w:val="005B3D0F"/>
    <w:rsid w:val="005B56FF"/>
    <w:rsid w:val="005B635C"/>
    <w:rsid w:val="005B653F"/>
    <w:rsid w:val="005B7FA3"/>
    <w:rsid w:val="005C0366"/>
    <w:rsid w:val="005C0C7A"/>
    <w:rsid w:val="005C113E"/>
    <w:rsid w:val="005C185C"/>
    <w:rsid w:val="005C1A4E"/>
    <w:rsid w:val="005C2CA3"/>
    <w:rsid w:val="005C371C"/>
    <w:rsid w:val="005C45CD"/>
    <w:rsid w:val="005C4641"/>
    <w:rsid w:val="005C5592"/>
    <w:rsid w:val="005C7019"/>
    <w:rsid w:val="005D02A6"/>
    <w:rsid w:val="005D0649"/>
    <w:rsid w:val="005D1277"/>
    <w:rsid w:val="005D16FB"/>
    <w:rsid w:val="005D4DFF"/>
    <w:rsid w:val="005D5C2E"/>
    <w:rsid w:val="005D6631"/>
    <w:rsid w:val="005D680A"/>
    <w:rsid w:val="005E02E0"/>
    <w:rsid w:val="005E18F8"/>
    <w:rsid w:val="005E268A"/>
    <w:rsid w:val="005E2C52"/>
    <w:rsid w:val="005E3DF4"/>
    <w:rsid w:val="005E42DD"/>
    <w:rsid w:val="005E47D2"/>
    <w:rsid w:val="005E52AB"/>
    <w:rsid w:val="005E55DF"/>
    <w:rsid w:val="005E68AF"/>
    <w:rsid w:val="005E6A37"/>
    <w:rsid w:val="005E6D62"/>
    <w:rsid w:val="005E7A5B"/>
    <w:rsid w:val="005E7E75"/>
    <w:rsid w:val="005F050F"/>
    <w:rsid w:val="005F06BA"/>
    <w:rsid w:val="005F1BE3"/>
    <w:rsid w:val="005F3395"/>
    <w:rsid w:val="005F45C6"/>
    <w:rsid w:val="005F4825"/>
    <w:rsid w:val="005F4952"/>
    <w:rsid w:val="005F501E"/>
    <w:rsid w:val="005F6513"/>
    <w:rsid w:val="005F673B"/>
    <w:rsid w:val="005F67AB"/>
    <w:rsid w:val="005F6870"/>
    <w:rsid w:val="005F7100"/>
    <w:rsid w:val="00600314"/>
    <w:rsid w:val="006007F7"/>
    <w:rsid w:val="00600DD2"/>
    <w:rsid w:val="006025D5"/>
    <w:rsid w:val="00602ED4"/>
    <w:rsid w:val="00604933"/>
    <w:rsid w:val="00604EED"/>
    <w:rsid w:val="00606FA2"/>
    <w:rsid w:val="00610160"/>
    <w:rsid w:val="0061057A"/>
    <w:rsid w:val="006108E4"/>
    <w:rsid w:val="0061176F"/>
    <w:rsid w:val="00611B54"/>
    <w:rsid w:val="0061276B"/>
    <w:rsid w:val="00614570"/>
    <w:rsid w:val="00614CEB"/>
    <w:rsid w:val="00615A42"/>
    <w:rsid w:val="00616469"/>
    <w:rsid w:val="00616785"/>
    <w:rsid w:val="0061771B"/>
    <w:rsid w:val="00620C7A"/>
    <w:rsid w:val="00622797"/>
    <w:rsid w:val="00622AF2"/>
    <w:rsid w:val="0062403D"/>
    <w:rsid w:val="00624679"/>
    <w:rsid w:val="00624A1C"/>
    <w:rsid w:val="00624C1D"/>
    <w:rsid w:val="0062563D"/>
    <w:rsid w:val="00625BB7"/>
    <w:rsid w:val="00627F84"/>
    <w:rsid w:val="00630BA3"/>
    <w:rsid w:val="00630CF4"/>
    <w:rsid w:val="0063144F"/>
    <w:rsid w:val="006317E1"/>
    <w:rsid w:val="00633B6F"/>
    <w:rsid w:val="0063462E"/>
    <w:rsid w:val="00636430"/>
    <w:rsid w:val="006370DD"/>
    <w:rsid w:val="00641D75"/>
    <w:rsid w:val="00641E27"/>
    <w:rsid w:val="00641FCB"/>
    <w:rsid w:val="00642174"/>
    <w:rsid w:val="00642D53"/>
    <w:rsid w:val="0064324C"/>
    <w:rsid w:val="006436A1"/>
    <w:rsid w:val="0064372E"/>
    <w:rsid w:val="00643835"/>
    <w:rsid w:val="00645D6F"/>
    <w:rsid w:val="00645E64"/>
    <w:rsid w:val="00646401"/>
    <w:rsid w:val="006479F6"/>
    <w:rsid w:val="00650A52"/>
    <w:rsid w:val="00650D6E"/>
    <w:rsid w:val="00652A06"/>
    <w:rsid w:val="00652FDC"/>
    <w:rsid w:val="0065315E"/>
    <w:rsid w:val="006537B1"/>
    <w:rsid w:val="00653EA5"/>
    <w:rsid w:val="00653EAA"/>
    <w:rsid w:val="0065407B"/>
    <w:rsid w:val="006555B6"/>
    <w:rsid w:val="006556A3"/>
    <w:rsid w:val="006576A7"/>
    <w:rsid w:val="006577CD"/>
    <w:rsid w:val="0066057D"/>
    <w:rsid w:val="00661023"/>
    <w:rsid w:val="00661079"/>
    <w:rsid w:val="00661545"/>
    <w:rsid w:val="006619FE"/>
    <w:rsid w:val="00663E85"/>
    <w:rsid w:val="0066456E"/>
    <w:rsid w:val="00664E6E"/>
    <w:rsid w:val="0066519E"/>
    <w:rsid w:val="0066535B"/>
    <w:rsid w:val="00665D7D"/>
    <w:rsid w:val="006671B9"/>
    <w:rsid w:val="00667C8C"/>
    <w:rsid w:val="0067017F"/>
    <w:rsid w:val="006712ED"/>
    <w:rsid w:val="0067158B"/>
    <w:rsid w:val="00671DF6"/>
    <w:rsid w:val="00671ED6"/>
    <w:rsid w:val="00673E8B"/>
    <w:rsid w:val="006753D0"/>
    <w:rsid w:val="00675F06"/>
    <w:rsid w:val="006761EB"/>
    <w:rsid w:val="00677B52"/>
    <w:rsid w:val="006804D0"/>
    <w:rsid w:val="00681319"/>
    <w:rsid w:val="0068216D"/>
    <w:rsid w:val="006835E5"/>
    <w:rsid w:val="00684A10"/>
    <w:rsid w:val="006850D6"/>
    <w:rsid w:val="006855A0"/>
    <w:rsid w:val="006858BB"/>
    <w:rsid w:val="006867F3"/>
    <w:rsid w:val="00687305"/>
    <w:rsid w:val="00687373"/>
    <w:rsid w:val="00687CED"/>
    <w:rsid w:val="00690DC9"/>
    <w:rsid w:val="00691A84"/>
    <w:rsid w:val="00691A9C"/>
    <w:rsid w:val="00691B40"/>
    <w:rsid w:val="00691B65"/>
    <w:rsid w:val="00691F80"/>
    <w:rsid w:val="006932AF"/>
    <w:rsid w:val="00693A55"/>
    <w:rsid w:val="00693F13"/>
    <w:rsid w:val="00694128"/>
    <w:rsid w:val="006947EA"/>
    <w:rsid w:val="00694EE2"/>
    <w:rsid w:val="006952DC"/>
    <w:rsid w:val="006967A8"/>
    <w:rsid w:val="0069787F"/>
    <w:rsid w:val="006979DC"/>
    <w:rsid w:val="006A155E"/>
    <w:rsid w:val="006A4E12"/>
    <w:rsid w:val="006A5CF3"/>
    <w:rsid w:val="006A693D"/>
    <w:rsid w:val="006A695C"/>
    <w:rsid w:val="006A697D"/>
    <w:rsid w:val="006A71A6"/>
    <w:rsid w:val="006B0716"/>
    <w:rsid w:val="006B24BB"/>
    <w:rsid w:val="006B36DC"/>
    <w:rsid w:val="006B387E"/>
    <w:rsid w:val="006B569B"/>
    <w:rsid w:val="006B6237"/>
    <w:rsid w:val="006B6351"/>
    <w:rsid w:val="006B63B8"/>
    <w:rsid w:val="006B692A"/>
    <w:rsid w:val="006B6BCD"/>
    <w:rsid w:val="006B76BC"/>
    <w:rsid w:val="006B78C6"/>
    <w:rsid w:val="006C178C"/>
    <w:rsid w:val="006C3807"/>
    <w:rsid w:val="006C47E6"/>
    <w:rsid w:val="006C5E1B"/>
    <w:rsid w:val="006C7EB0"/>
    <w:rsid w:val="006D079C"/>
    <w:rsid w:val="006D10EC"/>
    <w:rsid w:val="006D14CC"/>
    <w:rsid w:val="006D16C0"/>
    <w:rsid w:val="006D291D"/>
    <w:rsid w:val="006D3A12"/>
    <w:rsid w:val="006D3D00"/>
    <w:rsid w:val="006D3F66"/>
    <w:rsid w:val="006D4432"/>
    <w:rsid w:val="006D5302"/>
    <w:rsid w:val="006E022E"/>
    <w:rsid w:val="006E0F00"/>
    <w:rsid w:val="006E122C"/>
    <w:rsid w:val="006E20F5"/>
    <w:rsid w:val="006E24AD"/>
    <w:rsid w:val="006E3A3F"/>
    <w:rsid w:val="006E3C72"/>
    <w:rsid w:val="006E3DF2"/>
    <w:rsid w:val="006E4124"/>
    <w:rsid w:val="006E41F5"/>
    <w:rsid w:val="006E45A3"/>
    <w:rsid w:val="006E48A7"/>
    <w:rsid w:val="006E5CC8"/>
    <w:rsid w:val="006E5EA9"/>
    <w:rsid w:val="006E7126"/>
    <w:rsid w:val="006F033B"/>
    <w:rsid w:val="006F0AE4"/>
    <w:rsid w:val="006F12F6"/>
    <w:rsid w:val="006F2929"/>
    <w:rsid w:val="006F2D52"/>
    <w:rsid w:val="006F2F66"/>
    <w:rsid w:val="006F4C6B"/>
    <w:rsid w:val="006F56E0"/>
    <w:rsid w:val="006F5757"/>
    <w:rsid w:val="006F58A9"/>
    <w:rsid w:val="006F5FC2"/>
    <w:rsid w:val="006F60D1"/>
    <w:rsid w:val="006F6B1D"/>
    <w:rsid w:val="006F7798"/>
    <w:rsid w:val="006F79A8"/>
    <w:rsid w:val="007011E5"/>
    <w:rsid w:val="00704DBE"/>
    <w:rsid w:val="007054D1"/>
    <w:rsid w:val="00705F36"/>
    <w:rsid w:val="007065DB"/>
    <w:rsid w:val="00707BF0"/>
    <w:rsid w:val="007103E9"/>
    <w:rsid w:val="007111CC"/>
    <w:rsid w:val="00712222"/>
    <w:rsid w:val="00714A00"/>
    <w:rsid w:val="00714A6E"/>
    <w:rsid w:val="007156E8"/>
    <w:rsid w:val="007161C8"/>
    <w:rsid w:val="0071635F"/>
    <w:rsid w:val="00716B04"/>
    <w:rsid w:val="007175D2"/>
    <w:rsid w:val="007206A1"/>
    <w:rsid w:val="00721BFD"/>
    <w:rsid w:val="007220BB"/>
    <w:rsid w:val="00723119"/>
    <w:rsid w:val="00724954"/>
    <w:rsid w:val="00724BD0"/>
    <w:rsid w:val="00726196"/>
    <w:rsid w:val="00730320"/>
    <w:rsid w:val="00730597"/>
    <w:rsid w:val="0073121A"/>
    <w:rsid w:val="00731999"/>
    <w:rsid w:val="0073260A"/>
    <w:rsid w:val="007328B0"/>
    <w:rsid w:val="00733200"/>
    <w:rsid w:val="00733744"/>
    <w:rsid w:val="00733C68"/>
    <w:rsid w:val="00733D7B"/>
    <w:rsid w:val="00734072"/>
    <w:rsid w:val="007341F5"/>
    <w:rsid w:val="0073460B"/>
    <w:rsid w:val="00734D3A"/>
    <w:rsid w:val="00737682"/>
    <w:rsid w:val="007378A2"/>
    <w:rsid w:val="00737A2E"/>
    <w:rsid w:val="00737E10"/>
    <w:rsid w:val="00740249"/>
    <w:rsid w:val="007414D4"/>
    <w:rsid w:val="00742508"/>
    <w:rsid w:val="00742639"/>
    <w:rsid w:val="007429A4"/>
    <w:rsid w:val="00743A24"/>
    <w:rsid w:val="00744640"/>
    <w:rsid w:val="0074607F"/>
    <w:rsid w:val="007460B5"/>
    <w:rsid w:val="00746E92"/>
    <w:rsid w:val="00747610"/>
    <w:rsid w:val="00747A9C"/>
    <w:rsid w:val="007508AE"/>
    <w:rsid w:val="00751BE8"/>
    <w:rsid w:val="00752B3C"/>
    <w:rsid w:val="00752C78"/>
    <w:rsid w:val="00753184"/>
    <w:rsid w:val="00753996"/>
    <w:rsid w:val="00754178"/>
    <w:rsid w:val="00754EF5"/>
    <w:rsid w:val="007557D1"/>
    <w:rsid w:val="00755FF9"/>
    <w:rsid w:val="007572A0"/>
    <w:rsid w:val="007572B2"/>
    <w:rsid w:val="0076029A"/>
    <w:rsid w:val="00761778"/>
    <w:rsid w:val="0076210D"/>
    <w:rsid w:val="0076282A"/>
    <w:rsid w:val="007632AD"/>
    <w:rsid w:val="0076338D"/>
    <w:rsid w:val="007634FF"/>
    <w:rsid w:val="00763B11"/>
    <w:rsid w:val="00764052"/>
    <w:rsid w:val="00764888"/>
    <w:rsid w:val="007670B1"/>
    <w:rsid w:val="00767DE3"/>
    <w:rsid w:val="0077049D"/>
    <w:rsid w:val="00773353"/>
    <w:rsid w:val="007737A6"/>
    <w:rsid w:val="00774722"/>
    <w:rsid w:val="00774E08"/>
    <w:rsid w:val="00774F5D"/>
    <w:rsid w:val="00776240"/>
    <w:rsid w:val="00776990"/>
    <w:rsid w:val="0077758D"/>
    <w:rsid w:val="007826FB"/>
    <w:rsid w:val="007841FC"/>
    <w:rsid w:val="00785D91"/>
    <w:rsid w:val="00786312"/>
    <w:rsid w:val="00786B8C"/>
    <w:rsid w:val="00786DC0"/>
    <w:rsid w:val="00786EB0"/>
    <w:rsid w:val="00787090"/>
    <w:rsid w:val="0079153A"/>
    <w:rsid w:val="0079224B"/>
    <w:rsid w:val="007924F3"/>
    <w:rsid w:val="00792A97"/>
    <w:rsid w:val="00792C4A"/>
    <w:rsid w:val="007932C1"/>
    <w:rsid w:val="007938E9"/>
    <w:rsid w:val="00793BA4"/>
    <w:rsid w:val="00795A02"/>
    <w:rsid w:val="00795C41"/>
    <w:rsid w:val="00797259"/>
    <w:rsid w:val="0079794F"/>
    <w:rsid w:val="007A0988"/>
    <w:rsid w:val="007A0D76"/>
    <w:rsid w:val="007A2C6E"/>
    <w:rsid w:val="007A311D"/>
    <w:rsid w:val="007A3BDA"/>
    <w:rsid w:val="007A3F05"/>
    <w:rsid w:val="007A3F53"/>
    <w:rsid w:val="007A4105"/>
    <w:rsid w:val="007A445F"/>
    <w:rsid w:val="007A469B"/>
    <w:rsid w:val="007A67AA"/>
    <w:rsid w:val="007A694F"/>
    <w:rsid w:val="007A6F0C"/>
    <w:rsid w:val="007B03AA"/>
    <w:rsid w:val="007B28DB"/>
    <w:rsid w:val="007B3826"/>
    <w:rsid w:val="007B4183"/>
    <w:rsid w:val="007B4423"/>
    <w:rsid w:val="007B5D42"/>
    <w:rsid w:val="007B6867"/>
    <w:rsid w:val="007B6B67"/>
    <w:rsid w:val="007B7488"/>
    <w:rsid w:val="007B7C59"/>
    <w:rsid w:val="007C0761"/>
    <w:rsid w:val="007C1D1C"/>
    <w:rsid w:val="007C2F9C"/>
    <w:rsid w:val="007C40CE"/>
    <w:rsid w:val="007C43A8"/>
    <w:rsid w:val="007C61D8"/>
    <w:rsid w:val="007C75CD"/>
    <w:rsid w:val="007D02B4"/>
    <w:rsid w:val="007D0542"/>
    <w:rsid w:val="007D257C"/>
    <w:rsid w:val="007D28A0"/>
    <w:rsid w:val="007D4201"/>
    <w:rsid w:val="007D4B0C"/>
    <w:rsid w:val="007D4CFD"/>
    <w:rsid w:val="007D527E"/>
    <w:rsid w:val="007D5F74"/>
    <w:rsid w:val="007D6D36"/>
    <w:rsid w:val="007D6EE2"/>
    <w:rsid w:val="007D78EE"/>
    <w:rsid w:val="007D7CCC"/>
    <w:rsid w:val="007E02AB"/>
    <w:rsid w:val="007E0CF2"/>
    <w:rsid w:val="007E2413"/>
    <w:rsid w:val="007E244E"/>
    <w:rsid w:val="007E49A9"/>
    <w:rsid w:val="007E571A"/>
    <w:rsid w:val="007E58B8"/>
    <w:rsid w:val="007E6476"/>
    <w:rsid w:val="007E7330"/>
    <w:rsid w:val="007E7838"/>
    <w:rsid w:val="007E7F23"/>
    <w:rsid w:val="007F2ADB"/>
    <w:rsid w:val="007F3CE3"/>
    <w:rsid w:val="007F459E"/>
    <w:rsid w:val="007F536F"/>
    <w:rsid w:val="007F6AA9"/>
    <w:rsid w:val="007F6EB7"/>
    <w:rsid w:val="007F7586"/>
    <w:rsid w:val="00800678"/>
    <w:rsid w:val="008010B9"/>
    <w:rsid w:val="008026DE"/>
    <w:rsid w:val="00804577"/>
    <w:rsid w:val="00804AEC"/>
    <w:rsid w:val="00804EA2"/>
    <w:rsid w:val="0080552C"/>
    <w:rsid w:val="008073D0"/>
    <w:rsid w:val="008108B6"/>
    <w:rsid w:val="00812E7D"/>
    <w:rsid w:val="00813808"/>
    <w:rsid w:val="00813AA6"/>
    <w:rsid w:val="0081455A"/>
    <w:rsid w:val="0081526A"/>
    <w:rsid w:val="00815596"/>
    <w:rsid w:val="008161EE"/>
    <w:rsid w:val="0081646D"/>
    <w:rsid w:val="00816C6A"/>
    <w:rsid w:val="00817CD3"/>
    <w:rsid w:val="00820309"/>
    <w:rsid w:val="00821057"/>
    <w:rsid w:val="0082154B"/>
    <w:rsid w:val="00821C7B"/>
    <w:rsid w:val="00826319"/>
    <w:rsid w:val="00827C92"/>
    <w:rsid w:val="00830A8A"/>
    <w:rsid w:val="00830CC7"/>
    <w:rsid w:val="00830DA2"/>
    <w:rsid w:val="00831358"/>
    <w:rsid w:val="0083237D"/>
    <w:rsid w:val="00833733"/>
    <w:rsid w:val="0083419A"/>
    <w:rsid w:val="008342B1"/>
    <w:rsid w:val="00834C6C"/>
    <w:rsid w:val="00834E50"/>
    <w:rsid w:val="008356A7"/>
    <w:rsid w:val="0083572A"/>
    <w:rsid w:val="008361E9"/>
    <w:rsid w:val="0083635A"/>
    <w:rsid w:val="0083725D"/>
    <w:rsid w:val="008376E5"/>
    <w:rsid w:val="00837EC6"/>
    <w:rsid w:val="00837FA2"/>
    <w:rsid w:val="00840D3E"/>
    <w:rsid w:val="0084141A"/>
    <w:rsid w:val="00841B7A"/>
    <w:rsid w:val="00841CAD"/>
    <w:rsid w:val="00841D14"/>
    <w:rsid w:val="0084225E"/>
    <w:rsid w:val="00842851"/>
    <w:rsid w:val="008430C0"/>
    <w:rsid w:val="00843113"/>
    <w:rsid w:val="00843A1B"/>
    <w:rsid w:val="00844219"/>
    <w:rsid w:val="00844A76"/>
    <w:rsid w:val="008452C5"/>
    <w:rsid w:val="00845C01"/>
    <w:rsid w:val="00845E81"/>
    <w:rsid w:val="00846A30"/>
    <w:rsid w:val="00846E98"/>
    <w:rsid w:val="00847EAF"/>
    <w:rsid w:val="00851D27"/>
    <w:rsid w:val="00852181"/>
    <w:rsid w:val="008547E3"/>
    <w:rsid w:val="00855A4F"/>
    <w:rsid w:val="00855AEF"/>
    <w:rsid w:val="008566D0"/>
    <w:rsid w:val="00856C72"/>
    <w:rsid w:val="00856CA5"/>
    <w:rsid w:val="0085764D"/>
    <w:rsid w:val="00857D88"/>
    <w:rsid w:val="0086000F"/>
    <w:rsid w:val="00860789"/>
    <w:rsid w:val="00860F5F"/>
    <w:rsid w:val="00860FDE"/>
    <w:rsid w:val="008613BB"/>
    <w:rsid w:val="00861CF8"/>
    <w:rsid w:val="00862C33"/>
    <w:rsid w:val="00862FCA"/>
    <w:rsid w:val="008642BB"/>
    <w:rsid w:val="00866695"/>
    <w:rsid w:val="0086693C"/>
    <w:rsid w:val="0086696A"/>
    <w:rsid w:val="00870121"/>
    <w:rsid w:val="0087079E"/>
    <w:rsid w:val="00872233"/>
    <w:rsid w:val="0087231F"/>
    <w:rsid w:val="008739C9"/>
    <w:rsid w:val="00873BCA"/>
    <w:rsid w:val="0087447B"/>
    <w:rsid w:val="008745F6"/>
    <w:rsid w:val="00874C73"/>
    <w:rsid w:val="00874D8D"/>
    <w:rsid w:val="008765C5"/>
    <w:rsid w:val="00876671"/>
    <w:rsid w:val="00876CB0"/>
    <w:rsid w:val="008809FC"/>
    <w:rsid w:val="00880F2A"/>
    <w:rsid w:val="00880F9C"/>
    <w:rsid w:val="0088151A"/>
    <w:rsid w:val="00881769"/>
    <w:rsid w:val="00881832"/>
    <w:rsid w:val="00881CAD"/>
    <w:rsid w:val="00883B0F"/>
    <w:rsid w:val="00883D72"/>
    <w:rsid w:val="00884049"/>
    <w:rsid w:val="008840D2"/>
    <w:rsid w:val="0088497F"/>
    <w:rsid w:val="00884BC3"/>
    <w:rsid w:val="00885B62"/>
    <w:rsid w:val="00885B91"/>
    <w:rsid w:val="00886096"/>
    <w:rsid w:val="008869EF"/>
    <w:rsid w:val="00887D5E"/>
    <w:rsid w:val="00890784"/>
    <w:rsid w:val="008907A7"/>
    <w:rsid w:val="008909C8"/>
    <w:rsid w:val="00890AB8"/>
    <w:rsid w:val="0089159B"/>
    <w:rsid w:val="00893359"/>
    <w:rsid w:val="00893C11"/>
    <w:rsid w:val="00893D09"/>
    <w:rsid w:val="00894DBC"/>
    <w:rsid w:val="00895D18"/>
    <w:rsid w:val="00895FA6"/>
    <w:rsid w:val="008972B4"/>
    <w:rsid w:val="00897932"/>
    <w:rsid w:val="008A0574"/>
    <w:rsid w:val="008A07C0"/>
    <w:rsid w:val="008A084B"/>
    <w:rsid w:val="008A1018"/>
    <w:rsid w:val="008A1069"/>
    <w:rsid w:val="008A1166"/>
    <w:rsid w:val="008A24C0"/>
    <w:rsid w:val="008A4096"/>
    <w:rsid w:val="008A4EBF"/>
    <w:rsid w:val="008A6138"/>
    <w:rsid w:val="008A6C95"/>
    <w:rsid w:val="008A78A3"/>
    <w:rsid w:val="008B122E"/>
    <w:rsid w:val="008B25D5"/>
    <w:rsid w:val="008B3C79"/>
    <w:rsid w:val="008B4D99"/>
    <w:rsid w:val="008B5033"/>
    <w:rsid w:val="008B5567"/>
    <w:rsid w:val="008B6733"/>
    <w:rsid w:val="008B6997"/>
    <w:rsid w:val="008B7B94"/>
    <w:rsid w:val="008C08C5"/>
    <w:rsid w:val="008C0B7A"/>
    <w:rsid w:val="008C12F7"/>
    <w:rsid w:val="008C1BFC"/>
    <w:rsid w:val="008C2071"/>
    <w:rsid w:val="008C22B7"/>
    <w:rsid w:val="008C2B19"/>
    <w:rsid w:val="008C2F30"/>
    <w:rsid w:val="008C2FF7"/>
    <w:rsid w:val="008C3E30"/>
    <w:rsid w:val="008C3E70"/>
    <w:rsid w:val="008C460E"/>
    <w:rsid w:val="008C614B"/>
    <w:rsid w:val="008C65A6"/>
    <w:rsid w:val="008C7425"/>
    <w:rsid w:val="008C766D"/>
    <w:rsid w:val="008C7912"/>
    <w:rsid w:val="008C79D7"/>
    <w:rsid w:val="008C7EE0"/>
    <w:rsid w:val="008D0038"/>
    <w:rsid w:val="008D0D17"/>
    <w:rsid w:val="008D131A"/>
    <w:rsid w:val="008D164A"/>
    <w:rsid w:val="008D2BC4"/>
    <w:rsid w:val="008D32AE"/>
    <w:rsid w:val="008D3ABB"/>
    <w:rsid w:val="008D53EA"/>
    <w:rsid w:val="008D570D"/>
    <w:rsid w:val="008D5756"/>
    <w:rsid w:val="008D5A35"/>
    <w:rsid w:val="008E20CD"/>
    <w:rsid w:val="008E2D03"/>
    <w:rsid w:val="008E2E32"/>
    <w:rsid w:val="008E2F6A"/>
    <w:rsid w:val="008E331E"/>
    <w:rsid w:val="008E5DC9"/>
    <w:rsid w:val="008E6BBE"/>
    <w:rsid w:val="008E6F51"/>
    <w:rsid w:val="008F2E6A"/>
    <w:rsid w:val="008F3641"/>
    <w:rsid w:val="008F3BFD"/>
    <w:rsid w:val="008F4521"/>
    <w:rsid w:val="008F48D3"/>
    <w:rsid w:val="008F5E53"/>
    <w:rsid w:val="008F6953"/>
    <w:rsid w:val="008F6BAE"/>
    <w:rsid w:val="009000BF"/>
    <w:rsid w:val="00901707"/>
    <w:rsid w:val="00902535"/>
    <w:rsid w:val="00902D86"/>
    <w:rsid w:val="00903DAB"/>
    <w:rsid w:val="00905324"/>
    <w:rsid w:val="00905E7A"/>
    <w:rsid w:val="00906700"/>
    <w:rsid w:val="009067BF"/>
    <w:rsid w:val="00906E40"/>
    <w:rsid w:val="00911599"/>
    <w:rsid w:val="0091170F"/>
    <w:rsid w:val="00911A21"/>
    <w:rsid w:val="00912BC4"/>
    <w:rsid w:val="00913124"/>
    <w:rsid w:val="009135F9"/>
    <w:rsid w:val="009146B1"/>
    <w:rsid w:val="009157BB"/>
    <w:rsid w:val="00921849"/>
    <w:rsid w:val="00923153"/>
    <w:rsid w:val="00923F1A"/>
    <w:rsid w:val="009248BA"/>
    <w:rsid w:val="00924CFA"/>
    <w:rsid w:val="0092580C"/>
    <w:rsid w:val="0092592F"/>
    <w:rsid w:val="009273A4"/>
    <w:rsid w:val="009279BE"/>
    <w:rsid w:val="00927FE9"/>
    <w:rsid w:val="00930AB5"/>
    <w:rsid w:val="00932C1F"/>
    <w:rsid w:val="00933E91"/>
    <w:rsid w:val="00934046"/>
    <w:rsid w:val="00934C26"/>
    <w:rsid w:val="00935EEF"/>
    <w:rsid w:val="00935FFD"/>
    <w:rsid w:val="00936FCF"/>
    <w:rsid w:val="00937431"/>
    <w:rsid w:val="00937D52"/>
    <w:rsid w:val="00940705"/>
    <w:rsid w:val="00941CF8"/>
    <w:rsid w:val="00942271"/>
    <w:rsid w:val="0094248E"/>
    <w:rsid w:val="00942B81"/>
    <w:rsid w:val="00944002"/>
    <w:rsid w:val="009443D6"/>
    <w:rsid w:val="00944B3F"/>
    <w:rsid w:val="009454B2"/>
    <w:rsid w:val="00946757"/>
    <w:rsid w:val="0094714F"/>
    <w:rsid w:val="0095066C"/>
    <w:rsid w:val="00951C5B"/>
    <w:rsid w:val="0095218D"/>
    <w:rsid w:val="00952ED1"/>
    <w:rsid w:val="00953B3C"/>
    <w:rsid w:val="00953D03"/>
    <w:rsid w:val="00955ECA"/>
    <w:rsid w:val="009564DB"/>
    <w:rsid w:val="009607F3"/>
    <w:rsid w:val="00960F44"/>
    <w:rsid w:val="00961421"/>
    <w:rsid w:val="009615FB"/>
    <w:rsid w:val="00963470"/>
    <w:rsid w:val="0096355B"/>
    <w:rsid w:val="00964254"/>
    <w:rsid w:val="00964332"/>
    <w:rsid w:val="00966B71"/>
    <w:rsid w:val="00967D15"/>
    <w:rsid w:val="009718FB"/>
    <w:rsid w:val="00971F4E"/>
    <w:rsid w:val="00972ACC"/>
    <w:rsid w:val="00973299"/>
    <w:rsid w:val="009734C3"/>
    <w:rsid w:val="00974711"/>
    <w:rsid w:val="009763CA"/>
    <w:rsid w:val="00976A11"/>
    <w:rsid w:val="00976ACF"/>
    <w:rsid w:val="009770A8"/>
    <w:rsid w:val="009838BB"/>
    <w:rsid w:val="00984D0F"/>
    <w:rsid w:val="00985A92"/>
    <w:rsid w:val="00985F86"/>
    <w:rsid w:val="009861A5"/>
    <w:rsid w:val="0098695A"/>
    <w:rsid w:val="00987936"/>
    <w:rsid w:val="00990212"/>
    <w:rsid w:val="00990D12"/>
    <w:rsid w:val="00990D77"/>
    <w:rsid w:val="00990F94"/>
    <w:rsid w:val="00992C05"/>
    <w:rsid w:val="00992C2C"/>
    <w:rsid w:val="00992DF6"/>
    <w:rsid w:val="00994ABC"/>
    <w:rsid w:val="00996326"/>
    <w:rsid w:val="0099638C"/>
    <w:rsid w:val="00997C66"/>
    <w:rsid w:val="009A2B6A"/>
    <w:rsid w:val="009A3EF1"/>
    <w:rsid w:val="009A470F"/>
    <w:rsid w:val="009A4818"/>
    <w:rsid w:val="009A53A3"/>
    <w:rsid w:val="009A718E"/>
    <w:rsid w:val="009A75B8"/>
    <w:rsid w:val="009B1915"/>
    <w:rsid w:val="009B1AAD"/>
    <w:rsid w:val="009B3D5C"/>
    <w:rsid w:val="009B6336"/>
    <w:rsid w:val="009C0232"/>
    <w:rsid w:val="009C15D9"/>
    <w:rsid w:val="009C1C4A"/>
    <w:rsid w:val="009C3607"/>
    <w:rsid w:val="009C3FF3"/>
    <w:rsid w:val="009C450E"/>
    <w:rsid w:val="009C5945"/>
    <w:rsid w:val="009C68C5"/>
    <w:rsid w:val="009C78A1"/>
    <w:rsid w:val="009D04A5"/>
    <w:rsid w:val="009D1D79"/>
    <w:rsid w:val="009D2732"/>
    <w:rsid w:val="009D2F0C"/>
    <w:rsid w:val="009D32F3"/>
    <w:rsid w:val="009D3D7A"/>
    <w:rsid w:val="009D4859"/>
    <w:rsid w:val="009D4B35"/>
    <w:rsid w:val="009D55C9"/>
    <w:rsid w:val="009D6214"/>
    <w:rsid w:val="009D6B30"/>
    <w:rsid w:val="009D6FCA"/>
    <w:rsid w:val="009D74FB"/>
    <w:rsid w:val="009D7919"/>
    <w:rsid w:val="009E0557"/>
    <w:rsid w:val="009E0A5B"/>
    <w:rsid w:val="009E0ACF"/>
    <w:rsid w:val="009E0FA5"/>
    <w:rsid w:val="009E2CA8"/>
    <w:rsid w:val="009E38D7"/>
    <w:rsid w:val="009E3A4F"/>
    <w:rsid w:val="009E3AC0"/>
    <w:rsid w:val="009E53D9"/>
    <w:rsid w:val="009E5F04"/>
    <w:rsid w:val="009E6D2F"/>
    <w:rsid w:val="009E7532"/>
    <w:rsid w:val="009E75E8"/>
    <w:rsid w:val="009E7D7C"/>
    <w:rsid w:val="009F0B25"/>
    <w:rsid w:val="009F10C3"/>
    <w:rsid w:val="009F1750"/>
    <w:rsid w:val="009F176B"/>
    <w:rsid w:val="009F239C"/>
    <w:rsid w:val="009F28C3"/>
    <w:rsid w:val="009F2A36"/>
    <w:rsid w:val="009F2E15"/>
    <w:rsid w:val="009F4245"/>
    <w:rsid w:val="009F4D57"/>
    <w:rsid w:val="009F52D7"/>
    <w:rsid w:val="009F55F3"/>
    <w:rsid w:val="009F6073"/>
    <w:rsid w:val="009F6D79"/>
    <w:rsid w:val="00A00B43"/>
    <w:rsid w:val="00A00B47"/>
    <w:rsid w:val="00A00BFD"/>
    <w:rsid w:val="00A01020"/>
    <w:rsid w:val="00A03079"/>
    <w:rsid w:val="00A0400A"/>
    <w:rsid w:val="00A05696"/>
    <w:rsid w:val="00A07BD9"/>
    <w:rsid w:val="00A10379"/>
    <w:rsid w:val="00A1088E"/>
    <w:rsid w:val="00A10C98"/>
    <w:rsid w:val="00A10FB6"/>
    <w:rsid w:val="00A11150"/>
    <w:rsid w:val="00A1118A"/>
    <w:rsid w:val="00A12C94"/>
    <w:rsid w:val="00A12D8C"/>
    <w:rsid w:val="00A12E36"/>
    <w:rsid w:val="00A13E96"/>
    <w:rsid w:val="00A1407A"/>
    <w:rsid w:val="00A14EDA"/>
    <w:rsid w:val="00A17205"/>
    <w:rsid w:val="00A17C34"/>
    <w:rsid w:val="00A17D27"/>
    <w:rsid w:val="00A17D2B"/>
    <w:rsid w:val="00A200D1"/>
    <w:rsid w:val="00A2086B"/>
    <w:rsid w:val="00A21BA4"/>
    <w:rsid w:val="00A2293E"/>
    <w:rsid w:val="00A24182"/>
    <w:rsid w:val="00A24236"/>
    <w:rsid w:val="00A244CC"/>
    <w:rsid w:val="00A245CA"/>
    <w:rsid w:val="00A2493C"/>
    <w:rsid w:val="00A24E19"/>
    <w:rsid w:val="00A262FD"/>
    <w:rsid w:val="00A26902"/>
    <w:rsid w:val="00A2700A"/>
    <w:rsid w:val="00A3004E"/>
    <w:rsid w:val="00A304FF"/>
    <w:rsid w:val="00A30A0E"/>
    <w:rsid w:val="00A30CBC"/>
    <w:rsid w:val="00A315B7"/>
    <w:rsid w:val="00A31665"/>
    <w:rsid w:val="00A31B7B"/>
    <w:rsid w:val="00A32C7C"/>
    <w:rsid w:val="00A33167"/>
    <w:rsid w:val="00A3422F"/>
    <w:rsid w:val="00A35113"/>
    <w:rsid w:val="00A356B4"/>
    <w:rsid w:val="00A35961"/>
    <w:rsid w:val="00A3700F"/>
    <w:rsid w:val="00A3730A"/>
    <w:rsid w:val="00A37558"/>
    <w:rsid w:val="00A400A7"/>
    <w:rsid w:val="00A41A48"/>
    <w:rsid w:val="00A41C7C"/>
    <w:rsid w:val="00A420DA"/>
    <w:rsid w:val="00A421C4"/>
    <w:rsid w:val="00A4246D"/>
    <w:rsid w:val="00A42DD9"/>
    <w:rsid w:val="00A4476E"/>
    <w:rsid w:val="00A44928"/>
    <w:rsid w:val="00A45204"/>
    <w:rsid w:val="00A46E73"/>
    <w:rsid w:val="00A47627"/>
    <w:rsid w:val="00A47D19"/>
    <w:rsid w:val="00A514B3"/>
    <w:rsid w:val="00A516A3"/>
    <w:rsid w:val="00A51D23"/>
    <w:rsid w:val="00A52049"/>
    <w:rsid w:val="00A53562"/>
    <w:rsid w:val="00A5402D"/>
    <w:rsid w:val="00A54144"/>
    <w:rsid w:val="00A544EE"/>
    <w:rsid w:val="00A56279"/>
    <w:rsid w:val="00A57A3D"/>
    <w:rsid w:val="00A57A77"/>
    <w:rsid w:val="00A57C50"/>
    <w:rsid w:val="00A60523"/>
    <w:rsid w:val="00A6093A"/>
    <w:rsid w:val="00A61439"/>
    <w:rsid w:val="00A6164C"/>
    <w:rsid w:val="00A67356"/>
    <w:rsid w:val="00A677EC"/>
    <w:rsid w:val="00A67895"/>
    <w:rsid w:val="00A67E1D"/>
    <w:rsid w:val="00A705E1"/>
    <w:rsid w:val="00A70CF3"/>
    <w:rsid w:val="00A719C2"/>
    <w:rsid w:val="00A71DDD"/>
    <w:rsid w:val="00A72492"/>
    <w:rsid w:val="00A724D6"/>
    <w:rsid w:val="00A725D7"/>
    <w:rsid w:val="00A72704"/>
    <w:rsid w:val="00A73791"/>
    <w:rsid w:val="00A742FF"/>
    <w:rsid w:val="00A75ACD"/>
    <w:rsid w:val="00A763E3"/>
    <w:rsid w:val="00A779A6"/>
    <w:rsid w:val="00A81B1E"/>
    <w:rsid w:val="00A81E8B"/>
    <w:rsid w:val="00A82BA8"/>
    <w:rsid w:val="00A83000"/>
    <w:rsid w:val="00A834A6"/>
    <w:rsid w:val="00A83AB7"/>
    <w:rsid w:val="00A848FC"/>
    <w:rsid w:val="00A86462"/>
    <w:rsid w:val="00A86A65"/>
    <w:rsid w:val="00A874CA"/>
    <w:rsid w:val="00A87D9D"/>
    <w:rsid w:val="00A92861"/>
    <w:rsid w:val="00A93507"/>
    <w:rsid w:val="00A93EC4"/>
    <w:rsid w:val="00A95EB1"/>
    <w:rsid w:val="00A9659A"/>
    <w:rsid w:val="00A965C5"/>
    <w:rsid w:val="00A9670F"/>
    <w:rsid w:val="00A970C9"/>
    <w:rsid w:val="00AA0149"/>
    <w:rsid w:val="00AA0264"/>
    <w:rsid w:val="00AA0349"/>
    <w:rsid w:val="00AA041A"/>
    <w:rsid w:val="00AA1F2B"/>
    <w:rsid w:val="00AA1F89"/>
    <w:rsid w:val="00AA1FD8"/>
    <w:rsid w:val="00AA4299"/>
    <w:rsid w:val="00AA496B"/>
    <w:rsid w:val="00AA54BF"/>
    <w:rsid w:val="00AA55E0"/>
    <w:rsid w:val="00AA6A77"/>
    <w:rsid w:val="00AA7466"/>
    <w:rsid w:val="00AA7B81"/>
    <w:rsid w:val="00AA7F7A"/>
    <w:rsid w:val="00AB2B2A"/>
    <w:rsid w:val="00AB2DB1"/>
    <w:rsid w:val="00AB35B9"/>
    <w:rsid w:val="00AB3BB6"/>
    <w:rsid w:val="00AB4F5A"/>
    <w:rsid w:val="00AB5D77"/>
    <w:rsid w:val="00AB7642"/>
    <w:rsid w:val="00AC05E7"/>
    <w:rsid w:val="00AC068E"/>
    <w:rsid w:val="00AC09B8"/>
    <w:rsid w:val="00AC1450"/>
    <w:rsid w:val="00AC1CC6"/>
    <w:rsid w:val="00AC23F2"/>
    <w:rsid w:val="00AC28D0"/>
    <w:rsid w:val="00AC3410"/>
    <w:rsid w:val="00AC354D"/>
    <w:rsid w:val="00AC3944"/>
    <w:rsid w:val="00AC4A6D"/>
    <w:rsid w:val="00AC5716"/>
    <w:rsid w:val="00AC5726"/>
    <w:rsid w:val="00AC6202"/>
    <w:rsid w:val="00AC6221"/>
    <w:rsid w:val="00AC6431"/>
    <w:rsid w:val="00AC719C"/>
    <w:rsid w:val="00AC71DA"/>
    <w:rsid w:val="00AC7CF0"/>
    <w:rsid w:val="00AC7F9C"/>
    <w:rsid w:val="00AD14CA"/>
    <w:rsid w:val="00AD26D0"/>
    <w:rsid w:val="00AD278D"/>
    <w:rsid w:val="00AD4777"/>
    <w:rsid w:val="00AD535C"/>
    <w:rsid w:val="00AD64E1"/>
    <w:rsid w:val="00AD66F4"/>
    <w:rsid w:val="00AD6F12"/>
    <w:rsid w:val="00AE07D1"/>
    <w:rsid w:val="00AE2469"/>
    <w:rsid w:val="00AE2D59"/>
    <w:rsid w:val="00AE3E0E"/>
    <w:rsid w:val="00AE4767"/>
    <w:rsid w:val="00AE48F0"/>
    <w:rsid w:val="00AE490A"/>
    <w:rsid w:val="00AE506C"/>
    <w:rsid w:val="00AE54CA"/>
    <w:rsid w:val="00AE5747"/>
    <w:rsid w:val="00AE6151"/>
    <w:rsid w:val="00AE7110"/>
    <w:rsid w:val="00AE73A0"/>
    <w:rsid w:val="00AE7D6D"/>
    <w:rsid w:val="00AF04A4"/>
    <w:rsid w:val="00AF073D"/>
    <w:rsid w:val="00AF0D2F"/>
    <w:rsid w:val="00AF171E"/>
    <w:rsid w:val="00AF203F"/>
    <w:rsid w:val="00AF2ECF"/>
    <w:rsid w:val="00AF4FD6"/>
    <w:rsid w:val="00AF5006"/>
    <w:rsid w:val="00AF68C6"/>
    <w:rsid w:val="00AF6CAA"/>
    <w:rsid w:val="00AF6DC6"/>
    <w:rsid w:val="00AF7071"/>
    <w:rsid w:val="00B00174"/>
    <w:rsid w:val="00B00AE7"/>
    <w:rsid w:val="00B01EF6"/>
    <w:rsid w:val="00B022A3"/>
    <w:rsid w:val="00B02B65"/>
    <w:rsid w:val="00B03F06"/>
    <w:rsid w:val="00B041B6"/>
    <w:rsid w:val="00B0493C"/>
    <w:rsid w:val="00B04AF6"/>
    <w:rsid w:val="00B04B5C"/>
    <w:rsid w:val="00B04D78"/>
    <w:rsid w:val="00B0511A"/>
    <w:rsid w:val="00B0559E"/>
    <w:rsid w:val="00B05C92"/>
    <w:rsid w:val="00B06598"/>
    <w:rsid w:val="00B06A1E"/>
    <w:rsid w:val="00B0750F"/>
    <w:rsid w:val="00B07644"/>
    <w:rsid w:val="00B10674"/>
    <w:rsid w:val="00B126FD"/>
    <w:rsid w:val="00B15033"/>
    <w:rsid w:val="00B1546C"/>
    <w:rsid w:val="00B15B9F"/>
    <w:rsid w:val="00B16566"/>
    <w:rsid w:val="00B165AF"/>
    <w:rsid w:val="00B177DB"/>
    <w:rsid w:val="00B17DA8"/>
    <w:rsid w:val="00B17FDB"/>
    <w:rsid w:val="00B201CF"/>
    <w:rsid w:val="00B2056E"/>
    <w:rsid w:val="00B2121B"/>
    <w:rsid w:val="00B21595"/>
    <w:rsid w:val="00B221CF"/>
    <w:rsid w:val="00B23109"/>
    <w:rsid w:val="00B231C7"/>
    <w:rsid w:val="00B2330D"/>
    <w:rsid w:val="00B237CC"/>
    <w:rsid w:val="00B23CEA"/>
    <w:rsid w:val="00B2474F"/>
    <w:rsid w:val="00B24946"/>
    <w:rsid w:val="00B2505B"/>
    <w:rsid w:val="00B2546E"/>
    <w:rsid w:val="00B255C6"/>
    <w:rsid w:val="00B2588D"/>
    <w:rsid w:val="00B262BF"/>
    <w:rsid w:val="00B267DD"/>
    <w:rsid w:val="00B275A2"/>
    <w:rsid w:val="00B27964"/>
    <w:rsid w:val="00B30B30"/>
    <w:rsid w:val="00B33032"/>
    <w:rsid w:val="00B34202"/>
    <w:rsid w:val="00B344CC"/>
    <w:rsid w:val="00B34900"/>
    <w:rsid w:val="00B35E2C"/>
    <w:rsid w:val="00B36030"/>
    <w:rsid w:val="00B363CE"/>
    <w:rsid w:val="00B37952"/>
    <w:rsid w:val="00B37E4C"/>
    <w:rsid w:val="00B40CFF"/>
    <w:rsid w:val="00B41A85"/>
    <w:rsid w:val="00B4352E"/>
    <w:rsid w:val="00B443C0"/>
    <w:rsid w:val="00B448DE"/>
    <w:rsid w:val="00B44E5C"/>
    <w:rsid w:val="00B4665F"/>
    <w:rsid w:val="00B47CDF"/>
    <w:rsid w:val="00B47EC8"/>
    <w:rsid w:val="00B50028"/>
    <w:rsid w:val="00B51258"/>
    <w:rsid w:val="00B515BD"/>
    <w:rsid w:val="00B51BD8"/>
    <w:rsid w:val="00B51FAB"/>
    <w:rsid w:val="00B52225"/>
    <w:rsid w:val="00B528E3"/>
    <w:rsid w:val="00B5353A"/>
    <w:rsid w:val="00B55018"/>
    <w:rsid w:val="00B5528D"/>
    <w:rsid w:val="00B55A82"/>
    <w:rsid w:val="00B55ADA"/>
    <w:rsid w:val="00B55CA7"/>
    <w:rsid w:val="00B55DDD"/>
    <w:rsid w:val="00B562B9"/>
    <w:rsid w:val="00B5650C"/>
    <w:rsid w:val="00B56536"/>
    <w:rsid w:val="00B5738E"/>
    <w:rsid w:val="00B60997"/>
    <w:rsid w:val="00B60DF7"/>
    <w:rsid w:val="00B61D40"/>
    <w:rsid w:val="00B63B97"/>
    <w:rsid w:val="00B63E9F"/>
    <w:rsid w:val="00B64BD0"/>
    <w:rsid w:val="00B655D6"/>
    <w:rsid w:val="00B65B0F"/>
    <w:rsid w:val="00B67520"/>
    <w:rsid w:val="00B707C5"/>
    <w:rsid w:val="00B71019"/>
    <w:rsid w:val="00B71F8F"/>
    <w:rsid w:val="00B72315"/>
    <w:rsid w:val="00B724BE"/>
    <w:rsid w:val="00B739F7"/>
    <w:rsid w:val="00B75424"/>
    <w:rsid w:val="00B760BE"/>
    <w:rsid w:val="00B7695E"/>
    <w:rsid w:val="00B76C22"/>
    <w:rsid w:val="00B76E42"/>
    <w:rsid w:val="00B77E23"/>
    <w:rsid w:val="00B81618"/>
    <w:rsid w:val="00B81961"/>
    <w:rsid w:val="00B823F2"/>
    <w:rsid w:val="00B825E1"/>
    <w:rsid w:val="00B828B3"/>
    <w:rsid w:val="00B82C8C"/>
    <w:rsid w:val="00B8402F"/>
    <w:rsid w:val="00B845BC"/>
    <w:rsid w:val="00B857B6"/>
    <w:rsid w:val="00B86461"/>
    <w:rsid w:val="00B8673C"/>
    <w:rsid w:val="00B86C2B"/>
    <w:rsid w:val="00B87E29"/>
    <w:rsid w:val="00B90F62"/>
    <w:rsid w:val="00B933D7"/>
    <w:rsid w:val="00B94E8F"/>
    <w:rsid w:val="00B97A4A"/>
    <w:rsid w:val="00B97A4D"/>
    <w:rsid w:val="00BA0EF7"/>
    <w:rsid w:val="00BA2394"/>
    <w:rsid w:val="00BA34AE"/>
    <w:rsid w:val="00BA35A7"/>
    <w:rsid w:val="00BA3B05"/>
    <w:rsid w:val="00BA5119"/>
    <w:rsid w:val="00BA5887"/>
    <w:rsid w:val="00BA6080"/>
    <w:rsid w:val="00BA670E"/>
    <w:rsid w:val="00BA6D6B"/>
    <w:rsid w:val="00BA6DF4"/>
    <w:rsid w:val="00BA6FCE"/>
    <w:rsid w:val="00BB0CFD"/>
    <w:rsid w:val="00BB13D1"/>
    <w:rsid w:val="00BB1BBA"/>
    <w:rsid w:val="00BB2465"/>
    <w:rsid w:val="00BB2C74"/>
    <w:rsid w:val="00BB3BAA"/>
    <w:rsid w:val="00BB3DC7"/>
    <w:rsid w:val="00BB49B2"/>
    <w:rsid w:val="00BB50F3"/>
    <w:rsid w:val="00BB51CC"/>
    <w:rsid w:val="00BB55AB"/>
    <w:rsid w:val="00BB5A0B"/>
    <w:rsid w:val="00BB5C2D"/>
    <w:rsid w:val="00BB681E"/>
    <w:rsid w:val="00BB6D6F"/>
    <w:rsid w:val="00BB6DAF"/>
    <w:rsid w:val="00BB740A"/>
    <w:rsid w:val="00BB76A4"/>
    <w:rsid w:val="00BC1029"/>
    <w:rsid w:val="00BC3ECB"/>
    <w:rsid w:val="00BC42A5"/>
    <w:rsid w:val="00BC47B1"/>
    <w:rsid w:val="00BC4A59"/>
    <w:rsid w:val="00BC4D59"/>
    <w:rsid w:val="00BC604E"/>
    <w:rsid w:val="00BC6782"/>
    <w:rsid w:val="00BC6F9E"/>
    <w:rsid w:val="00BC757C"/>
    <w:rsid w:val="00BD056F"/>
    <w:rsid w:val="00BD1070"/>
    <w:rsid w:val="00BD256F"/>
    <w:rsid w:val="00BD362C"/>
    <w:rsid w:val="00BD388D"/>
    <w:rsid w:val="00BD3AF6"/>
    <w:rsid w:val="00BD418C"/>
    <w:rsid w:val="00BD4CB9"/>
    <w:rsid w:val="00BD5305"/>
    <w:rsid w:val="00BD5A5A"/>
    <w:rsid w:val="00BD6293"/>
    <w:rsid w:val="00BD639E"/>
    <w:rsid w:val="00BD682B"/>
    <w:rsid w:val="00BD6B68"/>
    <w:rsid w:val="00BD736B"/>
    <w:rsid w:val="00BD7D2E"/>
    <w:rsid w:val="00BD7D5A"/>
    <w:rsid w:val="00BE1A36"/>
    <w:rsid w:val="00BE2AC7"/>
    <w:rsid w:val="00BE3847"/>
    <w:rsid w:val="00BE4087"/>
    <w:rsid w:val="00BE53F3"/>
    <w:rsid w:val="00BE566C"/>
    <w:rsid w:val="00BE5F82"/>
    <w:rsid w:val="00BE6B1B"/>
    <w:rsid w:val="00BE6C3A"/>
    <w:rsid w:val="00BF0B1E"/>
    <w:rsid w:val="00BF142C"/>
    <w:rsid w:val="00BF189A"/>
    <w:rsid w:val="00BF237F"/>
    <w:rsid w:val="00BF295F"/>
    <w:rsid w:val="00BF2E29"/>
    <w:rsid w:val="00BF327D"/>
    <w:rsid w:val="00BF3471"/>
    <w:rsid w:val="00BF42AC"/>
    <w:rsid w:val="00BF4744"/>
    <w:rsid w:val="00BF4916"/>
    <w:rsid w:val="00BF5A77"/>
    <w:rsid w:val="00BF6651"/>
    <w:rsid w:val="00BF72CE"/>
    <w:rsid w:val="00C00267"/>
    <w:rsid w:val="00C01B04"/>
    <w:rsid w:val="00C01D29"/>
    <w:rsid w:val="00C01D69"/>
    <w:rsid w:val="00C02A62"/>
    <w:rsid w:val="00C030EB"/>
    <w:rsid w:val="00C03D18"/>
    <w:rsid w:val="00C05320"/>
    <w:rsid w:val="00C05B68"/>
    <w:rsid w:val="00C06399"/>
    <w:rsid w:val="00C07EA9"/>
    <w:rsid w:val="00C112D0"/>
    <w:rsid w:val="00C115A8"/>
    <w:rsid w:val="00C12094"/>
    <w:rsid w:val="00C1268C"/>
    <w:rsid w:val="00C12CEA"/>
    <w:rsid w:val="00C1367D"/>
    <w:rsid w:val="00C141E5"/>
    <w:rsid w:val="00C14BCB"/>
    <w:rsid w:val="00C151B5"/>
    <w:rsid w:val="00C16D6D"/>
    <w:rsid w:val="00C20FD8"/>
    <w:rsid w:val="00C2185A"/>
    <w:rsid w:val="00C21BC6"/>
    <w:rsid w:val="00C22295"/>
    <w:rsid w:val="00C22887"/>
    <w:rsid w:val="00C237FD"/>
    <w:rsid w:val="00C23F9D"/>
    <w:rsid w:val="00C240A5"/>
    <w:rsid w:val="00C24580"/>
    <w:rsid w:val="00C25B8A"/>
    <w:rsid w:val="00C25E8B"/>
    <w:rsid w:val="00C2733D"/>
    <w:rsid w:val="00C302B1"/>
    <w:rsid w:val="00C30317"/>
    <w:rsid w:val="00C33057"/>
    <w:rsid w:val="00C3417E"/>
    <w:rsid w:val="00C3422F"/>
    <w:rsid w:val="00C34480"/>
    <w:rsid w:val="00C34D43"/>
    <w:rsid w:val="00C35379"/>
    <w:rsid w:val="00C35861"/>
    <w:rsid w:val="00C35C8B"/>
    <w:rsid w:val="00C36F94"/>
    <w:rsid w:val="00C37672"/>
    <w:rsid w:val="00C37D4F"/>
    <w:rsid w:val="00C408F7"/>
    <w:rsid w:val="00C40A37"/>
    <w:rsid w:val="00C40CC2"/>
    <w:rsid w:val="00C41557"/>
    <w:rsid w:val="00C4182F"/>
    <w:rsid w:val="00C42AB4"/>
    <w:rsid w:val="00C4373B"/>
    <w:rsid w:val="00C43AD3"/>
    <w:rsid w:val="00C43DEB"/>
    <w:rsid w:val="00C43EF9"/>
    <w:rsid w:val="00C44758"/>
    <w:rsid w:val="00C452C5"/>
    <w:rsid w:val="00C4547A"/>
    <w:rsid w:val="00C45F81"/>
    <w:rsid w:val="00C47F15"/>
    <w:rsid w:val="00C515CC"/>
    <w:rsid w:val="00C5165F"/>
    <w:rsid w:val="00C53785"/>
    <w:rsid w:val="00C53EA8"/>
    <w:rsid w:val="00C54A1D"/>
    <w:rsid w:val="00C5573F"/>
    <w:rsid w:val="00C55BF5"/>
    <w:rsid w:val="00C56897"/>
    <w:rsid w:val="00C602FE"/>
    <w:rsid w:val="00C60E37"/>
    <w:rsid w:val="00C6108E"/>
    <w:rsid w:val="00C6169D"/>
    <w:rsid w:val="00C61CC9"/>
    <w:rsid w:val="00C62D35"/>
    <w:rsid w:val="00C63A35"/>
    <w:rsid w:val="00C63BC0"/>
    <w:rsid w:val="00C6405E"/>
    <w:rsid w:val="00C6438A"/>
    <w:rsid w:val="00C65F1E"/>
    <w:rsid w:val="00C65F86"/>
    <w:rsid w:val="00C66030"/>
    <w:rsid w:val="00C66116"/>
    <w:rsid w:val="00C66236"/>
    <w:rsid w:val="00C6724B"/>
    <w:rsid w:val="00C6747D"/>
    <w:rsid w:val="00C70965"/>
    <w:rsid w:val="00C71354"/>
    <w:rsid w:val="00C718E9"/>
    <w:rsid w:val="00C724C3"/>
    <w:rsid w:val="00C72724"/>
    <w:rsid w:val="00C72B93"/>
    <w:rsid w:val="00C72BD6"/>
    <w:rsid w:val="00C72CEC"/>
    <w:rsid w:val="00C72D42"/>
    <w:rsid w:val="00C72ED9"/>
    <w:rsid w:val="00C7310D"/>
    <w:rsid w:val="00C73B9D"/>
    <w:rsid w:val="00C73C4A"/>
    <w:rsid w:val="00C74158"/>
    <w:rsid w:val="00C77169"/>
    <w:rsid w:val="00C773D9"/>
    <w:rsid w:val="00C77414"/>
    <w:rsid w:val="00C774A5"/>
    <w:rsid w:val="00C81731"/>
    <w:rsid w:val="00C81871"/>
    <w:rsid w:val="00C845DA"/>
    <w:rsid w:val="00C84BC2"/>
    <w:rsid w:val="00C85408"/>
    <w:rsid w:val="00C854FA"/>
    <w:rsid w:val="00C87B8E"/>
    <w:rsid w:val="00C900F5"/>
    <w:rsid w:val="00C901C0"/>
    <w:rsid w:val="00C91CCD"/>
    <w:rsid w:val="00C93036"/>
    <w:rsid w:val="00C93212"/>
    <w:rsid w:val="00C9397B"/>
    <w:rsid w:val="00C93FA8"/>
    <w:rsid w:val="00C94F1E"/>
    <w:rsid w:val="00C968F8"/>
    <w:rsid w:val="00C97EED"/>
    <w:rsid w:val="00CA172A"/>
    <w:rsid w:val="00CA2103"/>
    <w:rsid w:val="00CA218D"/>
    <w:rsid w:val="00CA2A5B"/>
    <w:rsid w:val="00CA2D14"/>
    <w:rsid w:val="00CA2FA7"/>
    <w:rsid w:val="00CA30AD"/>
    <w:rsid w:val="00CA31CC"/>
    <w:rsid w:val="00CA3B19"/>
    <w:rsid w:val="00CA4730"/>
    <w:rsid w:val="00CA4C78"/>
    <w:rsid w:val="00CA50B4"/>
    <w:rsid w:val="00CA5D63"/>
    <w:rsid w:val="00CA5EE6"/>
    <w:rsid w:val="00CA7DBD"/>
    <w:rsid w:val="00CB0B35"/>
    <w:rsid w:val="00CB22E8"/>
    <w:rsid w:val="00CB25BE"/>
    <w:rsid w:val="00CB4766"/>
    <w:rsid w:val="00CB50C9"/>
    <w:rsid w:val="00CB5BD4"/>
    <w:rsid w:val="00CB6292"/>
    <w:rsid w:val="00CB6788"/>
    <w:rsid w:val="00CB67C9"/>
    <w:rsid w:val="00CB6CCB"/>
    <w:rsid w:val="00CB7701"/>
    <w:rsid w:val="00CC127A"/>
    <w:rsid w:val="00CC16A3"/>
    <w:rsid w:val="00CC23EE"/>
    <w:rsid w:val="00CC3569"/>
    <w:rsid w:val="00CC4CD1"/>
    <w:rsid w:val="00CC5D45"/>
    <w:rsid w:val="00CC69F5"/>
    <w:rsid w:val="00CC7459"/>
    <w:rsid w:val="00CC799B"/>
    <w:rsid w:val="00CD0D27"/>
    <w:rsid w:val="00CD25A5"/>
    <w:rsid w:val="00CD26FF"/>
    <w:rsid w:val="00CD290D"/>
    <w:rsid w:val="00CD32B1"/>
    <w:rsid w:val="00CD3A07"/>
    <w:rsid w:val="00CD440F"/>
    <w:rsid w:val="00CD4505"/>
    <w:rsid w:val="00CD4735"/>
    <w:rsid w:val="00CD488B"/>
    <w:rsid w:val="00CD53D1"/>
    <w:rsid w:val="00CD56FA"/>
    <w:rsid w:val="00CD606F"/>
    <w:rsid w:val="00CD7AF5"/>
    <w:rsid w:val="00CD7B21"/>
    <w:rsid w:val="00CE0B6A"/>
    <w:rsid w:val="00CE0CAB"/>
    <w:rsid w:val="00CE17BF"/>
    <w:rsid w:val="00CE17C1"/>
    <w:rsid w:val="00CE1DB2"/>
    <w:rsid w:val="00CE2543"/>
    <w:rsid w:val="00CE2E0C"/>
    <w:rsid w:val="00CE426C"/>
    <w:rsid w:val="00CE49C4"/>
    <w:rsid w:val="00CE50F8"/>
    <w:rsid w:val="00CE5317"/>
    <w:rsid w:val="00CE587B"/>
    <w:rsid w:val="00CE5AC0"/>
    <w:rsid w:val="00CE62E1"/>
    <w:rsid w:val="00CE7486"/>
    <w:rsid w:val="00CE7837"/>
    <w:rsid w:val="00CE7E6F"/>
    <w:rsid w:val="00CF01D2"/>
    <w:rsid w:val="00CF026D"/>
    <w:rsid w:val="00CF053B"/>
    <w:rsid w:val="00CF074E"/>
    <w:rsid w:val="00CF0925"/>
    <w:rsid w:val="00CF092A"/>
    <w:rsid w:val="00CF1D93"/>
    <w:rsid w:val="00CF1F17"/>
    <w:rsid w:val="00CF2D5E"/>
    <w:rsid w:val="00CF3437"/>
    <w:rsid w:val="00CF4B15"/>
    <w:rsid w:val="00CF6348"/>
    <w:rsid w:val="00CF7489"/>
    <w:rsid w:val="00D0121E"/>
    <w:rsid w:val="00D035D8"/>
    <w:rsid w:val="00D0465A"/>
    <w:rsid w:val="00D05277"/>
    <w:rsid w:val="00D05642"/>
    <w:rsid w:val="00D06132"/>
    <w:rsid w:val="00D06635"/>
    <w:rsid w:val="00D0780D"/>
    <w:rsid w:val="00D10D68"/>
    <w:rsid w:val="00D10F04"/>
    <w:rsid w:val="00D10F12"/>
    <w:rsid w:val="00D11267"/>
    <w:rsid w:val="00D12E73"/>
    <w:rsid w:val="00D14992"/>
    <w:rsid w:val="00D14FCF"/>
    <w:rsid w:val="00D1515C"/>
    <w:rsid w:val="00D15FE9"/>
    <w:rsid w:val="00D16033"/>
    <w:rsid w:val="00D1689B"/>
    <w:rsid w:val="00D16E8B"/>
    <w:rsid w:val="00D20920"/>
    <w:rsid w:val="00D21732"/>
    <w:rsid w:val="00D2333E"/>
    <w:rsid w:val="00D2365B"/>
    <w:rsid w:val="00D26389"/>
    <w:rsid w:val="00D26618"/>
    <w:rsid w:val="00D27AE8"/>
    <w:rsid w:val="00D27CE4"/>
    <w:rsid w:val="00D300E3"/>
    <w:rsid w:val="00D3039F"/>
    <w:rsid w:val="00D31481"/>
    <w:rsid w:val="00D33383"/>
    <w:rsid w:val="00D336E5"/>
    <w:rsid w:val="00D337F4"/>
    <w:rsid w:val="00D33F84"/>
    <w:rsid w:val="00D34887"/>
    <w:rsid w:val="00D348A5"/>
    <w:rsid w:val="00D34FF9"/>
    <w:rsid w:val="00D3601E"/>
    <w:rsid w:val="00D37332"/>
    <w:rsid w:val="00D3760A"/>
    <w:rsid w:val="00D37A8E"/>
    <w:rsid w:val="00D40054"/>
    <w:rsid w:val="00D40BCC"/>
    <w:rsid w:val="00D43E4B"/>
    <w:rsid w:val="00D44A6A"/>
    <w:rsid w:val="00D44EAA"/>
    <w:rsid w:val="00D4590E"/>
    <w:rsid w:val="00D45EFA"/>
    <w:rsid w:val="00D476F9"/>
    <w:rsid w:val="00D47702"/>
    <w:rsid w:val="00D47DF1"/>
    <w:rsid w:val="00D51B11"/>
    <w:rsid w:val="00D55EE2"/>
    <w:rsid w:val="00D61747"/>
    <w:rsid w:val="00D622E4"/>
    <w:rsid w:val="00D64367"/>
    <w:rsid w:val="00D65038"/>
    <w:rsid w:val="00D66221"/>
    <w:rsid w:val="00D66D20"/>
    <w:rsid w:val="00D703AA"/>
    <w:rsid w:val="00D704F1"/>
    <w:rsid w:val="00D70FF5"/>
    <w:rsid w:val="00D71927"/>
    <w:rsid w:val="00D721F3"/>
    <w:rsid w:val="00D72EB9"/>
    <w:rsid w:val="00D73722"/>
    <w:rsid w:val="00D73F20"/>
    <w:rsid w:val="00D74336"/>
    <w:rsid w:val="00D74F6F"/>
    <w:rsid w:val="00D74F80"/>
    <w:rsid w:val="00D74F9C"/>
    <w:rsid w:val="00D750CB"/>
    <w:rsid w:val="00D75153"/>
    <w:rsid w:val="00D754FD"/>
    <w:rsid w:val="00D75E2F"/>
    <w:rsid w:val="00D76010"/>
    <w:rsid w:val="00D76ADB"/>
    <w:rsid w:val="00D80406"/>
    <w:rsid w:val="00D806DD"/>
    <w:rsid w:val="00D80F6D"/>
    <w:rsid w:val="00D82A7E"/>
    <w:rsid w:val="00D82B5B"/>
    <w:rsid w:val="00D83A10"/>
    <w:rsid w:val="00D83D18"/>
    <w:rsid w:val="00D83FDB"/>
    <w:rsid w:val="00D840AA"/>
    <w:rsid w:val="00D84C46"/>
    <w:rsid w:val="00D85A03"/>
    <w:rsid w:val="00D85C3C"/>
    <w:rsid w:val="00D920EE"/>
    <w:rsid w:val="00D929B7"/>
    <w:rsid w:val="00D939EB"/>
    <w:rsid w:val="00D94844"/>
    <w:rsid w:val="00D9597A"/>
    <w:rsid w:val="00D97A75"/>
    <w:rsid w:val="00DA039E"/>
    <w:rsid w:val="00DA19C6"/>
    <w:rsid w:val="00DA1FA5"/>
    <w:rsid w:val="00DA1FD8"/>
    <w:rsid w:val="00DA47BA"/>
    <w:rsid w:val="00DA64EC"/>
    <w:rsid w:val="00DA6ACF"/>
    <w:rsid w:val="00DA7A8F"/>
    <w:rsid w:val="00DB0560"/>
    <w:rsid w:val="00DB2792"/>
    <w:rsid w:val="00DB2F6A"/>
    <w:rsid w:val="00DB34B0"/>
    <w:rsid w:val="00DB52B8"/>
    <w:rsid w:val="00DB5447"/>
    <w:rsid w:val="00DB6B71"/>
    <w:rsid w:val="00DB7351"/>
    <w:rsid w:val="00DC20E1"/>
    <w:rsid w:val="00DC280E"/>
    <w:rsid w:val="00DC3BE8"/>
    <w:rsid w:val="00DC3E10"/>
    <w:rsid w:val="00DC43C6"/>
    <w:rsid w:val="00DC4FB9"/>
    <w:rsid w:val="00DC5064"/>
    <w:rsid w:val="00DC50D1"/>
    <w:rsid w:val="00DC5FFA"/>
    <w:rsid w:val="00DC637F"/>
    <w:rsid w:val="00DC63BC"/>
    <w:rsid w:val="00DD0347"/>
    <w:rsid w:val="00DD0D3C"/>
    <w:rsid w:val="00DD11AA"/>
    <w:rsid w:val="00DD1913"/>
    <w:rsid w:val="00DD1E4E"/>
    <w:rsid w:val="00DD26EA"/>
    <w:rsid w:val="00DD2DA2"/>
    <w:rsid w:val="00DD3E29"/>
    <w:rsid w:val="00DD43C5"/>
    <w:rsid w:val="00DD6098"/>
    <w:rsid w:val="00DD61DD"/>
    <w:rsid w:val="00DD622E"/>
    <w:rsid w:val="00DD755D"/>
    <w:rsid w:val="00DE082C"/>
    <w:rsid w:val="00DE1312"/>
    <w:rsid w:val="00DE2570"/>
    <w:rsid w:val="00DE3790"/>
    <w:rsid w:val="00DE4D6C"/>
    <w:rsid w:val="00DE6B03"/>
    <w:rsid w:val="00DE6B1D"/>
    <w:rsid w:val="00DF01F5"/>
    <w:rsid w:val="00DF0333"/>
    <w:rsid w:val="00DF0992"/>
    <w:rsid w:val="00DF0E8D"/>
    <w:rsid w:val="00DF113E"/>
    <w:rsid w:val="00DF135E"/>
    <w:rsid w:val="00DF1446"/>
    <w:rsid w:val="00DF3C36"/>
    <w:rsid w:val="00DF4798"/>
    <w:rsid w:val="00DF4D37"/>
    <w:rsid w:val="00DF5363"/>
    <w:rsid w:val="00DF58F9"/>
    <w:rsid w:val="00DF718A"/>
    <w:rsid w:val="00DF7AA1"/>
    <w:rsid w:val="00E0058F"/>
    <w:rsid w:val="00E013DE"/>
    <w:rsid w:val="00E02699"/>
    <w:rsid w:val="00E02C0E"/>
    <w:rsid w:val="00E03797"/>
    <w:rsid w:val="00E03895"/>
    <w:rsid w:val="00E03C7C"/>
    <w:rsid w:val="00E03FE3"/>
    <w:rsid w:val="00E04A40"/>
    <w:rsid w:val="00E05D99"/>
    <w:rsid w:val="00E069F0"/>
    <w:rsid w:val="00E06AA3"/>
    <w:rsid w:val="00E06AF7"/>
    <w:rsid w:val="00E07449"/>
    <w:rsid w:val="00E07BF4"/>
    <w:rsid w:val="00E10470"/>
    <w:rsid w:val="00E10E1F"/>
    <w:rsid w:val="00E11E28"/>
    <w:rsid w:val="00E13947"/>
    <w:rsid w:val="00E13B3C"/>
    <w:rsid w:val="00E15423"/>
    <w:rsid w:val="00E15DC0"/>
    <w:rsid w:val="00E17176"/>
    <w:rsid w:val="00E1747A"/>
    <w:rsid w:val="00E177A1"/>
    <w:rsid w:val="00E1783E"/>
    <w:rsid w:val="00E2061E"/>
    <w:rsid w:val="00E207E5"/>
    <w:rsid w:val="00E208DC"/>
    <w:rsid w:val="00E20F03"/>
    <w:rsid w:val="00E22844"/>
    <w:rsid w:val="00E2368B"/>
    <w:rsid w:val="00E2573D"/>
    <w:rsid w:val="00E25CA3"/>
    <w:rsid w:val="00E262C5"/>
    <w:rsid w:val="00E26346"/>
    <w:rsid w:val="00E26CC9"/>
    <w:rsid w:val="00E26E22"/>
    <w:rsid w:val="00E276DB"/>
    <w:rsid w:val="00E30BC5"/>
    <w:rsid w:val="00E31004"/>
    <w:rsid w:val="00E31774"/>
    <w:rsid w:val="00E31C14"/>
    <w:rsid w:val="00E33957"/>
    <w:rsid w:val="00E3479E"/>
    <w:rsid w:val="00E35198"/>
    <w:rsid w:val="00E35224"/>
    <w:rsid w:val="00E364FF"/>
    <w:rsid w:val="00E36D2D"/>
    <w:rsid w:val="00E36D81"/>
    <w:rsid w:val="00E378C7"/>
    <w:rsid w:val="00E4071C"/>
    <w:rsid w:val="00E4076E"/>
    <w:rsid w:val="00E4167C"/>
    <w:rsid w:val="00E41E3C"/>
    <w:rsid w:val="00E43945"/>
    <w:rsid w:val="00E43AF8"/>
    <w:rsid w:val="00E446C0"/>
    <w:rsid w:val="00E44AAF"/>
    <w:rsid w:val="00E4502F"/>
    <w:rsid w:val="00E45244"/>
    <w:rsid w:val="00E46335"/>
    <w:rsid w:val="00E472A0"/>
    <w:rsid w:val="00E47894"/>
    <w:rsid w:val="00E478FA"/>
    <w:rsid w:val="00E47A55"/>
    <w:rsid w:val="00E50AAB"/>
    <w:rsid w:val="00E50C47"/>
    <w:rsid w:val="00E50EEB"/>
    <w:rsid w:val="00E517E9"/>
    <w:rsid w:val="00E52AFD"/>
    <w:rsid w:val="00E53651"/>
    <w:rsid w:val="00E5374C"/>
    <w:rsid w:val="00E55384"/>
    <w:rsid w:val="00E55993"/>
    <w:rsid w:val="00E567D0"/>
    <w:rsid w:val="00E5702C"/>
    <w:rsid w:val="00E57C8B"/>
    <w:rsid w:val="00E604B3"/>
    <w:rsid w:val="00E6075C"/>
    <w:rsid w:val="00E6099D"/>
    <w:rsid w:val="00E60B03"/>
    <w:rsid w:val="00E61006"/>
    <w:rsid w:val="00E61718"/>
    <w:rsid w:val="00E61B5C"/>
    <w:rsid w:val="00E62197"/>
    <w:rsid w:val="00E6319A"/>
    <w:rsid w:val="00E63BAE"/>
    <w:rsid w:val="00E67344"/>
    <w:rsid w:val="00E6750C"/>
    <w:rsid w:val="00E70628"/>
    <w:rsid w:val="00E706C6"/>
    <w:rsid w:val="00E71023"/>
    <w:rsid w:val="00E710DF"/>
    <w:rsid w:val="00E72438"/>
    <w:rsid w:val="00E7270C"/>
    <w:rsid w:val="00E7281E"/>
    <w:rsid w:val="00E72B69"/>
    <w:rsid w:val="00E72FD2"/>
    <w:rsid w:val="00E73399"/>
    <w:rsid w:val="00E7383B"/>
    <w:rsid w:val="00E74796"/>
    <w:rsid w:val="00E75E76"/>
    <w:rsid w:val="00E764D0"/>
    <w:rsid w:val="00E76662"/>
    <w:rsid w:val="00E76EB4"/>
    <w:rsid w:val="00E774AD"/>
    <w:rsid w:val="00E77C34"/>
    <w:rsid w:val="00E77E02"/>
    <w:rsid w:val="00E80322"/>
    <w:rsid w:val="00E80629"/>
    <w:rsid w:val="00E812AD"/>
    <w:rsid w:val="00E81D26"/>
    <w:rsid w:val="00E83282"/>
    <w:rsid w:val="00E8563E"/>
    <w:rsid w:val="00E86EE3"/>
    <w:rsid w:val="00E903A4"/>
    <w:rsid w:val="00E906E9"/>
    <w:rsid w:val="00E90AE3"/>
    <w:rsid w:val="00E916D6"/>
    <w:rsid w:val="00E925A7"/>
    <w:rsid w:val="00E93881"/>
    <w:rsid w:val="00E96422"/>
    <w:rsid w:val="00E975C9"/>
    <w:rsid w:val="00EA1319"/>
    <w:rsid w:val="00EA1F5B"/>
    <w:rsid w:val="00EA292F"/>
    <w:rsid w:val="00EA315A"/>
    <w:rsid w:val="00EA35FB"/>
    <w:rsid w:val="00EA3F61"/>
    <w:rsid w:val="00EA48EF"/>
    <w:rsid w:val="00EA5FFC"/>
    <w:rsid w:val="00EA7E51"/>
    <w:rsid w:val="00EA7EA7"/>
    <w:rsid w:val="00EB18A3"/>
    <w:rsid w:val="00EB1A39"/>
    <w:rsid w:val="00EB2DB6"/>
    <w:rsid w:val="00EB3297"/>
    <w:rsid w:val="00EB75A3"/>
    <w:rsid w:val="00EC07BF"/>
    <w:rsid w:val="00EC10EA"/>
    <w:rsid w:val="00EC1DDF"/>
    <w:rsid w:val="00EC2269"/>
    <w:rsid w:val="00EC235A"/>
    <w:rsid w:val="00EC2E44"/>
    <w:rsid w:val="00EC409C"/>
    <w:rsid w:val="00EC440B"/>
    <w:rsid w:val="00EC6FB6"/>
    <w:rsid w:val="00EC73AC"/>
    <w:rsid w:val="00EC775D"/>
    <w:rsid w:val="00EC777C"/>
    <w:rsid w:val="00EC78ED"/>
    <w:rsid w:val="00EC7E8D"/>
    <w:rsid w:val="00ED0B10"/>
    <w:rsid w:val="00ED1303"/>
    <w:rsid w:val="00ED14D5"/>
    <w:rsid w:val="00ED1A99"/>
    <w:rsid w:val="00ED23B5"/>
    <w:rsid w:val="00ED2FBA"/>
    <w:rsid w:val="00ED325C"/>
    <w:rsid w:val="00ED602C"/>
    <w:rsid w:val="00ED6D98"/>
    <w:rsid w:val="00EE0164"/>
    <w:rsid w:val="00EE0824"/>
    <w:rsid w:val="00EE1003"/>
    <w:rsid w:val="00EE211D"/>
    <w:rsid w:val="00EE2575"/>
    <w:rsid w:val="00EE2AF8"/>
    <w:rsid w:val="00EE4B2E"/>
    <w:rsid w:val="00EE4FD8"/>
    <w:rsid w:val="00EE54D5"/>
    <w:rsid w:val="00EE5AFD"/>
    <w:rsid w:val="00EE5D57"/>
    <w:rsid w:val="00EE77BA"/>
    <w:rsid w:val="00EE7D42"/>
    <w:rsid w:val="00EF0203"/>
    <w:rsid w:val="00EF2BC0"/>
    <w:rsid w:val="00EF4F27"/>
    <w:rsid w:val="00EF55A6"/>
    <w:rsid w:val="00EF55CD"/>
    <w:rsid w:val="00EF5B3B"/>
    <w:rsid w:val="00EF6BB9"/>
    <w:rsid w:val="00F0088F"/>
    <w:rsid w:val="00F01452"/>
    <w:rsid w:val="00F026A0"/>
    <w:rsid w:val="00F028AE"/>
    <w:rsid w:val="00F03AAA"/>
    <w:rsid w:val="00F03AF0"/>
    <w:rsid w:val="00F04CC4"/>
    <w:rsid w:val="00F0575C"/>
    <w:rsid w:val="00F07F06"/>
    <w:rsid w:val="00F11D48"/>
    <w:rsid w:val="00F11F8C"/>
    <w:rsid w:val="00F12157"/>
    <w:rsid w:val="00F1237E"/>
    <w:rsid w:val="00F13DEC"/>
    <w:rsid w:val="00F156B1"/>
    <w:rsid w:val="00F1672A"/>
    <w:rsid w:val="00F1766D"/>
    <w:rsid w:val="00F200F2"/>
    <w:rsid w:val="00F2057B"/>
    <w:rsid w:val="00F228AC"/>
    <w:rsid w:val="00F22B0D"/>
    <w:rsid w:val="00F22C87"/>
    <w:rsid w:val="00F230C6"/>
    <w:rsid w:val="00F23F61"/>
    <w:rsid w:val="00F25E20"/>
    <w:rsid w:val="00F25ED9"/>
    <w:rsid w:val="00F265FF"/>
    <w:rsid w:val="00F26A4A"/>
    <w:rsid w:val="00F27273"/>
    <w:rsid w:val="00F313D0"/>
    <w:rsid w:val="00F3180F"/>
    <w:rsid w:val="00F31C16"/>
    <w:rsid w:val="00F31FDC"/>
    <w:rsid w:val="00F3218C"/>
    <w:rsid w:val="00F3262C"/>
    <w:rsid w:val="00F3304B"/>
    <w:rsid w:val="00F34401"/>
    <w:rsid w:val="00F34ED6"/>
    <w:rsid w:val="00F366DF"/>
    <w:rsid w:val="00F36DEA"/>
    <w:rsid w:val="00F37539"/>
    <w:rsid w:val="00F3779E"/>
    <w:rsid w:val="00F4026D"/>
    <w:rsid w:val="00F402AB"/>
    <w:rsid w:val="00F4073E"/>
    <w:rsid w:val="00F4079C"/>
    <w:rsid w:val="00F40D09"/>
    <w:rsid w:val="00F4127B"/>
    <w:rsid w:val="00F42CD4"/>
    <w:rsid w:val="00F433ED"/>
    <w:rsid w:val="00F43FDD"/>
    <w:rsid w:val="00F4463B"/>
    <w:rsid w:val="00F44689"/>
    <w:rsid w:val="00F4469F"/>
    <w:rsid w:val="00F45A69"/>
    <w:rsid w:val="00F509F9"/>
    <w:rsid w:val="00F51086"/>
    <w:rsid w:val="00F539BE"/>
    <w:rsid w:val="00F54561"/>
    <w:rsid w:val="00F546DA"/>
    <w:rsid w:val="00F6068B"/>
    <w:rsid w:val="00F61D99"/>
    <w:rsid w:val="00F63241"/>
    <w:rsid w:val="00F636C3"/>
    <w:rsid w:val="00F638C4"/>
    <w:rsid w:val="00F64ABB"/>
    <w:rsid w:val="00F66B2D"/>
    <w:rsid w:val="00F67199"/>
    <w:rsid w:val="00F71560"/>
    <w:rsid w:val="00F715B5"/>
    <w:rsid w:val="00F71CAA"/>
    <w:rsid w:val="00F71CCF"/>
    <w:rsid w:val="00F731A6"/>
    <w:rsid w:val="00F736D9"/>
    <w:rsid w:val="00F74C5E"/>
    <w:rsid w:val="00F754B0"/>
    <w:rsid w:val="00F77479"/>
    <w:rsid w:val="00F77751"/>
    <w:rsid w:val="00F801BE"/>
    <w:rsid w:val="00F8059C"/>
    <w:rsid w:val="00F815E3"/>
    <w:rsid w:val="00F8230C"/>
    <w:rsid w:val="00F8332C"/>
    <w:rsid w:val="00F83D6D"/>
    <w:rsid w:val="00F84406"/>
    <w:rsid w:val="00F8481B"/>
    <w:rsid w:val="00F8524A"/>
    <w:rsid w:val="00F86985"/>
    <w:rsid w:val="00F873EC"/>
    <w:rsid w:val="00F9077A"/>
    <w:rsid w:val="00F90E91"/>
    <w:rsid w:val="00F91273"/>
    <w:rsid w:val="00F91805"/>
    <w:rsid w:val="00F91B2E"/>
    <w:rsid w:val="00F91FAC"/>
    <w:rsid w:val="00F92827"/>
    <w:rsid w:val="00F92BA5"/>
    <w:rsid w:val="00F92DE6"/>
    <w:rsid w:val="00F949AF"/>
    <w:rsid w:val="00F95310"/>
    <w:rsid w:val="00F95EB4"/>
    <w:rsid w:val="00F96FB5"/>
    <w:rsid w:val="00F970F2"/>
    <w:rsid w:val="00F9782C"/>
    <w:rsid w:val="00F97CA0"/>
    <w:rsid w:val="00FA3A23"/>
    <w:rsid w:val="00FA4C8B"/>
    <w:rsid w:val="00FA55FF"/>
    <w:rsid w:val="00FA5878"/>
    <w:rsid w:val="00FA62D5"/>
    <w:rsid w:val="00FA6643"/>
    <w:rsid w:val="00FB1045"/>
    <w:rsid w:val="00FB239C"/>
    <w:rsid w:val="00FB2C7C"/>
    <w:rsid w:val="00FB3B72"/>
    <w:rsid w:val="00FB3CBC"/>
    <w:rsid w:val="00FB4BE4"/>
    <w:rsid w:val="00FB5190"/>
    <w:rsid w:val="00FB553D"/>
    <w:rsid w:val="00FB6719"/>
    <w:rsid w:val="00FB6FC4"/>
    <w:rsid w:val="00FC0276"/>
    <w:rsid w:val="00FC0E0D"/>
    <w:rsid w:val="00FC2209"/>
    <w:rsid w:val="00FC27D1"/>
    <w:rsid w:val="00FC334C"/>
    <w:rsid w:val="00FC3D95"/>
    <w:rsid w:val="00FC3E8E"/>
    <w:rsid w:val="00FC5D88"/>
    <w:rsid w:val="00FC610E"/>
    <w:rsid w:val="00FC6DAA"/>
    <w:rsid w:val="00FC6F42"/>
    <w:rsid w:val="00FC7E00"/>
    <w:rsid w:val="00FD0114"/>
    <w:rsid w:val="00FD1D24"/>
    <w:rsid w:val="00FD22EE"/>
    <w:rsid w:val="00FD27FD"/>
    <w:rsid w:val="00FD2DB9"/>
    <w:rsid w:val="00FD3DF4"/>
    <w:rsid w:val="00FD488C"/>
    <w:rsid w:val="00FD4A04"/>
    <w:rsid w:val="00FD5016"/>
    <w:rsid w:val="00FD5258"/>
    <w:rsid w:val="00FD5900"/>
    <w:rsid w:val="00FD5C49"/>
    <w:rsid w:val="00FD70C2"/>
    <w:rsid w:val="00FE22FB"/>
    <w:rsid w:val="00FE25C7"/>
    <w:rsid w:val="00FE2D5B"/>
    <w:rsid w:val="00FE2E09"/>
    <w:rsid w:val="00FE33DD"/>
    <w:rsid w:val="00FE3B59"/>
    <w:rsid w:val="00FE42AF"/>
    <w:rsid w:val="00FE47E1"/>
    <w:rsid w:val="00FE48EA"/>
    <w:rsid w:val="00FE52D7"/>
    <w:rsid w:val="00FE62CD"/>
    <w:rsid w:val="00FE6358"/>
    <w:rsid w:val="00FE79EC"/>
    <w:rsid w:val="00FE7C1F"/>
    <w:rsid w:val="00FF0D12"/>
    <w:rsid w:val="00FF13DF"/>
    <w:rsid w:val="00FF211F"/>
    <w:rsid w:val="00FF2BDF"/>
    <w:rsid w:val="00FF2E2E"/>
    <w:rsid w:val="00FF415F"/>
    <w:rsid w:val="00FF5027"/>
    <w:rsid w:val="00FF50D5"/>
    <w:rsid w:val="00FF5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1016FE"/>
  <w15:chartTrackingRefBased/>
  <w15:docId w15:val="{115EE6CA-50BC-443F-95F7-5A403477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VnTime" w:hAnsi=".VnTime"/>
      <w:noProof/>
      <w:sz w:val="24"/>
    </w:rPr>
  </w:style>
  <w:style w:type="paragraph" w:styleId="Heading1">
    <w:name w:val="heading 1"/>
    <w:basedOn w:val="Normal"/>
    <w:next w:val="Normal"/>
    <w:link w:val="Heading1Char"/>
    <w:qFormat/>
    <w:pPr>
      <w:keepNext/>
      <w:widowControl/>
      <w:spacing w:before="120"/>
      <w:outlineLvl w:val="0"/>
    </w:pPr>
    <w:rPr>
      <w:i/>
      <w:spacing w:val="-3"/>
      <w:sz w:val="28"/>
    </w:rPr>
  </w:style>
  <w:style w:type="paragraph" w:styleId="Heading2">
    <w:name w:val="heading 2"/>
    <w:basedOn w:val="Normal"/>
    <w:next w:val="Normal"/>
    <w:qFormat/>
    <w:pPr>
      <w:keepNext/>
      <w:tabs>
        <w:tab w:val="left" w:pos="-709"/>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left="-851" w:hanging="425"/>
      <w:outlineLvl w:val="1"/>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after="120" w:line="300" w:lineRule="exact"/>
      <w:ind w:left="284" w:firstLine="567"/>
      <w:jc w:val="both"/>
    </w:pPr>
    <w:rPr>
      <w:sz w:val="28"/>
    </w:rPr>
  </w:style>
  <w:style w:type="paragraph" w:styleId="BodyTextIndent2">
    <w:name w:val="Body Text Indent 2"/>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ind w:firstLine="851"/>
      <w:jc w:val="both"/>
    </w:pPr>
    <w:rPr>
      <w:spacing w:val="-3"/>
      <w:sz w:val="28"/>
    </w:rPr>
  </w:style>
  <w:style w:type="paragraph" w:styleId="BodyTextIndent3">
    <w:name w:val="Body Text Indent 3"/>
    <w:basedOn w:val="Normal"/>
    <w:pPr>
      <w:widowControl/>
      <w:tabs>
        <w:tab w:val="left" w:pos="0"/>
      </w:tabs>
      <w:spacing w:before="80" w:after="80" w:line="300" w:lineRule="exact"/>
      <w:ind w:left="270" w:firstLine="723"/>
      <w:jc w:val="both"/>
    </w:pPr>
    <w:rPr>
      <w:sz w:val="28"/>
    </w:rPr>
  </w:style>
  <w:style w:type="paragraph" w:styleId="BodyText">
    <w:name w:val="Body Text"/>
    <w:basedOn w:val="Normal"/>
    <w:pPr>
      <w:tabs>
        <w:tab w:val="left" w:pos="0"/>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jc w:val="both"/>
    </w:pPr>
    <w:rPr>
      <w:spacing w:val="-3"/>
      <w:sz w:val="26"/>
    </w:rPr>
  </w:style>
  <w:style w:type="paragraph" w:styleId="BodyText2">
    <w:name w:val="Body Text 2"/>
    <w:basedOn w:val="Normal"/>
    <w:pPr>
      <w:tabs>
        <w:tab w:val="left" w:pos="0"/>
        <w:tab w:val="left" w:pos="142"/>
        <w:tab w:val="left" w:pos="1284"/>
        <w:tab w:val="left" w:pos="2004"/>
        <w:tab w:val="left" w:pos="2724"/>
        <w:tab w:val="left" w:pos="3444"/>
        <w:tab w:val="left" w:pos="4164"/>
        <w:tab w:val="left" w:pos="4884"/>
        <w:tab w:val="left" w:pos="5604"/>
        <w:tab w:val="left" w:pos="6324"/>
        <w:tab w:val="left" w:pos="7044"/>
        <w:tab w:val="left" w:pos="7764"/>
        <w:tab w:val="left" w:pos="8484"/>
        <w:tab w:val="left" w:pos="8640"/>
        <w:tab w:val="left" w:pos="9360"/>
        <w:tab w:val="left" w:pos="10080"/>
      </w:tabs>
      <w:suppressAutoHyphens/>
      <w:spacing w:before="120" w:after="120"/>
      <w:jc w:val="both"/>
    </w:pPr>
    <w:rPr>
      <w:spacing w:val="-3"/>
      <w:sz w:val="28"/>
    </w:rPr>
  </w:style>
  <w:style w:type="table" w:styleId="TableGrid">
    <w:name w:val="Table Grid"/>
    <w:basedOn w:val="TableNormal"/>
    <w:rsid w:val="00EC440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024122"/>
    <w:pPr>
      <w:tabs>
        <w:tab w:val="left" w:pos="1152"/>
      </w:tabs>
      <w:spacing w:before="120" w:after="120" w:line="312" w:lineRule="auto"/>
    </w:pPr>
    <w:rPr>
      <w:rFonts w:ascii="Arial" w:hAnsi="Arial" w:cs="Arial"/>
      <w:sz w:val="26"/>
      <w:szCs w:val="26"/>
    </w:rPr>
  </w:style>
  <w:style w:type="paragraph" w:customStyle="1" w:styleId="CharCharCharCharCharCharChar1">
    <w:name w:val="Char Char Char Char Char Char Char1"/>
    <w:autoRedefine/>
    <w:rsid w:val="009B1AAD"/>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B27964"/>
    <w:pPr>
      <w:widowControl/>
      <w:spacing w:before="120" w:after="120" w:line="312" w:lineRule="auto"/>
    </w:pPr>
    <w:rPr>
      <w:rFonts w:eastAsia=".VnTime"/>
      <w:sz w:val="28"/>
      <w:szCs w:val="28"/>
    </w:rPr>
  </w:style>
  <w:style w:type="paragraph" w:customStyle="1" w:styleId="Char">
    <w:name w:val="Char"/>
    <w:basedOn w:val="Normal"/>
    <w:next w:val="Normal"/>
    <w:autoRedefine/>
    <w:semiHidden/>
    <w:rsid w:val="007A445F"/>
    <w:pPr>
      <w:widowControl/>
      <w:spacing w:before="120" w:after="120" w:line="312" w:lineRule="auto"/>
    </w:pPr>
    <w:rPr>
      <w:rFonts w:ascii="Times New Roman" w:hAnsi="Times New Roman"/>
      <w:sz w:val="28"/>
      <w:szCs w:val="28"/>
    </w:rPr>
  </w:style>
  <w:style w:type="paragraph" w:customStyle="1" w:styleId="CharCharCharChar">
    <w:name w:val="Char Char Char Char"/>
    <w:basedOn w:val="Normal"/>
    <w:rsid w:val="007A469B"/>
    <w:pPr>
      <w:widowControl/>
      <w:spacing w:after="160" w:line="240" w:lineRule="exact"/>
    </w:pPr>
    <w:rPr>
      <w:rFonts w:ascii="Verdana" w:hAnsi="Verdana"/>
      <w:sz w:val="20"/>
    </w:rPr>
  </w:style>
  <w:style w:type="character" w:customStyle="1" w:styleId="Heading1Char">
    <w:name w:val="Heading 1 Char"/>
    <w:link w:val="Heading1"/>
    <w:rsid w:val="00AF171E"/>
    <w:rPr>
      <w:rFonts w:ascii=".VnTime" w:hAnsi=".VnTime"/>
      <w:i/>
      <w:spacing w:val="-3"/>
      <w:sz w:val="28"/>
    </w:rPr>
  </w:style>
  <w:style w:type="character" w:styleId="Emphasis">
    <w:name w:val="Emphasis"/>
    <w:qFormat/>
    <w:rsid w:val="00AF171E"/>
    <w:rPr>
      <w:i/>
      <w:iCs/>
    </w:rPr>
  </w:style>
  <w:style w:type="paragraph" w:styleId="Header">
    <w:name w:val="header"/>
    <w:basedOn w:val="Normal"/>
    <w:link w:val="HeaderChar"/>
    <w:uiPriority w:val="99"/>
    <w:rsid w:val="007341F5"/>
    <w:pPr>
      <w:tabs>
        <w:tab w:val="center" w:pos="4680"/>
        <w:tab w:val="right" w:pos="9360"/>
      </w:tabs>
    </w:pPr>
  </w:style>
  <w:style w:type="character" w:customStyle="1" w:styleId="HeaderChar">
    <w:name w:val="Header Char"/>
    <w:link w:val="Header"/>
    <w:uiPriority w:val="99"/>
    <w:rsid w:val="007341F5"/>
    <w:rPr>
      <w:rFonts w:ascii=".VnTime" w:hAnsi=".VnTime"/>
      <w:sz w:val="24"/>
    </w:rPr>
  </w:style>
  <w:style w:type="paragraph" w:styleId="Footer">
    <w:name w:val="footer"/>
    <w:basedOn w:val="Normal"/>
    <w:link w:val="FooterChar"/>
    <w:uiPriority w:val="99"/>
    <w:rsid w:val="007341F5"/>
    <w:pPr>
      <w:tabs>
        <w:tab w:val="center" w:pos="4680"/>
        <w:tab w:val="right" w:pos="9360"/>
      </w:tabs>
    </w:pPr>
  </w:style>
  <w:style w:type="character" w:customStyle="1" w:styleId="FooterChar">
    <w:name w:val="Footer Char"/>
    <w:link w:val="Footer"/>
    <w:uiPriority w:val="99"/>
    <w:rsid w:val="007341F5"/>
    <w:rPr>
      <w:rFonts w:ascii=".VnTime" w:hAnsi=".VnTime"/>
      <w:sz w:val="24"/>
    </w:rPr>
  </w:style>
  <w:style w:type="character" w:customStyle="1" w:styleId="BodyTextIndentChar">
    <w:name w:val="Body Text Indent Char"/>
    <w:link w:val="BodyTextIndent"/>
    <w:rsid w:val="00334907"/>
    <w:rPr>
      <w:rFonts w:ascii=".VnTime" w:hAnsi=".VnTime"/>
      <w:sz w:val="28"/>
    </w:rPr>
  </w:style>
  <w:style w:type="paragraph" w:styleId="NormalWeb">
    <w:name w:val="Normal (Web)"/>
    <w:basedOn w:val="Normal"/>
    <w:uiPriority w:val="99"/>
    <w:rsid w:val="005146E7"/>
    <w:rPr>
      <w:rFonts w:ascii="Times New Roman" w:hAnsi="Times New Roman"/>
      <w:szCs w:val="24"/>
    </w:rPr>
  </w:style>
  <w:style w:type="paragraph" w:styleId="BalloonText">
    <w:name w:val="Balloon Text"/>
    <w:basedOn w:val="Normal"/>
    <w:link w:val="BalloonTextChar"/>
    <w:rsid w:val="00C5573F"/>
    <w:rPr>
      <w:rFonts w:ascii="Segoe UI" w:hAnsi="Segoe UI" w:cs="Segoe UI"/>
      <w:sz w:val="18"/>
      <w:szCs w:val="18"/>
    </w:rPr>
  </w:style>
  <w:style w:type="character" w:customStyle="1" w:styleId="BalloonTextChar">
    <w:name w:val="Balloon Text Char"/>
    <w:link w:val="BalloonText"/>
    <w:rsid w:val="00C5573F"/>
    <w:rPr>
      <w:rFonts w:ascii="Segoe UI" w:hAnsi="Segoe UI" w:cs="Segoe UI"/>
      <w:sz w:val="18"/>
      <w:szCs w:val="18"/>
      <w:lang w:val="en-US" w:eastAsia="en-US"/>
    </w:rPr>
  </w:style>
  <w:style w:type="character" w:customStyle="1" w:styleId="BodyTextChar1">
    <w:name w:val="Body Text Char1"/>
    <w:uiPriority w:val="99"/>
    <w:rsid w:val="00CA3B19"/>
    <w:rPr>
      <w:rFonts w:ascii="Times New Roman" w:hAnsi="Times New Roman" w:cs="Times New Roman" w:hint="default"/>
      <w:strike w:val="0"/>
      <w:dstrike w:val="0"/>
      <w:sz w:val="27"/>
      <w:szCs w:val="27"/>
      <w:u w:val="none"/>
      <w:effect w:val="none"/>
    </w:rPr>
  </w:style>
  <w:style w:type="paragraph" w:customStyle="1" w:styleId="Gach">
    <w:name w:val="Gach"/>
    <w:basedOn w:val="Normal"/>
    <w:next w:val="Normal"/>
    <w:link w:val="GachChar"/>
    <w:qFormat/>
    <w:rsid w:val="000C6EC9"/>
    <w:pPr>
      <w:widowControl/>
      <w:numPr>
        <w:numId w:val="17"/>
      </w:numPr>
      <w:tabs>
        <w:tab w:val="left" w:pos="851"/>
      </w:tabs>
      <w:spacing w:before="60" w:line="288" w:lineRule="auto"/>
      <w:contextualSpacing/>
      <w:jc w:val="both"/>
    </w:pPr>
    <w:rPr>
      <w:rFonts w:ascii="Times New Roman" w:eastAsia="Calibri" w:hAnsi="Times New Roman"/>
      <w:sz w:val="26"/>
      <w:szCs w:val="22"/>
    </w:rPr>
  </w:style>
  <w:style w:type="character" w:customStyle="1" w:styleId="GachChar">
    <w:name w:val="Gach Char"/>
    <w:link w:val="Gach"/>
    <w:locked/>
    <w:rsid w:val="000C6EC9"/>
    <w:rPr>
      <w:rFonts w:eastAsia="Calibri"/>
      <w:sz w:val="26"/>
      <w:szCs w:val="22"/>
      <w:lang w:val="en-US" w:eastAsia="en-US"/>
    </w:rPr>
  </w:style>
  <w:style w:type="paragraph" w:styleId="BodyText3">
    <w:name w:val="Body Text 3"/>
    <w:basedOn w:val="Normal"/>
    <w:link w:val="BodyText3Char"/>
    <w:rsid w:val="000E027E"/>
    <w:pPr>
      <w:spacing w:after="120"/>
    </w:pPr>
    <w:rPr>
      <w:sz w:val="16"/>
      <w:szCs w:val="16"/>
    </w:rPr>
  </w:style>
  <w:style w:type="character" w:customStyle="1" w:styleId="BodyText3Char">
    <w:name w:val="Body Text 3 Char"/>
    <w:link w:val="BodyText3"/>
    <w:rsid w:val="000E027E"/>
    <w:rPr>
      <w:rFonts w:ascii=".VnTime" w:hAnsi=".VnTime"/>
      <w:sz w:val="16"/>
      <w:szCs w:val="16"/>
    </w:rPr>
  </w:style>
  <w:style w:type="paragraph" w:styleId="ListParagraph">
    <w:name w:val="List Paragraph"/>
    <w:basedOn w:val="Normal"/>
    <w:uiPriority w:val="34"/>
    <w:qFormat/>
    <w:rsid w:val="006619FE"/>
    <w:pPr>
      <w:ind w:left="720"/>
      <w:contextualSpacing/>
    </w:pPr>
  </w:style>
  <w:style w:type="paragraph" w:styleId="FootnoteText">
    <w:name w:val="footnote text"/>
    <w:basedOn w:val="Normal"/>
    <w:link w:val="FootnoteTextChar"/>
    <w:rsid w:val="003F1E0F"/>
    <w:rPr>
      <w:sz w:val="20"/>
    </w:rPr>
  </w:style>
  <w:style w:type="character" w:customStyle="1" w:styleId="FootnoteTextChar">
    <w:name w:val="Footnote Text Char"/>
    <w:basedOn w:val="DefaultParagraphFont"/>
    <w:link w:val="FootnoteText"/>
    <w:rsid w:val="003F1E0F"/>
    <w:rPr>
      <w:rFonts w:ascii=".VnTime" w:hAnsi=".VnTime"/>
      <w:noProof/>
    </w:rPr>
  </w:style>
  <w:style w:type="character" w:styleId="FootnoteReference">
    <w:name w:val="footnote reference"/>
    <w:basedOn w:val="DefaultParagraphFont"/>
    <w:rsid w:val="003F1E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65454">
      <w:bodyDiv w:val="1"/>
      <w:marLeft w:val="0"/>
      <w:marRight w:val="0"/>
      <w:marTop w:val="0"/>
      <w:marBottom w:val="0"/>
      <w:divBdr>
        <w:top w:val="none" w:sz="0" w:space="0" w:color="auto"/>
        <w:left w:val="none" w:sz="0" w:space="0" w:color="auto"/>
        <w:bottom w:val="none" w:sz="0" w:space="0" w:color="auto"/>
        <w:right w:val="none" w:sz="0" w:space="0" w:color="auto"/>
      </w:divBdr>
    </w:div>
    <w:div w:id="153789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B&#232;%20T&#169;m\C&#202;p%20ph&#208;p%20C&#244;c%20&#167;BVN\C&#202;p%20ph&#208;p%20&#174;&#173;&#234;ng%20ngang\H&#173;&#237;ng%20d&#201;n\H&#173;&#237;ng%20d&#201;n%20CTy%20C&#171;ng%20nghi&#214;p%20t&#181;u%20Thu&#251;%20Q.%20B&#215;nh%20-%20&#167;&#173;&#234;ng%20ngang.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2A110-6A55-47B5-B82F-D06596E17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H­íng dÉn CTy C«ng nghiÖp tµu Thuû Q. B×nh - §­êng ngang.doc</Template>
  <TotalTime>1</TotalTime>
  <Pages>5</Pages>
  <Words>1095</Words>
  <Characters>6246</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Giao th«ng VËn ti</vt:lpstr>
      <vt:lpstr>Bé Giao th«ng VËn ti</vt:lpstr>
    </vt:vector>
  </TitlesOfParts>
  <Company>Microsoft, Inc</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dc:title>
  <dc:subject/>
  <dc:creator>PHAM MINH TAM</dc:creator>
  <cp:keywords>FoxChit SOFTWARE SOLUTIONS</cp:keywords>
  <dc:description/>
  <cp:lastModifiedBy>admin</cp:lastModifiedBy>
  <cp:revision>2</cp:revision>
  <cp:lastPrinted>2026-07-29T08:58:00Z</cp:lastPrinted>
  <dcterms:created xsi:type="dcterms:W3CDTF">2026-07-31T07:57:00Z</dcterms:created>
  <dcterms:modified xsi:type="dcterms:W3CDTF">2026-07-31T07:57:00Z</dcterms:modified>
</cp:coreProperties>
</file>