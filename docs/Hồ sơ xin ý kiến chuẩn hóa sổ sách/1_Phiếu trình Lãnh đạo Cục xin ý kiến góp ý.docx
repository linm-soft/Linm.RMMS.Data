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568" w:tblpY="41"/>
        <w:tblW w:w="10173" w:type="dxa"/>
        <w:tblLook w:val="01E0" w:firstRow="1" w:lastRow="1" w:firstColumn="1" w:lastColumn="1" w:noHBand="0" w:noVBand="0"/>
      </w:tblPr>
      <w:tblGrid>
        <w:gridCol w:w="4503"/>
        <w:gridCol w:w="5670"/>
      </w:tblGrid>
      <w:tr w:rsidR="00F729D1" w:rsidRPr="00C53785" w14:paraId="38A12F7A" w14:textId="77777777" w:rsidTr="007F5104">
        <w:trPr>
          <w:trHeight w:val="848"/>
        </w:trPr>
        <w:tc>
          <w:tcPr>
            <w:tcW w:w="4503" w:type="dxa"/>
            <w:tcBorders>
              <w:top w:val="nil"/>
              <w:left w:val="nil"/>
              <w:bottom w:val="nil"/>
              <w:right w:val="nil"/>
            </w:tcBorders>
          </w:tcPr>
          <w:p w14:paraId="7F2E4B8A" w14:textId="77777777" w:rsidR="00F729D1" w:rsidRPr="004107D6" w:rsidRDefault="00F729D1" w:rsidP="007F5104">
            <w:pPr>
              <w:tabs>
                <w:tab w:val="left" w:pos="1152"/>
              </w:tabs>
              <w:jc w:val="center"/>
              <w:rPr>
                <w:rFonts w:ascii="Times New Roman" w:hAnsi="Times New Roman"/>
                <w:bCs/>
                <w:color w:val="000000"/>
                <w:sz w:val="26"/>
                <w:szCs w:val="26"/>
              </w:rPr>
            </w:pPr>
            <w:bookmarkStart w:id="0" w:name="_GoBack"/>
            <w:bookmarkEnd w:id="0"/>
            <w:r w:rsidRPr="00C53785">
              <w:rPr>
                <w:rFonts w:ascii="Times New Roman" w:hAnsi="Times New Roman"/>
                <w:color w:val="000000"/>
                <w:spacing w:val="-4"/>
                <w:sz w:val="26"/>
                <w:szCs w:val="26"/>
              </w:rPr>
              <w:br w:type="page"/>
            </w:r>
            <w:r w:rsidRPr="004107D6">
              <w:rPr>
                <w:rFonts w:ascii="Times New Roman" w:hAnsi="Times New Roman"/>
                <w:bCs/>
                <w:color w:val="000000"/>
                <w:sz w:val="26"/>
                <w:szCs w:val="26"/>
              </w:rPr>
              <w:t>CỤC ĐƯỜNG BỘ VIỆT NAM</w:t>
            </w:r>
          </w:p>
          <w:p w14:paraId="2E14FA39" w14:textId="77777777" w:rsidR="00F729D1" w:rsidRPr="00C53785" w:rsidRDefault="00F729D1" w:rsidP="007F5104">
            <w:pPr>
              <w:jc w:val="center"/>
              <w:rPr>
                <w:rFonts w:ascii="Times New Roman" w:hAnsi="Times New Roman"/>
                <w:b/>
                <w:bCs/>
                <w:color w:val="000000"/>
                <w:sz w:val="26"/>
                <w:szCs w:val="26"/>
              </w:rPr>
            </w:pPr>
            <w:r>
              <w:rPr>
                <w:rFonts w:ascii="Times New Roman" w:hAnsi="Times New Roman"/>
                <w:b/>
                <w:bCs/>
                <w:color w:val="000000"/>
                <w:sz w:val="26"/>
                <w:szCs w:val="26"/>
              </w:rPr>
              <w:t>PHÒNG QUẢN LÝ, BẢO TRÌ</w:t>
            </w:r>
          </w:p>
          <w:p w14:paraId="75D037BE" w14:textId="77777777" w:rsidR="00F729D1" w:rsidRPr="00C53785" w:rsidRDefault="00F729D1" w:rsidP="007F5104">
            <w:pPr>
              <w:tabs>
                <w:tab w:val="left" w:pos="1152"/>
              </w:tabs>
              <w:jc w:val="center"/>
              <w:rPr>
                <w:rFonts w:ascii="Times New Roman" w:hAnsi="Times New Roman"/>
                <w:color w:val="000000"/>
                <w:sz w:val="26"/>
                <w:szCs w:val="26"/>
              </w:rPr>
            </w:pPr>
            <w:r w:rsidRPr="00C53785">
              <w:rPr>
                <w:rFonts w:ascii="Times New Roman" w:hAnsi="Times New Roman"/>
              </w:rPr>
              <mc:AlternateContent>
                <mc:Choice Requires="wps">
                  <w:drawing>
                    <wp:anchor distT="4294967295" distB="4294967295" distL="114300" distR="114300" simplePos="0" relativeHeight="251740672" behindDoc="0" locked="0" layoutInCell="1" allowOverlap="1" wp14:anchorId="77ABEBC3" wp14:editId="19808C65">
                      <wp:simplePos x="0" y="0"/>
                      <wp:positionH relativeFrom="column">
                        <wp:posOffset>843651</wp:posOffset>
                      </wp:positionH>
                      <wp:positionV relativeFrom="paragraph">
                        <wp:posOffset>11430</wp:posOffset>
                      </wp:positionV>
                      <wp:extent cx="1038225" cy="0"/>
                      <wp:effectExtent l="0" t="0" r="28575" b="19050"/>
                      <wp:wrapNone/>
                      <wp:docPr id="187649773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82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05FF5BC" id="Straight Connector 21" o:spid="_x0000_s1026" style="position:absolute;flip:y;z-index:251740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5pt,.9pt" to="148.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"/>
                  </w:pict>
                </mc:Fallback>
              </mc:AlternateContent>
            </w:r>
          </w:p>
          <w:p w14:paraId="4FF76876" w14:textId="77777777" w:rsidR="00F729D1" w:rsidRPr="00C53785" w:rsidRDefault="00F729D1" w:rsidP="007F5104">
            <w:pPr>
              <w:tabs>
                <w:tab w:val="left" w:pos="1152"/>
              </w:tabs>
              <w:jc w:val="center"/>
              <w:rPr>
                <w:rFonts w:ascii="Times New Roman" w:hAnsi="Times New Roman"/>
                <w:color w:val="000000"/>
                <w:sz w:val="26"/>
                <w:szCs w:val="26"/>
              </w:rPr>
            </w:pPr>
            <w:r>
              <w:rPr>
                <w:rFonts w:ascii="Times New Roman" w:hAnsi="Times New Roman"/>
                <w:color w:val="000000"/>
                <w:sz w:val="26"/>
                <w:szCs w:val="26"/>
              </w:rPr>
              <w:t>Số:......./QLBT</w:t>
            </w:r>
          </w:p>
        </w:tc>
        <w:tc>
          <w:tcPr>
            <w:tcW w:w="5670" w:type="dxa"/>
            <w:tcBorders>
              <w:top w:val="nil"/>
              <w:left w:val="nil"/>
              <w:bottom w:val="nil"/>
              <w:right w:val="nil"/>
            </w:tcBorders>
          </w:tcPr>
          <w:p w14:paraId="616F5B32" w14:textId="77777777" w:rsidR="00F729D1" w:rsidRPr="00C53785" w:rsidRDefault="00F729D1" w:rsidP="007F5104">
            <w:pPr>
              <w:tabs>
                <w:tab w:val="left" w:pos="1152"/>
              </w:tabs>
              <w:ind w:left="-114"/>
              <w:jc w:val="center"/>
              <w:rPr>
                <w:rFonts w:ascii="Times New Roman" w:hAnsi="Times New Roman"/>
                <w:b/>
                <w:bCs/>
                <w:color w:val="000000"/>
                <w:sz w:val="26"/>
                <w:szCs w:val="26"/>
              </w:rPr>
            </w:pPr>
            <w:r w:rsidRPr="00C53785">
              <w:rPr>
                <w:rFonts w:ascii="Times New Roman" w:hAnsi="Times New Roman"/>
                <w:b/>
                <w:bCs/>
                <w:color w:val="000000"/>
                <w:sz w:val="26"/>
                <w:szCs w:val="26"/>
              </w:rPr>
              <w:t>CỘNG HÒA XÃ HỘI CHỦ NGHĨA VIỆT NAM</w:t>
            </w:r>
          </w:p>
          <w:p w14:paraId="080A6F53" w14:textId="77777777" w:rsidR="00F729D1" w:rsidRPr="00C53785" w:rsidRDefault="00F729D1" w:rsidP="007F5104">
            <w:pPr>
              <w:tabs>
                <w:tab w:val="left" w:pos="1152"/>
              </w:tabs>
              <w:jc w:val="center"/>
              <w:rPr>
                <w:rFonts w:ascii="Times New Roman" w:hAnsi="Times New Roman"/>
                <w:b/>
                <w:bCs/>
                <w:color w:val="000000"/>
                <w:sz w:val="26"/>
                <w:szCs w:val="26"/>
              </w:rPr>
            </w:pPr>
            <w:r w:rsidRPr="00C53785">
              <w:rPr>
                <w:rFonts w:ascii="Times New Roman" w:hAnsi="Times New Roman"/>
                <w:b/>
                <w:bCs/>
                <w:color w:val="000000"/>
                <w:sz w:val="26"/>
                <w:szCs w:val="26"/>
              </w:rPr>
              <w:t>Độc lập - Tự do - Hạnh Phúc</w:t>
            </w:r>
          </w:p>
          <w:p w14:paraId="135D74AF" w14:textId="77777777" w:rsidR="00F729D1" w:rsidRPr="00C53785" w:rsidRDefault="00F729D1" w:rsidP="007F5104">
            <w:pPr>
              <w:tabs>
                <w:tab w:val="left" w:pos="700"/>
                <w:tab w:val="left" w:pos="1152"/>
              </w:tabs>
              <w:jc w:val="center"/>
              <w:rPr>
                <w:rFonts w:ascii="Times New Roman" w:hAnsi="Times New Roman"/>
                <w:i/>
                <w:color w:val="000000"/>
                <w:sz w:val="26"/>
                <w:szCs w:val="26"/>
              </w:rPr>
            </w:pPr>
            <w:r w:rsidRPr="00C53785">
              <w:rPr>
                <w:rFonts w:ascii="Times New Roman" w:hAnsi="Times New Roman"/>
              </w:rPr>
              <mc:AlternateContent>
                <mc:Choice Requires="wps">
                  <w:drawing>
                    <wp:anchor distT="4294967295" distB="4294967295" distL="114300" distR="114300" simplePos="0" relativeHeight="251739648" behindDoc="0" locked="0" layoutInCell="1" allowOverlap="1" wp14:anchorId="7396B3D0" wp14:editId="777D2A72">
                      <wp:simplePos x="0" y="0"/>
                      <wp:positionH relativeFrom="column">
                        <wp:posOffset>725170</wp:posOffset>
                      </wp:positionH>
                      <wp:positionV relativeFrom="paragraph">
                        <wp:posOffset>21589</wp:posOffset>
                      </wp:positionV>
                      <wp:extent cx="2000250" cy="0"/>
                      <wp:effectExtent l="0" t="0" r="0" b="0"/>
                      <wp:wrapNone/>
                      <wp:docPr id="1876497732"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3BEC0E0" id="Straight Connector 19" o:spid="_x0000_s1026" style="position:absolute;z-index:251739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pt,1.7pt" to="214.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"/>
                  </w:pict>
                </mc:Fallback>
              </mc:AlternateContent>
            </w:r>
          </w:p>
          <w:p w14:paraId="03521387" w14:textId="2F426D51" w:rsidR="00F729D1" w:rsidRPr="00C53785" w:rsidRDefault="00F729D1" w:rsidP="007F5104">
            <w:pPr>
              <w:tabs>
                <w:tab w:val="left" w:pos="700"/>
                <w:tab w:val="left" w:pos="1152"/>
              </w:tabs>
              <w:jc w:val="center"/>
              <w:rPr>
                <w:rFonts w:ascii="Times New Roman" w:hAnsi="Times New Roman"/>
                <w:i/>
                <w:color w:val="000000"/>
                <w:sz w:val="26"/>
                <w:szCs w:val="26"/>
              </w:rPr>
            </w:pPr>
            <w:r>
              <w:rPr>
                <w:rFonts w:ascii="Times New Roman" w:hAnsi="Times New Roman"/>
                <w:i/>
                <w:color w:val="000000"/>
                <w:sz w:val="26"/>
                <w:szCs w:val="26"/>
              </w:rPr>
              <w:t>Hà Nội, n</w:t>
            </w:r>
            <w:r w:rsidRPr="00C53785">
              <w:rPr>
                <w:rFonts w:ascii="Times New Roman" w:hAnsi="Times New Roman"/>
                <w:i/>
                <w:color w:val="000000"/>
                <w:sz w:val="26"/>
                <w:szCs w:val="26"/>
              </w:rPr>
              <w:t xml:space="preserve">gày </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tháng </w:t>
            </w:r>
            <w:r w:rsidR="00056A19">
              <w:rPr>
                <w:rFonts w:ascii="Times New Roman" w:hAnsi="Times New Roman"/>
                <w:i/>
                <w:color w:val="000000"/>
                <w:sz w:val="26"/>
                <w:szCs w:val="26"/>
              </w:rPr>
              <w:t xml:space="preserve"> 7</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năm 202</w:t>
            </w:r>
            <w:r>
              <w:rPr>
                <w:rFonts w:ascii="Times New Roman" w:hAnsi="Times New Roman"/>
                <w:i/>
                <w:color w:val="000000"/>
                <w:sz w:val="26"/>
                <w:szCs w:val="26"/>
              </w:rPr>
              <w:t>6</w:t>
            </w:r>
          </w:p>
          <w:p w14:paraId="7EC3CD20" w14:textId="77777777" w:rsidR="00F729D1" w:rsidRPr="00C53785" w:rsidRDefault="00F729D1" w:rsidP="007F5104">
            <w:pPr>
              <w:tabs>
                <w:tab w:val="left" w:pos="1152"/>
              </w:tabs>
              <w:rPr>
                <w:rFonts w:ascii="Times New Roman" w:hAnsi="Times New Roman"/>
                <w:i/>
                <w:iCs/>
                <w:color w:val="000000"/>
                <w:sz w:val="26"/>
                <w:szCs w:val="26"/>
              </w:rPr>
            </w:pPr>
          </w:p>
        </w:tc>
      </w:tr>
    </w:tbl>
    <w:p w14:paraId="6427FA90" w14:textId="77777777" w:rsidR="00D358B6" w:rsidRDefault="00D358B6" w:rsidP="00F729D1">
      <w:pPr>
        <w:spacing w:after="120"/>
        <w:jc w:val="center"/>
        <w:rPr>
          <w:rFonts w:ascii="Times New Roman" w:hAnsi="Times New Roman"/>
          <w:b/>
          <w:color w:val="000000"/>
          <w:sz w:val="26"/>
          <w:szCs w:val="26"/>
        </w:rPr>
      </w:pPr>
    </w:p>
    <w:p w14:paraId="1AA726A0" w14:textId="16C379E5" w:rsidR="00F729D1" w:rsidRPr="00C53785" w:rsidRDefault="00F729D1" w:rsidP="00F729D1">
      <w:pPr>
        <w:spacing w:after="120"/>
        <w:jc w:val="center"/>
        <w:rPr>
          <w:rFonts w:ascii="Times New Roman" w:hAnsi="Times New Roman"/>
          <w:b/>
          <w:color w:val="000000"/>
          <w:sz w:val="26"/>
          <w:szCs w:val="26"/>
        </w:rPr>
      </w:pPr>
      <w:r>
        <w:rPr>
          <w:rFonts w:ascii="Times New Roman" w:hAnsi="Times New Roman"/>
          <w:b/>
          <w:color w:val="000000"/>
          <w:sz w:val="26"/>
          <w:szCs w:val="26"/>
        </w:rPr>
        <w:t>PHIẾU</w:t>
      </w:r>
      <w:r w:rsidRPr="00C53785">
        <w:rPr>
          <w:rFonts w:ascii="Times New Roman" w:hAnsi="Times New Roman"/>
          <w:b/>
          <w:color w:val="000000"/>
          <w:sz w:val="26"/>
          <w:szCs w:val="26"/>
        </w:rPr>
        <w:t xml:space="preserve"> </w:t>
      </w:r>
      <w:r>
        <w:rPr>
          <w:rFonts w:ascii="Times New Roman" w:hAnsi="Times New Roman"/>
          <w:b/>
          <w:color w:val="000000"/>
          <w:sz w:val="26"/>
          <w:szCs w:val="26"/>
        </w:rPr>
        <w:t>XIN Ý KIẾN LÃNH ĐẠO CỤC</w:t>
      </w:r>
    </w:p>
    <w:p w14:paraId="198190A9" w14:textId="53112A23" w:rsidR="00F729D1" w:rsidRPr="00C53785" w:rsidRDefault="00F729D1" w:rsidP="00F729D1">
      <w:pPr>
        <w:spacing w:before="360" w:after="360"/>
        <w:jc w:val="center"/>
        <w:rPr>
          <w:rFonts w:ascii="Times New Roman" w:hAnsi="Times New Roman"/>
          <w:color w:val="000000"/>
          <w:sz w:val="26"/>
          <w:szCs w:val="26"/>
        </w:rPr>
      </w:pPr>
      <w:r w:rsidRPr="00C53785">
        <w:rPr>
          <w:rFonts w:ascii="Times New Roman" w:hAnsi="Times New Roman"/>
          <w:color w:val="000000"/>
          <w:sz w:val="26"/>
          <w:szCs w:val="26"/>
        </w:rPr>
        <w:t xml:space="preserve">Kính trình: Cục trưởng </w:t>
      </w:r>
      <w:r>
        <w:rPr>
          <w:rFonts w:ascii="Times New Roman" w:hAnsi="Times New Roman"/>
          <w:color w:val="000000"/>
          <w:sz w:val="26"/>
          <w:szCs w:val="26"/>
        </w:rPr>
        <w:t>Bùi Quang Thái</w:t>
      </w:r>
    </w:p>
    <w:p w14:paraId="1A975047" w14:textId="336D5460" w:rsidR="00F729D1" w:rsidRPr="00FD1539" w:rsidRDefault="00F729D1" w:rsidP="00F729D1">
      <w:pPr>
        <w:pStyle w:val="ListParagraph"/>
        <w:widowControl/>
        <w:numPr>
          <w:ilvl w:val="0"/>
          <w:numId w:val="36"/>
        </w:numPr>
        <w:spacing w:after="60"/>
        <w:ind w:left="450" w:hanging="450"/>
        <w:jc w:val="both"/>
        <w:rPr>
          <w:rFonts w:ascii="Times New Roman" w:hAnsi="Times New Roman"/>
          <w:color w:val="000000"/>
          <w:sz w:val="26"/>
          <w:szCs w:val="26"/>
        </w:rPr>
      </w:pPr>
      <w:r w:rsidRPr="00FD1539">
        <w:rPr>
          <w:rFonts w:ascii="Times New Roman" w:hAnsi="Times New Roman"/>
          <w:color w:val="000000"/>
          <w:sz w:val="26"/>
          <w:szCs w:val="26"/>
        </w:rPr>
        <w:t>Cơ quan chủ trì: Phòng Quản lý, bảo trì.</w:t>
      </w:r>
    </w:p>
    <w:p w14:paraId="39EF8611" w14:textId="287D9CD3" w:rsidR="00F729D1" w:rsidRPr="00FD1539" w:rsidRDefault="00F729D1" w:rsidP="00F729D1">
      <w:pPr>
        <w:widowControl/>
        <w:numPr>
          <w:ilvl w:val="0"/>
          <w:numId w:val="36"/>
        </w:numPr>
        <w:spacing w:after="60"/>
        <w:ind w:left="426" w:hanging="426"/>
        <w:jc w:val="both"/>
        <w:rPr>
          <w:rFonts w:ascii="Times New Roman" w:hAnsi="Times New Roman"/>
          <w:color w:val="000000"/>
          <w:sz w:val="26"/>
          <w:szCs w:val="26"/>
        </w:rPr>
      </w:pPr>
      <w:r w:rsidRPr="00FD1539">
        <w:rPr>
          <w:rFonts w:ascii="Times New Roman" w:hAnsi="Times New Roman"/>
          <w:color w:val="000000"/>
          <w:sz w:val="26"/>
          <w:szCs w:val="26"/>
        </w:rPr>
        <w:t>Nội dung xin ý</w:t>
      </w:r>
      <w:r w:rsidR="00FD1539" w:rsidRPr="00FD1539">
        <w:rPr>
          <w:rFonts w:ascii="Times New Roman" w:hAnsi="Times New Roman"/>
          <w:color w:val="000000"/>
          <w:sz w:val="26"/>
          <w:szCs w:val="26"/>
        </w:rPr>
        <w:t xml:space="preserve"> kiến</w:t>
      </w:r>
      <w:r w:rsidRPr="00FD1539">
        <w:rPr>
          <w:rFonts w:ascii="Times New Roman" w:hAnsi="Times New Roman"/>
          <w:color w:val="000000"/>
          <w:sz w:val="26"/>
          <w:szCs w:val="26"/>
        </w:rPr>
        <w:t>:</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5416"/>
        <w:gridCol w:w="1075"/>
        <w:gridCol w:w="1800"/>
      </w:tblGrid>
      <w:tr w:rsidR="001E1393" w:rsidRPr="00FD1539" w14:paraId="41E8BD6F" w14:textId="77777777" w:rsidTr="007F5104">
        <w:trPr>
          <w:trHeight w:val="408"/>
          <w:tblHeader/>
        </w:trPr>
        <w:tc>
          <w:tcPr>
            <w:tcW w:w="709" w:type="dxa"/>
            <w:shd w:val="clear" w:color="auto" w:fill="auto"/>
            <w:vAlign w:val="center"/>
          </w:tcPr>
          <w:p w14:paraId="34F6FE96" w14:textId="77777777" w:rsidR="001E1393" w:rsidRPr="00FD1539" w:rsidRDefault="001E1393" w:rsidP="001E1393">
            <w:pPr>
              <w:spacing w:before="60" w:after="60" w:line="360" w:lineRule="exact"/>
              <w:jc w:val="center"/>
              <w:rPr>
                <w:rFonts w:ascii="Times New Roman" w:hAnsi="Times New Roman"/>
                <w:b/>
                <w:sz w:val="26"/>
                <w:szCs w:val="26"/>
              </w:rPr>
            </w:pPr>
            <w:r w:rsidRPr="00FD1539">
              <w:rPr>
                <w:rFonts w:ascii="Times New Roman" w:hAnsi="Times New Roman"/>
                <w:b/>
                <w:sz w:val="26"/>
                <w:szCs w:val="26"/>
              </w:rPr>
              <w:t>TT</w:t>
            </w:r>
          </w:p>
        </w:tc>
        <w:tc>
          <w:tcPr>
            <w:tcW w:w="5416" w:type="dxa"/>
            <w:shd w:val="clear" w:color="auto" w:fill="auto"/>
            <w:vAlign w:val="center"/>
          </w:tcPr>
          <w:p w14:paraId="0291941E" w14:textId="35DD47AD" w:rsidR="001E1393" w:rsidRPr="00FD1539" w:rsidRDefault="001E1393" w:rsidP="001E1393">
            <w:pPr>
              <w:spacing w:before="60" w:after="60" w:line="360" w:lineRule="exact"/>
              <w:jc w:val="center"/>
              <w:rPr>
                <w:rFonts w:ascii="Times New Roman" w:hAnsi="Times New Roman"/>
                <w:b/>
                <w:sz w:val="26"/>
                <w:szCs w:val="26"/>
                <w:lang w:val="nl-NL"/>
              </w:rPr>
            </w:pPr>
            <w:r w:rsidRPr="00FD1539">
              <w:rPr>
                <w:rFonts w:ascii="Times New Roman" w:hAnsi="Times New Roman"/>
                <w:b/>
                <w:sz w:val="26"/>
                <w:szCs w:val="26"/>
                <w:lang w:val="nl-NL"/>
              </w:rPr>
              <w:t>Nội dung</w:t>
            </w:r>
          </w:p>
        </w:tc>
        <w:tc>
          <w:tcPr>
            <w:tcW w:w="1075" w:type="dxa"/>
            <w:shd w:val="clear" w:color="auto" w:fill="auto"/>
            <w:vAlign w:val="center"/>
          </w:tcPr>
          <w:p w14:paraId="25EBEB49" w14:textId="581CBD63" w:rsidR="001E1393" w:rsidRPr="00FD1539" w:rsidRDefault="001E1393" w:rsidP="001E1393">
            <w:pPr>
              <w:spacing w:before="60" w:after="60" w:line="360" w:lineRule="exact"/>
              <w:jc w:val="center"/>
              <w:rPr>
                <w:rFonts w:ascii="Times New Roman" w:hAnsi="Times New Roman"/>
                <w:b/>
                <w:sz w:val="26"/>
                <w:szCs w:val="26"/>
              </w:rPr>
            </w:pPr>
            <w:r w:rsidRPr="00FD1539">
              <w:rPr>
                <w:rFonts w:ascii="Times New Roman" w:hAnsi="Times New Roman"/>
                <w:b/>
                <w:sz w:val="26"/>
                <w:szCs w:val="26"/>
              </w:rPr>
              <w:t>Đồng ý</w:t>
            </w:r>
          </w:p>
        </w:tc>
        <w:tc>
          <w:tcPr>
            <w:tcW w:w="1800" w:type="dxa"/>
            <w:vAlign w:val="center"/>
          </w:tcPr>
          <w:p w14:paraId="66AE25B0" w14:textId="7C7E03C7" w:rsidR="001E1393" w:rsidRPr="00FD1539" w:rsidRDefault="001E1393" w:rsidP="001E1393">
            <w:pPr>
              <w:spacing w:before="60" w:after="60" w:line="360" w:lineRule="exact"/>
              <w:jc w:val="center"/>
              <w:rPr>
                <w:rFonts w:ascii="Times New Roman" w:hAnsi="Times New Roman"/>
                <w:b/>
                <w:sz w:val="26"/>
                <w:szCs w:val="26"/>
              </w:rPr>
            </w:pPr>
            <w:r>
              <w:rPr>
                <w:rFonts w:ascii="Times New Roman" w:hAnsi="Times New Roman"/>
                <w:b/>
                <w:sz w:val="26"/>
                <w:szCs w:val="26"/>
              </w:rPr>
              <w:t>Không đồng ý</w:t>
            </w:r>
          </w:p>
        </w:tc>
      </w:tr>
      <w:tr w:rsidR="001E1393" w:rsidRPr="00FD1539" w14:paraId="44E826CF" w14:textId="77777777" w:rsidTr="007F5104">
        <w:trPr>
          <w:trHeight w:val="408"/>
          <w:tblHeader/>
        </w:trPr>
        <w:tc>
          <w:tcPr>
            <w:tcW w:w="709" w:type="dxa"/>
            <w:shd w:val="clear" w:color="auto" w:fill="auto"/>
            <w:vAlign w:val="center"/>
          </w:tcPr>
          <w:p w14:paraId="18B825C4" w14:textId="7FBCCCBE" w:rsidR="001E1393" w:rsidRPr="00FD1539" w:rsidRDefault="001E1393" w:rsidP="001E1393">
            <w:pPr>
              <w:widowControl/>
              <w:spacing w:before="60" w:after="60" w:line="360" w:lineRule="exact"/>
              <w:jc w:val="center"/>
              <w:rPr>
                <w:rFonts w:ascii="Times New Roman" w:hAnsi="Times New Roman"/>
                <w:sz w:val="26"/>
                <w:szCs w:val="26"/>
              </w:rPr>
            </w:pPr>
            <w:r w:rsidRPr="00FD1539">
              <w:rPr>
                <w:rFonts w:ascii="Times New Roman" w:hAnsi="Times New Roman"/>
                <w:sz w:val="26"/>
                <w:szCs w:val="26"/>
              </w:rPr>
              <w:t>1</w:t>
            </w:r>
          </w:p>
        </w:tc>
        <w:tc>
          <w:tcPr>
            <w:tcW w:w="5416" w:type="dxa"/>
            <w:shd w:val="clear" w:color="auto" w:fill="auto"/>
            <w:vAlign w:val="center"/>
          </w:tcPr>
          <w:p w14:paraId="6B8D8CE5" w14:textId="5604E148" w:rsidR="001E1393" w:rsidRPr="00FD1539" w:rsidRDefault="001E1393" w:rsidP="001E1393">
            <w:pPr>
              <w:spacing w:before="60" w:after="60" w:line="360" w:lineRule="exact"/>
              <w:jc w:val="both"/>
              <w:rPr>
                <w:sz w:val="26"/>
                <w:szCs w:val="26"/>
              </w:rPr>
            </w:pPr>
            <w:r>
              <w:rPr>
                <w:rFonts w:ascii="Times New Roman" w:hAnsi="Times New Roman"/>
                <w:spacing w:val="-2"/>
                <w:sz w:val="23"/>
                <w:szCs w:val="23"/>
              </w:rPr>
              <w:t>Xin ý kiến mẫu sổ sách và cơ sở dữ liệu trong công tác quản lý, bảo dưỡng để thực hiện công tác chuyển đổi số trong quản lý, vận hành, khai thác và bảo trì kết cấu hạ tầng đường bộ (gửi kèm tài liệu)</w:t>
            </w:r>
          </w:p>
        </w:tc>
        <w:tc>
          <w:tcPr>
            <w:tcW w:w="1075" w:type="dxa"/>
            <w:shd w:val="clear" w:color="auto" w:fill="auto"/>
            <w:vAlign w:val="center"/>
          </w:tcPr>
          <w:p w14:paraId="30630BFA" w14:textId="77777777" w:rsidR="001E1393" w:rsidRPr="00FD1539" w:rsidRDefault="001E1393" w:rsidP="001E1393">
            <w:pPr>
              <w:spacing w:before="60" w:after="60" w:line="360" w:lineRule="exact"/>
              <w:jc w:val="center"/>
              <w:rPr>
                <w:sz w:val="26"/>
                <w:szCs w:val="26"/>
              </w:rPr>
            </w:pPr>
          </w:p>
        </w:tc>
        <w:tc>
          <w:tcPr>
            <w:tcW w:w="1800" w:type="dxa"/>
            <w:vAlign w:val="center"/>
          </w:tcPr>
          <w:p w14:paraId="62CF471E" w14:textId="77777777" w:rsidR="001E1393" w:rsidRPr="00FD1539" w:rsidRDefault="001E1393" w:rsidP="001E1393">
            <w:pPr>
              <w:spacing w:before="60" w:after="60" w:line="360" w:lineRule="exact"/>
              <w:rPr>
                <w:b/>
                <w:sz w:val="26"/>
                <w:szCs w:val="26"/>
              </w:rPr>
            </w:pPr>
          </w:p>
        </w:tc>
      </w:tr>
    </w:tbl>
    <w:p w14:paraId="1925B608" w14:textId="77777777" w:rsidR="00F729D1" w:rsidRPr="00FD1539" w:rsidRDefault="00F729D1" w:rsidP="00F729D1">
      <w:pPr>
        <w:widowControl/>
        <w:spacing w:after="60"/>
        <w:jc w:val="both"/>
        <w:rPr>
          <w:rFonts w:ascii="Times New Roman" w:hAnsi="Times New Roman"/>
          <w:color w:val="000000"/>
          <w:sz w:val="26"/>
          <w:szCs w:val="26"/>
        </w:rPr>
      </w:pPr>
    </w:p>
    <w:p w14:paraId="56C51AC9" w14:textId="2F36E2FC" w:rsidR="00F729D1" w:rsidRPr="001E1393" w:rsidRDefault="00056A19" w:rsidP="001E1393">
      <w:pPr>
        <w:pStyle w:val="ListParagraph"/>
        <w:numPr>
          <w:ilvl w:val="0"/>
          <w:numId w:val="36"/>
        </w:numPr>
        <w:spacing w:before="120"/>
        <w:ind w:left="360"/>
        <w:rPr>
          <w:rFonts w:ascii="Times New Roman" w:hAnsi="Times New Roman"/>
          <w:sz w:val="26"/>
          <w:szCs w:val="26"/>
        </w:rPr>
      </w:pPr>
      <w:r w:rsidRPr="001E1393">
        <w:rPr>
          <w:rFonts w:ascii="Times New Roman" w:hAnsi="Times New Roman"/>
          <w:b/>
          <w:sz w:val="26"/>
          <w:szCs w:val="26"/>
        </w:rPr>
        <w:t xml:space="preserve">Ý kiến </w:t>
      </w:r>
      <w:r w:rsidR="001E1393">
        <w:rPr>
          <w:rFonts w:ascii="Times New Roman" w:hAnsi="Times New Roman"/>
          <w:b/>
          <w:sz w:val="26"/>
          <w:szCs w:val="26"/>
        </w:rPr>
        <w:t>khác</w:t>
      </w:r>
      <w:r w:rsidRPr="001E1393">
        <w:rPr>
          <w:rFonts w:ascii="Times New Roman" w:hAnsi="Times New Roman"/>
          <w:b/>
          <w:sz w:val="26"/>
          <w:szCs w:val="26"/>
        </w:rPr>
        <w:t xml:space="preserve"> </w:t>
      </w:r>
      <w:r w:rsidRPr="001E1393">
        <w:rPr>
          <w:rFonts w:ascii="Times New Roman" w:hAnsi="Times New Roman"/>
          <w:sz w:val="26"/>
          <w:szCs w:val="26"/>
        </w:rPr>
        <w:t>(nếu có):</w:t>
      </w:r>
    </w:p>
    <w:p w14:paraId="62A16E9A" w14:textId="23BA8B8A" w:rsidR="00F729D1" w:rsidRPr="00FD1539" w:rsidRDefault="00F729D1" w:rsidP="00FD1539">
      <w:pPr>
        <w:widowControl/>
        <w:spacing w:before="120" w:after="120" w:line="276" w:lineRule="auto"/>
        <w:ind w:left="432"/>
        <w:jc w:val="both"/>
        <w:rPr>
          <w:rFonts w:ascii="Times New Roman" w:hAnsi="Times New Roman"/>
          <w:color w:val="000000"/>
          <w:sz w:val="26"/>
          <w:szCs w:val="26"/>
        </w:rPr>
      </w:pPr>
      <w:r w:rsidRPr="00FD1539">
        <w:rPr>
          <w:rFonts w:ascii="Times New Roman" w:hAnsi="Times New Roman"/>
          <w:sz w:val="26"/>
          <w:szCs w:val="26"/>
        </w:rPr>
        <w:t>………………………………………………………………………………………………………………………………………………………………………………………………………………………………………………………………………………………………………………………………………………………………………………………………………………………………………………………………………………………………………………………………………………………………………………………………………………………………………………………………………………………………………………………………………………………………………………………………………………………………………………………………………………………………</w:t>
      </w:r>
      <w:r w:rsidR="00FD1539">
        <w:rPr>
          <w:rFonts w:ascii="Times New Roman" w:hAnsi="Times New Roman"/>
          <w:sz w:val="26"/>
          <w:szCs w:val="26"/>
        </w:rPr>
        <w:t>………………</w:t>
      </w:r>
    </w:p>
    <w:p w14:paraId="661D0520" w14:textId="77777777" w:rsidR="00F729D1" w:rsidRDefault="00F729D1" w:rsidP="00F729D1">
      <w:pPr>
        <w:widowControl/>
        <w:spacing w:after="60"/>
        <w:ind w:left="426"/>
        <w:jc w:val="both"/>
        <w:rPr>
          <w:rFonts w:ascii="Times New Roman" w:hAnsi="Times New Roman"/>
          <w:color w:val="000000"/>
        </w:rPr>
      </w:pPr>
    </w:p>
    <w:tbl>
      <w:tblPr>
        <w:tblW w:w="9668" w:type="dxa"/>
        <w:tblInd w:w="-34" w:type="dxa"/>
        <w:tblLook w:val="04A0" w:firstRow="1" w:lastRow="0" w:firstColumn="1" w:lastColumn="0" w:noHBand="0" w:noVBand="1"/>
      </w:tblPr>
      <w:tblGrid>
        <w:gridCol w:w="3290"/>
        <w:gridCol w:w="6378"/>
      </w:tblGrid>
      <w:tr w:rsidR="00F729D1" w:rsidRPr="00C53785" w14:paraId="2BE47D69" w14:textId="77777777" w:rsidTr="007F5104">
        <w:trPr>
          <w:trHeight w:val="1305"/>
        </w:trPr>
        <w:tc>
          <w:tcPr>
            <w:tcW w:w="3290" w:type="dxa"/>
          </w:tcPr>
          <w:p w14:paraId="670BDC09" w14:textId="77777777" w:rsidR="00F729D1" w:rsidRPr="00C53785" w:rsidRDefault="00F729D1" w:rsidP="007F5104">
            <w:pPr>
              <w:tabs>
                <w:tab w:val="left" w:pos="1060"/>
              </w:tabs>
              <w:jc w:val="center"/>
              <w:rPr>
                <w:rFonts w:ascii="Times New Roman" w:hAnsi="Times New Roman"/>
                <w:color w:val="000000"/>
                <w:sz w:val="26"/>
                <w:szCs w:val="26"/>
              </w:rPr>
            </w:pPr>
          </w:p>
        </w:tc>
        <w:tc>
          <w:tcPr>
            <w:tcW w:w="6378" w:type="dxa"/>
          </w:tcPr>
          <w:p w14:paraId="63142420" w14:textId="77777777" w:rsidR="00D358B6"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KT. TRƯỞNG PHÒNG </w:t>
            </w:r>
          </w:p>
          <w:p w14:paraId="16BAC468" w14:textId="77777777" w:rsidR="00D358B6" w:rsidRPr="00C53785"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PHÓ TRƯỞNG PHÒNG </w:t>
            </w:r>
          </w:p>
          <w:p w14:paraId="160D8906" w14:textId="77777777" w:rsidR="00D358B6" w:rsidRDefault="00D358B6" w:rsidP="00D358B6">
            <w:pPr>
              <w:tabs>
                <w:tab w:val="left" w:pos="700"/>
                <w:tab w:val="left" w:pos="1152"/>
              </w:tabs>
              <w:jc w:val="center"/>
              <w:rPr>
                <w:rFonts w:ascii="Times New Roman" w:hAnsi="Times New Roman"/>
                <w:color w:val="000000"/>
                <w:sz w:val="26"/>
                <w:szCs w:val="26"/>
              </w:rPr>
            </w:pPr>
          </w:p>
          <w:p w14:paraId="204E6A59" w14:textId="77777777" w:rsidR="00D358B6" w:rsidRDefault="00D358B6" w:rsidP="00D358B6">
            <w:pPr>
              <w:tabs>
                <w:tab w:val="left" w:pos="700"/>
                <w:tab w:val="left" w:pos="1152"/>
              </w:tabs>
              <w:jc w:val="center"/>
              <w:rPr>
                <w:rFonts w:ascii="Times New Roman" w:hAnsi="Times New Roman"/>
                <w:color w:val="000000"/>
                <w:sz w:val="26"/>
                <w:szCs w:val="26"/>
              </w:rPr>
            </w:pPr>
          </w:p>
          <w:p w14:paraId="7B529086"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297F6DBA" w14:textId="77777777" w:rsidR="00D358B6" w:rsidRDefault="00D358B6" w:rsidP="00D358B6">
            <w:pPr>
              <w:tabs>
                <w:tab w:val="left" w:pos="700"/>
                <w:tab w:val="left" w:pos="1152"/>
              </w:tabs>
              <w:jc w:val="center"/>
              <w:rPr>
                <w:rFonts w:ascii="Times New Roman" w:hAnsi="Times New Roman"/>
                <w:color w:val="000000"/>
                <w:sz w:val="26"/>
                <w:szCs w:val="26"/>
              </w:rPr>
            </w:pPr>
          </w:p>
          <w:p w14:paraId="18A13497"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7B6B4B49"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07964BBE" w14:textId="5E3425D4" w:rsidR="00F729D1" w:rsidRPr="00F729D1" w:rsidRDefault="00D358B6" w:rsidP="00D358B6">
            <w:pPr>
              <w:tabs>
                <w:tab w:val="left" w:pos="700"/>
                <w:tab w:val="left" w:pos="1152"/>
              </w:tabs>
              <w:jc w:val="center"/>
              <w:rPr>
                <w:rFonts w:ascii="Times New Roman" w:hAnsi="Times New Roman"/>
                <w:b/>
                <w:color w:val="000000"/>
                <w:sz w:val="26"/>
                <w:szCs w:val="26"/>
              </w:rPr>
            </w:pPr>
            <w:r w:rsidRPr="00F729D1">
              <w:rPr>
                <w:rFonts w:ascii="Times New Roman" w:hAnsi="Times New Roman"/>
                <w:b/>
                <w:color w:val="000000"/>
                <w:sz w:val="26"/>
                <w:szCs w:val="26"/>
              </w:rPr>
              <w:t>Nguyễn Đức Tường</w:t>
            </w:r>
          </w:p>
        </w:tc>
      </w:tr>
    </w:tbl>
    <w:p w14:paraId="0D6411B4" w14:textId="17D2493C" w:rsidR="00F729D1" w:rsidRDefault="00F729D1" w:rsidP="00F27273">
      <w:pPr>
        <w:rPr>
          <w:rFonts w:ascii="Times New Roman" w:hAnsi="Times New Roman"/>
          <w:sz w:val="8"/>
          <w:szCs w:val="8"/>
          <w:lang w:val="sv-SE"/>
        </w:rPr>
      </w:pPr>
    </w:p>
    <w:p w14:paraId="795032F9" w14:textId="14C072CB" w:rsidR="00F729D1" w:rsidRDefault="00F729D1" w:rsidP="00F27273">
      <w:pPr>
        <w:rPr>
          <w:rFonts w:ascii="Times New Roman" w:hAnsi="Times New Roman"/>
          <w:sz w:val="8"/>
          <w:szCs w:val="8"/>
          <w:lang w:val="sv-SE"/>
        </w:rPr>
      </w:pPr>
    </w:p>
    <w:p w14:paraId="3600A4CC" w14:textId="51BEF1C9" w:rsidR="00F729D1" w:rsidRDefault="00F729D1" w:rsidP="00F27273">
      <w:pPr>
        <w:rPr>
          <w:rFonts w:ascii="Times New Roman" w:hAnsi="Times New Roman"/>
          <w:sz w:val="8"/>
          <w:szCs w:val="8"/>
          <w:lang w:val="sv-SE"/>
        </w:rPr>
      </w:pPr>
    </w:p>
    <w:p w14:paraId="254E9765" w14:textId="5312BC55" w:rsidR="00F729D1" w:rsidRDefault="00F729D1" w:rsidP="00F27273">
      <w:pPr>
        <w:rPr>
          <w:rFonts w:ascii="Times New Roman" w:hAnsi="Times New Roman"/>
          <w:sz w:val="8"/>
          <w:szCs w:val="8"/>
          <w:lang w:val="sv-SE"/>
        </w:rPr>
      </w:pPr>
    </w:p>
    <w:p w14:paraId="10CFDD07" w14:textId="115F0859" w:rsidR="00F729D1" w:rsidRDefault="00F729D1" w:rsidP="00F27273">
      <w:pPr>
        <w:rPr>
          <w:rFonts w:ascii="Times New Roman" w:hAnsi="Times New Roman"/>
          <w:sz w:val="8"/>
          <w:szCs w:val="8"/>
          <w:lang w:val="sv-SE"/>
        </w:rPr>
      </w:pPr>
    </w:p>
    <w:p w14:paraId="05CFF7A8" w14:textId="165C99C9" w:rsidR="00F729D1" w:rsidRDefault="00F729D1" w:rsidP="00F27273">
      <w:pPr>
        <w:rPr>
          <w:rFonts w:ascii="Times New Roman" w:hAnsi="Times New Roman"/>
          <w:sz w:val="8"/>
          <w:szCs w:val="8"/>
          <w:lang w:val="sv-SE"/>
        </w:rPr>
      </w:pPr>
    </w:p>
    <w:p w14:paraId="79847EDF" w14:textId="6B041C75" w:rsidR="00F729D1" w:rsidRDefault="00F729D1" w:rsidP="00F27273">
      <w:pPr>
        <w:rPr>
          <w:rFonts w:ascii="Times New Roman" w:hAnsi="Times New Roman"/>
          <w:sz w:val="8"/>
          <w:szCs w:val="8"/>
          <w:lang w:val="sv-SE"/>
        </w:rPr>
      </w:pPr>
    </w:p>
    <w:p w14:paraId="17C4A0A1" w14:textId="6D52F828" w:rsidR="00F729D1" w:rsidRDefault="00F729D1" w:rsidP="00F27273">
      <w:pPr>
        <w:rPr>
          <w:rFonts w:ascii="Times New Roman" w:hAnsi="Times New Roman"/>
          <w:sz w:val="8"/>
          <w:szCs w:val="8"/>
          <w:lang w:val="sv-SE"/>
        </w:rPr>
      </w:pPr>
    </w:p>
    <w:p w14:paraId="2307152A" w14:textId="61C39ED5" w:rsidR="00F729D1" w:rsidRDefault="00F729D1" w:rsidP="00F27273">
      <w:pPr>
        <w:rPr>
          <w:rFonts w:ascii="Times New Roman" w:hAnsi="Times New Roman"/>
          <w:sz w:val="8"/>
          <w:szCs w:val="8"/>
          <w:lang w:val="sv-SE"/>
        </w:rPr>
      </w:pPr>
    </w:p>
    <w:p w14:paraId="28B14286" w14:textId="3351CCCC" w:rsidR="00F729D1" w:rsidRDefault="00F729D1" w:rsidP="00F27273">
      <w:pPr>
        <w:rPr>
          <w:rFonts w:ascii="Times New Roman" w:hAnsi="Times New Roman"/>
          <w:sz w:val="8"/>
          <w:szCs w:val="8"/>
          <w:lang w:val="sv-SE"/>
        </w:rPr>
      </w:pPr>
    </w:p>
    <w:p w14:paraId="642A77D6" w14:textId="4C4442C1" w:rsidR="00F729D1" w:rsidRDefault="00F729D1" w:rsidP="00F27273">
      <w:pPr>
        <w:rPr>
          <w:rFonts w:ascii="Times New Roman" w:hAnsi="Times New Roman"/>
          <w:sz w:val="8"/>
          <w:szCs w:val="8"/>
          <w:lang w:val="sv-SE"/>
        </w:rPr>
      </w:pPr>
    </w:p>
    <w:p w14:paraId="71C1C32C" w14:textId="31695FC1" w:rsidR="00F729D1" w:rsidRDefault="00F729D1" w:rsidP="00F27273">
      <w:pPr>
        <w:rPr>
          <w:rFonts w:ascii="Times New Roman" w:hAnsi="Times New Roman"/>
          <w:sz w:val="8"/>
          <w:szCs w:val="8"/>
          <w:lang w:val="sv-SE"/>
        </w:rPr>
      </w:pPr>
    </w:p>
    <w:tbl>
      <w:tblPr>
        <w:tblpPr w:leftFromText="180" w:rightFromText="180" w:vertAnchor="text" w:horzAnchor="margin" w:tblpX="-568" w:tblpY="41"/>
        <w:tblW w:w="10173" w:type="dxa"/>
        <w:tblLook w:val="01E0" w:firstRow="1" w:lastRow="1" w:firstColumn="1" w:lastColumn="1" w:noHBand="0" w:noVBand="0"/>
      </w:tblPr>
      <w:tblGrid>
        <w:gridCol w:w="4503"/>
        <w:gridCol w:w="5670"/>
      </w:tblGrid>
      <w:tr w:rsidR="00F729D1" w:rsidRPr="00C53785" w14:paraId="1501C543" w14:textId="77777777" w:rsidTr="007F5104">
        <w:trPr>
          <w:trHeight w:val="848"/>
        </w:trPr>
        <w:tc>
          <w:tcPr>
            <w:tcW w:w="4503" w:type="dxa"/>
            <w:tcBorders>
              <w:top w:val="nil"/>
              <w:left w:val="nil"/>
              <w:bottom w:val="nil"/>
              <w:right w:val="nil"/>
            </w:tcBorders>
          </w:tcPr>
          <w:p w14:paraId="39A3204C" w14:textId="77777777" w:rsidR="00F729D1" w:rsidRPr="004107D6" w:rsidRDefault="00F729D1" w:rsidP="007F5104">
            <w:pPr>
              <w:tabs>
                <w:tab w:val="left" w:pos="1152"/>
              </w:tabs>
              <w:jc w:val="center"/>
              <w:rPr>
                <w:rFonts w:ascii="Times New Roman" w:hAnsi="Times New Roman"/>
                <w:bCs/>
                <w:color w:val="000000"/>
                <w:sz w:val="26"/>
                <w:szCs w:val="26"/>
              </w:rPr>
            </w:pPr>
            <w:r w:rsidRPr="00C53785">
              <w:rPr>
                <w:rFonts w:ascii="Times New Roman" w:hAnsi="Times New Roman"/>
                <w:color w:val="000000"/>
                <w:spacing w:val="-4"/>
                <w:sz w:val="26"/>
                <w:szCs w:val="26"/>
              </w:rPr>
              <w:br w:type="page"/>
            </w:r>
            <w:r w:rsidRPr="004107D6">
              <w:rPr>
                <w:rFonts w:ascii="Times New Roman" w:hAnsi="Times New Roman"/>
                <w:bCs/>
                <w:color w:val="000000"/>
                <w:sz w:val="26"/>
                <w:szCs w:val="26"/>
              </w:rPr>
              <w:t>CỤC ĐƯỜNG BỘ VIỆT NAM</w:t>
            </w:r>
          </w:p>
          <w:p w14:paraId="421AE098" w14:textId="77777777" w:rsidR="00F729D1" w:rsidRPr="00C53785" w:rsidRDefault="00F729D1" w:rsidP="007F5104">
            <w:pPr>
              <w:jc w:val="center"/>
              <w:rPr>
                <w:rFonts w:ascii="Times New Roman" w:hAnsi="Times New Roman"/>
                <w:b/>
                <w:bCs/>
                <w:color w:val="000000"/>
                <w:sz w:val="26"/>
                <w:szCs w:val="26"/>
              </w:rPr>
            </w:pPr>
            <w:r>
              <w:rPr>
                <w:rFonts w:ascii="Times New Roman" w:hAnsi="Times New Roman"/>
                <w:b/>
                <w:bCs/>
                <w:color w:val="000000"/>
                <w:sz w:val="26"/>
                <w:szCs w:val="26"/>
              </w:rPr>
              <w:t>PHÒNG QUẢN LÝ, BẢO TRÌ</w:t>
            </w:r>
          </w:p>
          <w:p w14:paraId="1C271105" w14:textId="77777777" w:rsidR="00F729D1" w:rsidRPr="00C53785" w:rsidRDefault="00F729D1" w:rsidP="007F5104">
            <w:pPr>
              <w:tabs>
                <w:tab w:val="left" w:pos="1152"/>
              </w:tabs>
              <w:jc w:val="center"/>
              <w:rPr>
                <w:rFonts w:ascii="Times New Roman" w:hAnsi="Times New Roman"/>
                <w:color w:val="000000"/>
                <w:sz w:val="26"/>
                <w:szCs w:val="26"/>
              </w:rPr>
            </w:pPr>
            <w:r w:rsidRPr="00C53785">
              <w:rPr>
                <w:rFonts w:ascii="Times New Roman" w:hAnsi="Times New Roman"/>
              </w:rPr>
              <mc:AlternateContent>
                <mc:Choice Requires="wps">
                  <w:drawing>
                    <wp:anchor distT="4294967295" distB="4294967295" distL="114300" distR="114300" simplePos="0" relativeHeight="251743744" behindDoc="0" locked="0" layoutInCell="1" allowOverlap="1" wp14:anchorId="7A889FCE" wp14:editId="66678916">
                      <wp:simplePos x="0" y="0"/>
                      <wp:positionH relativeFrom="column">
                        <wp:posOffset>843651</wp:posOffset>
                      </wp:positionH>
                      <wp:positionV relativeFrom="paragraph">
                        <wp:posOffset>11430</wp:posOffset>
                      </wp:positionV>
                      <wp:extent cx="1038225" cy="0"/>
                      <wp:effectExtent l="0" t="0" r="28575" b="19050"/>
                      <wp:wrapNone/>
                      <wp:docPr id="1876497733"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82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22C134" id="Straight Connector 21" o:spid="_x0000_s1026" style="position:absolute;flip:y;z-index:251743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5pt,.9pt" to="148.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"/>
                  </w:pict>
                </mc:Fallback>
              </mc:AlternateContent>
            </w:r>
          </w:p>
          <w:p w14:paraId="21C4B294" w14:textId="77777777" w:rsidR="00F729D1" w:rsidRPr="00C53785" w:rsidRDefault="00F729D1" w:rsidP="007F5104">
            <w:pPr>
              <w:tabs>
                <w:tab w:val="left" w:pos="1152"/>
              </w:tabs>
              <w:jc w:val="center"/>
              <w:rPr>
                <w:rFonts w:ascii="Times New Roman" w:hAnsi="Times New Roman"/>
                <w:color w:val="000000"/>
                <w:sz w:val="26"/>
                <w:szCs w:val="26"/>
              </w:rPr>
            </w:pPr>
            <w:r>
              <w:rPr>
                <w:rFonts w:ascii="Times New Roman" w:hAnsi="Times New Roman"/>
                <w:color w:val="000000"/>
                <w:sz w:val="26"/>
                <w:szCs w:val="26"/>
              </w:rPr>
              <w:t>Số:......./QLBT</w:t>
            </w:r>
          </w:p>
        </w:tc>
        <w:tc>
          <w:tcPr>
            <w:tcW w:w="5670" w:type="dxa"/>
            <w:tcBorders>
              <w:top w:val="nil"/>
              <w:left w:val="nil"/>
              <w:bottom w:val="nil"/>
              <w:right w:val="nil"/>
            </w:tcBorders>
          </w:tcPr>
          <w:p w14:paraId="12038F5E" w14:textId="77777777" w:rsidR="00F729D1" w:rsidRPr="00C53785" w:rsidRDefault="00F729D1" w:rsidP="007F5104">
            <w:pPr>
              <w:tabs>
                <w:tab w:val="left" w:pos="1152"/>
              </w:tabs>
              <w:ind w:left="-114"/>
              <w:jc w:val="center"/>
              <w:rPr>
                <w:rFonts w:ascii="Times New Roman" w:hAnsi="Times New Roman"/>
                <w:b/>
                <w:bCs/>
                <w:color w:val="000000"/>
                <w:sz w:val="26"/>
                <w:szCs w:val="26"/>
              </w:rPr>
            </w:pPr>
            <w:r w:rsidRPr="00C53785">
              <w:rPr>
                <w:rFonts w:ascii="Times New Roman" w:hAnsi="Times New Roman"/>
                <w:b/>
                <w:bCs/>
                <w:color w:val="000000"/>
                <w:sz w:val="26"/>
                <w:szCs w:val="26"/>
              </w:rPr>
              <w:t>CỘNG HÒA XÃ HỘI CHỦ NGHĨA VIỆT NAM</w:t>
            </w:r>
          </w:p>
          <w:p w14:paraId="2D9FB415" w14:textId="77777777" w:rsidR="00F729D1" w:rsidRPr="00C53785" w:rsidRDefault="00F729D1" w:rsidP="007F5104">
            <w:pPr>
              <w:tabs>
                <w:tab w:val="left" w:pos="1152"/>
              </w:tabs>
              <w:jc w:val="center"/>
              <w:rPr>
                <w:rFonts w:ascii="Times New Roman" w:hAnsi="Times New Roman"/>
                <w:b/>
                <w:bCs/>
                <w:color w:val="000000"/>
                <w:sz w:val="26"/>
                <w:szCs w:val="26"/>
              </w:rPr>
            </w:pPr>
            <w:r w:rsidRPr="00C53785">
              <w:rPr>
                <w:rFonts w:ascii="Times New Roman" w:hAnsi="Times New Roman"/>
                <w:b/>
                <w:bCs/>
                <w:color w:val="000000"/>
                <w:sz w:val="26"/>
                <w:szCs w:val="26"/>
              </w:rPr>
              <w:t>Độc lập - Tự do - Hạnh Phúc</w:t>
            </w:r>
          </w:p>
          <w:p w14:paraId="62CC668A" w14:textId="77777777" w:rsidR="00F729D1" w:rsidRPr="00C53785" w:rsidRDefault="00F729D1" w:rsidP="007F5104">
            <w:pPr>
              <w:tabs>
                <w:tab w:val="left" w:pos="700"/>
                <w:tab w:val="left" w:pos="1152"/>
              </w:tabs>
              <w:jc w:val="center"/>
              <w:rPr>
                <w:rFonts w:ascii="Times New Roman" w:hAnsi="Times New Roman"/>
                <w:i/>
                <w:color w:val="000000"/>
                <w:sz w:val="26"/>
                <w:szCs w:val="26"/>
              </w:rPr>
            </w:pPr>
            <w:r w:rsidRPr="00C53785">
              <w:rPr>
                <w:rFonts w:ascii="Times New Roman" w:hAnsi="Times New Roman"/>
              </w:rPr>
              <mc:AlternateContent>
                <mc:Choice Requires="wps">
                  <w:drawing>
                    <wp:anchor distT="4294967295" distB="4294967295" distL="114300" distR="114300" simplePos="0" relativeHeight="251742720" behindDoc="0" locked="0" layoutInCell="1" allowOverlap="1" wp14:anchorId="2D02F686" wp14:editId="65B82AE0">
                      <wp:simplePos x="0" y="0"/>
                      <wp:positionH relativeFrom="column">
                        <wp:posOffset>725170</wp:posOffset>
                      </wp:positionH>
                      <wp:positionV relativeFrom="paragraph">
                        <wp:posOffset>21589</wp:posOffset>
                      </wp:positionV>
                      <wp:extent cx="2000250" cy="0"/>
                      <wp:effectExtent l="0" t="0" r="0" b="0"/>
                      <wp:wrapNone/>
                      <wp:docPr id="187649773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70C5C3" id="Straight Connector 19" o:spid="_x0000_s1026" style="position:absolute;z-index:251742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pt,1.7pt" to="214.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"/>
                  </w:pict>
                </mc:Fallback>
              </mc:AlternateContent>
            </w:r>
          </w:p>
          <w:p w14:paraId="56869EF6" w14:textId="1BCF963F" w:rsidR="00F729D1" w:rsidRPr="00C53785" w:rsidRDefault="00F729D1" w:rsidP="007F5104">
            <w:pPr>
              <w:tabs>
                <w:tab w:val="left" w:pos="700"/>
                <w:tab w:val="left" w:pos="1152"/>
              </w:tabs>
              <w:jc w:val="center"/>
              <w:rPr>
                <w:rFonts w:ascii="Times New Roman" w:hAnsi="Times New Roman"/>
                <w:i/>
                <w:color w:val="000000"/>
                <w:sz w:val="26"/>
                <w:szCs w:val="26"/>
              </w:rPr>
            </w:pPr>
            <w:r>
              <w:rPr>
                <w:rFonts w:ascii="Times New Roman" w:hAnsi="Times New Roman"/>
                <w:i/>
                <w:color w:val="000000"/>
                <w:sz w:val="26"/>
                <w:szCs w:val="26"/>
              </w:rPr>
              <w:t>Hà Nội, n</w:t>
            </w:r>
            <w:r w:rsidRPr="00C53785">
              <w:rPr>
                <w:rFonts w:ascii="Times New Roman" w:hAnsi="Times New Roman"/>
                <w:i/>
                <w:color w:val="000000"/>
                <w:sz w:val="26"/>
                <w:szCs w:val="26"/>
              </w:rPr>
              <w:t xml:space="preserve">gày </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tháng </w:t>
            </w:r>
            <w:r w:rsidR="00056A19">
              <w:rPr>
                <w:rFonts w:ascii="Times New Roman" w:hAnsi="Times New Roman"/>
                <w:i/>
                <w:color w:val="000000"/>
                <w:sz w:val="26"/>
                <w:szCs w:val="26"/>
              </w:rPr>
              <w:t xml:space="preserve"> 7</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năm 202</w:t>
            </w:r>
            <w:r>
              <w:rPr>
                <w:rFonts w:ascii="Times New Roman" w:hAnsi="Times New Roman"/>
                <w:i/>
                <w:color w:val="000000"/>
                <w:sz w:val="26"/>
                <w:szCs w:val="26"/>
              </w:rPr>
              <w:t>6</w:t>
            </w:r>
          </w:p>
          <w:p w14:paraId="058D339D" w14:textId="77777777" w:rsidR="00F729D1" w:rsidRPr="00C53785" w:rsidRDefault="00F729D1" w:rsidP="007F5104">
            <w:pPr>
              <w:tabs>
                <w:tab w:val="left" w:pos="1152"/>
              </w:tabs>
              <w:rPr>
                <w:rFonts w:ascii="Times New Roman" w:hAnsi="Times New Roman"/>
                <w:i/>
                <w:iCs/>
                <w:color w:val="000000"/>
                <w:sz w:val="26"/>
                <w:szCs w:val="26"/>
              </w:rPr>
            </w:pPr>
          </w:p>
        </w:tc>
      </w:tr>
    </w:tbl>
    <w:p w14:paraId="2B205FE2" w14:textId="77777777" w:rsidR="00D358B6" w:rsidRDefault="00D358B6" w:rsidP="00F729D1">
      <w:pPr>
        <w:spacing w:after="120"/>
        <w:jc w:val="center"/>
        <w:rPr>
          <w:rFonts w:ascii="Times New Roman" w:hAnsi="Times New Roman"/>
          <w:b/>
          <w:color w:val="000000"/>
          <w:sz w:val="26"/>
          <w:szCs w:val="26"/>
        </w:rPr>
      </w:pPr>
    </w:p>
    <w:p w14:paraId="7FF949CB" w14:textId="30B1AC01" w:rsidR="00F729D1" w:rsidRPr="00C53785" w:rsidRDefault="00F729D1" w:rsidP="00F729D1">
      <w:pPr>
        <w:spacing w:after="120"/>
        <w:jc w:val="center"/>
        <w:rPr>
          <w:rFonts w:ascii="Times New Roman" w:hAnsi="Times New Roman"/>
          <w:b/>
          <w:color w:val="000000"/>
          <w:sz w:val="26"/>
          <w:szCs w:val="26"/>
        </w:rPr>
      </w:pPr>
      <w:r>
        <w:rPr>
          <w:rFonts w:ascii="Times New Roman" w:hAnsi="Times New Roman"/>
          <w:b/>
          <w:color w:val="000000"/>
          <w:sz w:val="26"/>
          <w:szCs w:val="26"/>
        </w:rPr>
        <w:t>PHIẾU</w:t>
      </w:r>
      <w:r w:rsidRPr="00C53785">
        <w:rPr>
          <w:rFonts w:ascii="Times New Roman" w:hAnsi="Times New Roman"/>
          <w:b/>
          <w:color w:val="000000"/>
          <w:sz w:val="26"/>
          <w:szCs w:val="26"/>
        </w:rPr>
        <w:t xml:space="preserve"> </w:t>
      </w:r>
      <w:r>
        <w:rPr>
          <w:rFonts w:ascii="Times New Roman" w:hAnsi="Times New Roman"/>
          <w:b/>
          <w:color w:val="000000"/>
          <w:sz w:val="26"/>
          <w:szCs w:val="26"/>
        </w:rPr>
        <w:t>XIN Ý KIẾN LÃNH ĐẠO CỤC</w:t>
      </w:r>
    </w:p>
    <w:p w14:paraId="1990E244" w14:textId="5942B0AB" w:rsidR="00F729D1" w:rsidRPr="00C53785" w:rsidRDefault="00F729D1" w:rsidP="00F729D1">
      <w:pPr>
        <w:spacing w:before="360" w:after="360"/>
        <w:jc w:val="center"/>
        <w:rPr>
          <w:rFonts w:ascii="Times New Roman" w:hAnsi="Times New Roman"/>
          <w:color w:val="000000"/>
          <w:sz w:val="26"/>
          <w:szCs w:val="26"/>
        </w:rPr>
      </w:pPr>
      <w:r w:rsidRPr="00C53785">
        <w:rPr>
          <w:rFonts w:ascii="Times New Roman" w:hAnsi="Times New Roman"/>
          <w:color w:val="000000"/>
          <w:sz w:val="26"/>
          <w:szCs w:val="26"/>
        </w:rPr>
        <w:t xml:space="preserve">Kính trình: Phó Cục trưởng </w:t>
      </w:r>
      <w:r>
        <w:rPr>
          <w:rFonts w:ascii="Times New Roman" w:hAnsi="Times New Roman"/>
          <w:color w:val="000000"/>
          <w:sz w:val="26"/>
          <w:szCs w:val="26"/>
        </w:rPr>
        <w:t xml:space="preserve">Nguyễn </w:t>
      </w:r>
      <w:r w:rsidR="00056A19">
        <w:rPr>
          <w:rFonts w:ascii="Times New Roman" w:hAnsi="Times New Roman"/>
          <w:color w:val="000000"/>
          <w:sz w:val="26"/>
          <w:szCs w:val="26"/>
        </w:rPr>
        <w:t>Thành Vinh</w:t>
      </w:r>
    </w:p>
    <w:p w14:paraId="6645055F" w14:textId="4E2CA303" w:rsidR="00F729D1" w:rsidRPr="00FD1539" w:rsidRDefault="00F729D1" w:rsidP="00F729D1">
      <w:pPr>
        <w:pStyle w:val="ListParagraph"/>
        <w:widowControl/>
        <w:numPr>
          <w:ilvl w:val="0"/>
          <w:numId w:val="37"/>
        </w:numPr>
        <w:spacing w:after="60"/>
        <w:ind w:left="450" w:hanging="450"/>
        <w:jc w:val="both"/>
        <w:rPr>
          <w:rFonts w:ascii="Times New Roman" w:hAnsi="Times New Roman"/>
          <w:color w:val="000000"/>
          <w:sz w:val="26"/>
          <w:szCs w:val="26"/>
        </w:rPr>
      </w:pPr>
      <w:r w:rsidRPr="00FD1539">
        <w:rPr>
          <w:rFonts w:ascii="Times New Roman" w:hAnsi="Times New Roman"/>
          <w:color w:val="000000"/>
          <w:sz w:val="26"/>
          <w:szCs w:val="26"/>
        </w:rPr>
        <w:t>Cơ quan chủ trì: Phòng Quản lý, bảo trì.</w:t>
      </w:r>
    </w:p>
    <w:p w14:paraId="00EBEFF9" w14:textId="7E8C8B52" w:rsidR="00F729D1" w:rsidRPr="00FD1539" w:rsidRDefault="00F729D1" w:rsidP="00F729D1">
      <w:pPr>
        <w:widowControl/>
        <w:numPr>
          <w:ilvl w:val="0"/>
          <w:numId w:val="37"/>
        </w:numPr>
        <w:spacing w:after="60"/>
        <w:ind w:left="426" w:hanging="426"/>
        <w:jc w:val="both"/>
        <w:rPr>
          <w:rFonts w:ascii="Times New Roman" w:hAnsi="Times New Roman"/>
          <w:color w:val="000000"/>
          <w:sz w:val="26"/>
          <w:szCs w:val="26"/>
        </w:rPr>
      </w:pPr>
      <w:r w:rsidRPr="00FD1539">
        <w:rPr>
          <w:rFonts w:ascii="Times New Roman" w:hAnsi="Times New Roman"/>
          <w:color w:val="000000"/>
          <w:sz w:val="26"/>
          <w:szCs w:val="26"/>
        </w:rPr>
        <w:t>Nội dung xin ý</w:t>
      </w:r>
      <w:r w:rsidR="00FD1539" w:rsidRPr="00FD1539">
        <w:rPr>
          <w:rFonts w:ascii="Times New Roman" w:hAnsi="Times New Roman"/>
          <w:color w:val="000000"/>
          <w:sz w:val="26"/>
          <w:szCs w:val="26"/>
        </w:rPr>
        <w:t xml:space="preserve"> kiến</w:t>
      </w:r>
      <w:r w:rsidRPr="00FD1539">
        <w:rPr>
          <w:rFonts w:ascii="Times New Roman" w:hAnsi="Times New Roman"/>
          <w:color w:val="000000"/>
          <w:sz w:val="26"/>
          <w:szCs w:val="26"/>
        </w:rPr>
        <w:t>:</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5416"/>
        <w:gridCol w:w="1075"/>
        <w:gridCol w:w="1800"/>
      </w:tblGrid>
      <w:tr w:rsidR="001E1393" w:rsidRPr="00FD1539" w14:paraId="6B1EFCBA" w14:textId="77777777" w:rsidTr="007F5104">
        <w:trPr>
          <w:trHeight w:val="408"/>
          <w:tblHeader/>
        </w:trPr>
        <w:tc>
          <w:tcPr>
            <w:tcW w:w="709" w:type="dxa"/>
            <w:shd w:val="clear" w:color="auto" w:fill="auto"/>
            <w:vAlign w:val="center"/>
          </w:tcPr>
          <w:p w14:paraId="7661CA7E" w14:textId="77777777" w:rsidR="001E1393" w:rsidRPr="00FD1539" w:rsidRDefault="001E1393" w:rsidP="001E1393">
            <w:pPr>
              <w:spacing w:before="60" w:after="60" w:line="360" w:lineRule="exact"/>
              <w:jc w:val="center"/>
              <w:rPr>
                <w:rFonts w:ascii="Times New Roman" w:hAnsi="Times New Roman"/>
                <w:b/>
                <w:sz w:val="26"/>
                <w:szCs w:val="26"/>
              </w:rPr>
            </w:pPr>
            <w:r w:rsidRPr="00FD1539">
              <w:rPr>
                <w:rFonts w:ascii="Times New Roman" w:hAnsi="Times New Roman"/>
                <w:b/>
                <w:sz w:val="26"/>
                <w:szCs w:val="26"/>
              </w:rPr>
              <w:t>TT</w:t>
            </w:r>
          </w:p>
        </w:tc>
        <w:tc>
          <w:tcPr>
            <w:tcW w:w="5416" w:type="dxa"/>
            <w:shd w:val="clear" w:color="auto" w:fill="auto"/>
            <w:vAlign w:val="center"/>
          </w:tcPr>
          <w:p w14:paraId="20A235F8" w14:textId="640B4C15" w:rsidR="001E1393" w:rsidRPr="00FD1539" w:rsidRDefault="001E1393" w:rsidP="001E1393">
            <w:pPr>
              <w:spacing w:before="60" w:after="60" w:line="360" w:lineRule="exact"/>
              <w:jc w:val="center"/>
              <w:rPr>
                <w:rFonts w:ascii="Times New Roman" w:hAnsi="Times New Roman"/>
                <w:b/>
                <w:sz w:val="26"/>
                <w:szCs w:val="26"/>
                <w:lang w:val="nl-NL"/>
              </w:rPr>
            </w:pPr>
            <w:r w:rsidRPr="00FD1539">
              <w:rPr>
                <w:rFonts w:ascii="Times New Roman" w:hAnsi="Times New Roman"/>
                <w:b/>
                <w:sz w:val="26"/>
                <w:szCs w:val="26"/>
                <w:lang w:val="nl-NL"/>
              </w:rPr>
              <w:t>Nội dung</w:t>
            </w:r>
          </w:p>
        </w:tc>
        <w:tc>
          <w:tcPr>
            <w:tcW w:w="1075" w:type="dxa"/>
            <w:shd w:val="clear" w:color="auto" w:fill="auto"/>
            <w:vAlign w:val="center"/>
          </w:tcPr>
          <w:p w14:paraId="09FD2338" w14:textId="6BC82DF7" w:rsidR="001E1393" w:rsidRPr="00FD1539" w:rsidRDefault="001E1393" w:rsidP="001E1393">
            <w:pPr>
              <w:spacing w:before="60" w:after="60" w:line="360" w:lineRule="exact"/>
              <w:jc w:val="center"/>
              <w:rPr>
                <w:rFonts w:ascii="Times New Roman" w:hAnsi="Times New Roman"/>
                <w:b/>
                <w:sz w:val="26"/>
                <w:szCs w:val="26"/>
              </w:rPr>
            </w:pPr>
            <w:r w:rsidRPr="00FD1539">
              <w:rPr>
                <w:rFonts w:ascii="Times New Roman" w:hAnsi="Times New Roman"/>
                <w:b/>
                <w:sz w:val="26"/>
                <w:szCs w:val="26"/>
              </w:rPr>
              <w:t>Đồng ý</w:t>
            </w:r>
          </w:p>
        </w:tc>
        <w:tc>
          <w:tcPr>
            <w:tcW w:w="1800" w:type="dxa"/>
            <w:vAlign w:val="center"/>
          </w:tcPr>
          <w:p w14:paraId="4F3CD0B1" w14:textId="62802D9B" w:rsidR="001E1393" w:rsidRPr="00FD1539" w:rsidRDefault="001E1393" w:rsidP="001E1393">
            <w:pPr>
              <w:spacing w:before="60" w:after="60" w:line="360" w:lineRule="exact"/>
              <w:jc w:val="center"/>
              <w:rPr>
                <w:rFonts w:ascii="Times New Roman" w:hAnsi="Times New Roman"/>
                <w:b/>
                <w:sz w:val="26"/>
                <w:szCs w:val="26"/>
              </w:rPr>
            </w:pPr>
            <w:r>
              <w:rPr>
                <w:rFonts w:ascii="Times New Roman" w:hAnsi="Times New Roman"/>
                <w:b/>
                <w:sz w:val="26"/>
                <w:szCs w:val="26"/>
              </w:rPr>
              <w:t>Không đồng ý</w:t>
            </w:r>
          </w:p>
        </w:tc>
      </w:tr>
      <w:tr w:rsidR="001E1393" w:rsidRPr="00FD1539" w14:paraId="27873F06" w14:textId="77777777" w:rsidTr="007F5104">
        <w:trPr>
          <w:trHeight w:val="408"/>
          <w:tblHeader/>
        </w:trPr>
        <w:tc>
          <w:tcPr>
            <w:tcW w:w="709" w:type="dxa"/>
            <w:shd w:val="clear" w:color="auto" w:fill="auto"/>
            <w:vAlign w:val="center"/>
          </w:tcPr>
          <w:p w14:paraId="1ED25107" w14:textId="77777777" w:rsidR="001E1393" w:rsidRPr="00FD1539" w:rsidRDefault="001E1393" w:rsidP="001E1393">
            <w:pPr>
              <w:widowControl/>
              <w:spacing w:before="60" w:after="60" w:line="360" w:lineRule="exact"/>
              <w:jc w:val="center"/>
              <w:rPr>
                <w:rFonts w:ascii="Times New Roman" w:hAnsi="Times New Roman"/>
                <w:sz w:val="26"/>
                <w:szCs w:val="26"/>
              </w:rPr>
            </w:pPr>
            <w:r w:rsidRPr="00FD1539">
              <w:rPr>
                <w:rFonts w:ascii="Times New Roman" w:hAnsi="Times New Roman"/>
                <w:sz w:val="26"/>
                <w:szCs w:val="26"/>
              </w:rPr>
              <w:t>1</w:t>
            </w:r>
          </w:p>
        </w:tc>
        <w:tc>
          <w:tcPr>
            <w:tcW w:w="5416" w:type="dxa"/>
            <w:shd w:val="clear" w:color="auto" w:fill="auto"/>
            <w:vAlign w:val="center"/>
          </w:tcPr>
          <w:p w14:paraId="057B2AED" w14:textId="627CDD5D" w:rsidR="001E1393" w:rsidRPr="00FD1539" w:rsidRDefault="001E1393" w:rsidP="001E1393">
            <w:pPr>
              <w:spacing w:before="60" w:after="60" w:line="360" w:lineRule="exact"/>
              <w:jc w:val="both"/>
              <w:rPr>
                <w:sz w:val="26"/>
                <w:szCs w:val="26"/>
              </w:rPr>
            </w:pPr>
            <w:r>
              <w:rPr>
                <w:rFonts w:ascii="Times New Roman" w:hAnsi="Times New Roman"/>
                <w:spacing w:val="-2"/>
                <w:sz w:val="23"/>
                <w:szCs w:val="23"/>
              </w:rPr>
              <w:t>Xin ý kiến mẫu sổ sách và cơ sở dữ liệu trong công tác quản lý, bảo dưỡng để thực hiện công tác chuyển đổi số trong quản lý, vận hành, khai thác và bảo trì kết cấu hạ tầng đường bộ (gửi kèm tài liệu)</w:t>
            </w:r>
          </w:p>
        </w:tc>
        <w:tc>
          <w:tcPr>
            <w:tcW w:w="1075" w:type="dxa"/>
            <w:shd w:val="clear" w:color="auto" w:fill="auto"/>
            <w:vAlign w:val="center"/>
          </w:tcPr>
          <w:p w14:paraId="612A6E1C" w14:textId="77777777" w:rsidR="001E1393" w:rsidRPr="00FD1539" w:rsidRDefault="001E1393" w:rsidP="001E1393">
            <w:pPr>
              <w:spacing w:before="60" w:after="60" w:line="360" w:lineRule="exact"/>
              <w:jc w:val="center"/>
              <w:rPr>
                <w:sz w:val="26"/>
                <w:szCs w:val="26"/>
              </w:rPr>
            </w:pPr>
          </w:p>
        </w:tc>
        <w:tc>
          <w:tcPr>
            <w:tcW w:w="1800" w:type="dxa"/>
            <w:vAlign w:val="center"/>
          </w:tcPr>
          <w:p w14:paraId="33CF01DD" w14:textId="77777777" w:rsidR="001E1393" w:rsidRPr="00FD1539" w:rsidRDefault="001E1393" w:rsidP="001E1393">
            <w:pPr>
              <w:spacing w:before="60" w:after="60" w:line="360" w:lineRule="exact"/>
              <w:rPr>
                <w:b/>
                <w:sz w:val="26"/>
                <w:szCs w:val="26"/>
              </w:rPr>
            </w:pPr>
          </w:p>
        </w:tc>
      </w:tr>
    </w:tbl>
    <w:p w14:paraId="0A898474" w14:textId="77777777" w:rsidR="00F729D1" w:rsidRPr="00FD1539" w:rsidRDefault="00F729D1" w:rsidP="00F729D1">
      <w:pPr>
        <w:widowControl/>
        <w:spacing w:after="60"/>
        <w:jc w:val="both"/>
        <w:rPr>
          <w:rFonts w:ascii="Times New Roman" w:hAnsi="Times New Roman"/>
          <w:color w:val="000000"/>
          <w:sz w:val="26"/>
          <w:szCs w:val="26"/>
        </w:rPr>
      </w:pPr>
    </w:p>
    <w:p w14:paraId="58AAFD41" w14:textId="4B0330FB" w:rsidR="00F729D1" w:rsidRPr="001E1393" w:rsidRDefault="00F729D1" w:rsidP="001E1393">
      <w:pPr>
        <w:pStyle w:val="ListParagraph"/>
        <w:numPr>
          <w:ilvl w:val="0"/>
          <w:numId w:val="37"/>
        </w:numPr>
        <w:spacing w:before="120"/>
        <w:ind w:left="360"/>
        <w:rPr>
          <w:rFonts w:ascii="Times New Roman" w:hAnsi="Times New Roman"/>
          <w:sz w:val="26"/>
          <w:szCs w:val="26"/>
        </w:rPr>
      </w:pPr>
      <w:r w:rsidRPr="001E1393">
        <w:rPr>
          <w:rFonts w:ascii="Times New Roman" w:hAnsi="Times New Roman"/>
          <w:b/>
          <w:sz w:val="26"/>
          <w:szCs w:val="26"/>
        </w:rPr>
        <w:t>Ý kiến</w:t>
      </w:r>
      <w:r w:rsidR="00056A19" w:rsidRPr="001E1393">
        <w:rPr>
          <w:rFonts w:ascii="Times New Roman" w:hAnsi="Times New Roman"/>
          <w:b/>
          <w:sz w:val="26"/>
          <w:szCs w:val="26"/>
        </w:rPr>
        <w:t xml:space="preserve"> </w:t>
      </w:r>
      <w:r w:rsidR="001E1393">
        <w:rPr>
          <w:rFonts w:ascii="Times New Roman" w:hAnsi="Times New Roman"/>
          <w:b/>
          <w:sz w:val="26"/>
          <w:szCs w:val="26"/>
        </w:rPr>
        <w:t>khác</w:t>
      </w:r>
      <w:r w:rsidRPr="001E1393">
        <w:rPr>
          <w:rFonts w:ascii="Times New Roman" w:hAnsi="Times New Roman"/>
          <w:b/>
          <w:sz w:val="26"/>
          <w:szCs w:val="26"/>
        </w:rPr>
        <w:t xml:space="preserve"> </w:t>
      </w:r>
      <w:r w:rsidRPr="001E1393">
        <w:rPr>
          <w:rFonts w:ascii="Times New Roman" w:hAnsi="Times New Roman"/>
          <w:sz w:val="26"/>
          <w:szCs w:val="26"/>
        </w:rPr>
        <w:t>(nếu có):</w:t>
      </w:r>
    </w:p>
    <w:p w14:paraId="32C27969" w14:textId="7AF9029E" w:rsidR="00F729D1" w:rsidRPr="00FD1539" w:rsidRDefault="00F729D1" w:rsidP="00FD1539">
      <w:pPr>
        <w:widowControl/>
        <w:spacing w:before="120" w:after="120" w:line="276" w:lineRule="auto"/>
        <w:ind w:left="432"/>
        <w:jc w:val="both"/>
        <w:rPr>
          <w:rFonts w:ascii="Times New Roman" w:hAnsi="Times New Roman"/>
          <w:color w:val="000000"/>
          <w:sz w:val="26"/>
          <w:szCs w:val="26"/>
        </w:rPr>
      </w:pPr>
      <w:r w:rsidRPr="00FD1539">
        <w:rPr>
          <w:rFonts w:ascii="Times New Roman" w:hAnsi="Times New Roman"/>
          <w:sz w:val="26"/>
          <w:szCs w:val="26"/>
        </w:rPr>
        <w:t>………………………………………………………………………………………………………………………………………………………………………………………………………………………………………………………………………………………………………………………………………………………………………………………………………………………………………………………………………………………………………………………………………………………………………………………………………………………………………………………………………………………………………………………………………………………………………………………………………………………………………………………………………………………………</w:t>
      </w:r>
      <w:r w:rsidR="00FD1539">
        <w:rPr>
          <w:rFonts w:ascii="Times New Roman" w:hAnsi="Times New Roman"/>
          <w:sz w:val="26"/>
          <w:szCs w:val="26"/>
        </w:rPr>
        <w:t>………………</w:t>
      </w:r>
    </w:p>
    <w:p w14:paraId="66122A3A" w14:textId="77777777" w:rsidR="00F729D1" w:rsidRPr="00C53785" w:rsidRDefault="00F729D1" w:rsidP="00F729D1">
      <w:pPr>
        <w:widowControl/>
        <w:spacing w:after="60"/>
        <w:ind w:left="426"/>
        <w:jc w:val="both"/>
        <w:rPr>
          <w:rFonts w:ascii="Times New Roman" w:hAnsi="Times New Roman"/>
          <w:color w:val="000000"/>
        </w:rPr>
      </w:pPr>
    </w:p>
    <w:tbl>
      <w:tblPr>
        <w:tblW w:w="9668" w:type="dxa"/>
        <w:tblInd w:w="-34" w:type="dxa"/>
        <w:tblLook w:val="04A0" w:firstRow="1" w:lastRow="0" w:firstColumn="1" w:lastColumn="0" w:noHBand="0" w:noVBand="1"/>
      </w:tblPr>
      <w:tblGrid>
        <w:gridCol w:w="3290"/>
        <w:gridCol w:w="6378"/>
      </w:tblGrid>
      <w:tr w:rsidR="00F729D1" w:rsidRPr="00C53785" w14:paraId="7774F9D1" w14:textId="77777777" w:rsidTr="007F5104">
        <w:trPr>
          <w:trHeight w:val="1305"/>
        </w:trPr>
        <w:tc>
          <w:tcPr>
            <w:tcW w:w="3290" w:type="dxa"/>
          </w:tcPr>
          <w:p w14:paraId="61EAEACE" w14:textId="77777777" w:rsidR="00F729D1" w:rsidRPr="00C53785" w:rsidRDefault="00F729D1" w:rsidP="007F5104">
            <w:pPr>
              <w:tabs>
                <w:tab w:val="left" w:pos="1060"/>
              </w:tabs>
              <w:jc w:val="center"/>
              <w:rPr>
                <w:rFonts w:ascii="Times New Roman" w:hAnsi="Times New Roman"/>
                <w:color w:val="000000"/>
                <w:sz w:val="26"/>
                <w:szCs w:val="26"/>
              </w:rPr>
            </w:pPr>
          </w:p>
        </w:tc>
        <w:tc>
          <w:tcPr>
            <w:tcW w:w="6378" w:type="dxa"/>
          </w:tcPr>
          <w:p w14:paraId="2FC4E06F" w14:textId="77777777" w:rsidR="00D358B6"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KT. TRƯỞNG PHÒNG </w:t>
            </w:r>
          </w:p>
          <w:p w14:paraId="2EE2C157" w14:textId="77777777" w:rsidR="00D358B6" w:rsidRPr="00C53785"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PHÓ TRƯỞNG PHÒNG </w:t>
            </w:r>
          </w:p>
          <w:p w14:paraId="4C1FF73A" w14:textId="77777777" w:rsidR="00D358B6" w:rsidRDefault="00D358B6" w:rsidP="00D358B6">
            <w:pPr>
              <w:tabs>
                <w:tab w:val="left" w:pos="700"/>
                <w:tab w:val="left" w:pos="1152"/>
              </w:tabs>
              <w:jc w:val="center"/>
              <w:rPr>
                <w:rFonts w:ascii="Times New Roman" w:hAnsi="Times New Roman"/>
                <w:color w:val="000000"/>
                <w:sz w:val="26"/>
                <w:szCs w:val="26"/>
              </w:rPr>
            </w:pPr>
          </w:p>
          <w:p w14:paraId="015C56FF" w14:textId="77777777" w:rsidR="00D358B6" w:rsidRDefault="00D358B6" w:rsidP="00D358B6">
            <w:pPr>
              <w:tabs>
                <w:tab w:val="left" w:pos="700"/>
                <w:tab w:val="left" w:pos="1152"/>
              </w:tabs>
              <w:jc w:val="center"/>
              <w:rPr>
                <w:rFonts w:ascii="Times New Roman" w:hAnsi="Times New Roman"/>
                <w:color w:val="000000"/>
                <w:sz w:val="26"/>
                <w:szCs w:val="26"/>
              </w:rPr>
            </w:pPr>
          </w:p>
          <w:p w14:paraId="4E822FD4"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7371C4E3" w14:textId="77777777" w:rsidR="00D358B6" w:rsidRDefault="00D358B6" w:rsidP="00D358B6">
            <w:pPr>
              <w:tabs>
                <w:tab w:val="left" w:pos="700"/>
                <w:tab w:val="left" w:pos="1152"/>
              </w:tabs>
              <w:jc w:val="center"/>
              <w:rPr>
                <w:rFonts w:ascii="Times New Roman" w:hAnsi="Times New Roman"/>
                <w:color w:val="000000"/>
                <w:sz w:val="26"/>
                <w:szCs w:val="26"/>
              </w:rPr>
            </w:pPr>
          </w:p>
          <w:p w14:paraId="6E9B1AD8"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4F61BD57"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2718A4BF" w14:textId="73A98998" w:rsidR="00F729D1" w:rsidRPr="00F729D1" w:rsidRDefault="00D358B6" w:rsidP="00D358B6">
            <w:pPr>
              <w:tabs>
                <w:tab w:val="left" w:pos="700"/>
                <w:tab w:val="left" w:pos="1152"/>
              </w:tabs>
              <w:jc w:val="center"/>
              <w:rPr>
                <w:rFonts w:ascii="Times New Roman" w:hAnsi="Times New Roman"/>
                <w:b/>
                <w:color w:val="000000"/>
                <w:sz w:val="26"/>
                <w:szCs w:val="26"/>
              </w:rPr>
            </w:pPr>
            <w:r w:rsidRPr="00F729D1">
              <w:rPr>
                <w:rFonts w:ascii="Times New Roman" w:hAnsi="Times New Roman"/>
                <w:b/>
                <w:color w:val="000000"/>
                <w:sz w:val="26"/>
                <w:szCs w:val="26"/>
              </w:rPr>
              <w:t>Nguyễn Đức Tường</w:t>
            </w:r>
          </w:p>
        </w:tc>
      </w:tr>
    </w:tbl>
    <w:p w14:paraId="5DA0BD3C" w14:textId="77777777" w:rsidR="00F729D1" w:rsidRDefault="00F729D1" w:rsidP="00F729D1">
      <w:pPr>
        <w:rPr>
          <w:rFonts w:ascii="Times New Roman" w:hAnsi="Times New Roman"/>
          <w:sz w:val="8"/>
          <w:szCs w:val="8"/>
          <w:lang w:val="sv-SE"/>
        </w:rPr>
      </w:pPr>
    </w:p>
    <w:p w14:paraId="1D189E67" w14:textId="4CD6A5DE" w:rsidR="00F729D1" w:rsidRDefault="00F729D1" w:rsidP="00F27273">
      <w:pPr>
        <w:rPr>
          <w:rFonts w:ascii="Times New Roman" w:hAnsi="Times New Roman"/>
          <w:sz w:val="8"/>
          <w:szCs w:val="8"/>
          <w:lang w:val="sv-SE"/>
        </w:rPr>
      </w:pPr>
    </w:p>
    <w:p w14:paraId="61A601EC" w14:textId="38A4B77E" w:rsidR="00F729D1" w:rsidRDefault="00F729D1" w:rsidP="00F27273">
      <w:pPr>
        <w:rPr>
          <w:rFonts w:ascii="Times New Roman" w:hAnsi="Times New Roman"/>
          <w:sz w:val="8"/>
          <w:szCs w:val="8"/>
          <w:lang w:val="sv-SE"/>
        </w:rPr>
      </w:pPr>
    </w:p>
    <w:p w14:paraId="222020CF" w14:textId="45977C57" w:rsidR="00F729D1" w:rsidRDefault="00F729D1" w:rsidP="00F27273">
      <w:pPr>
        <w:rPr>
          <w:rFonts w:ascii="Times New Roman" w:hAnsi="Times New Roman"/>
          <w:sz w:val="8"/>
          <w:szCs w:val="8"/>
          <w:lang w:val="sv-SE"/>
        </w:rPr>
      </w:pPr>
    </w:p>
    <w:p w14:paraId="5F89F8F5" w14:textId="4B20C9A9" w:rsidR="00F729D1" w:rsidRDefault="00F729D1" w:rsidP="00F27273">
      <w:pPr>
        <w:rPr>
          <w:rFonts w:ascii="Times New Roman" w:hAnsi="Times New Roman"/>
          <w:sz w:val="8"/>
          <w:szCs w:val="8"/>
          <w:lang w:val="sv-SE"/>
        </w:rPr>
      </w:pPr>
    </w:p>
    <w:p w14:paraId="43E53F7F" w14:textId="77777777" w:rsidR="00F729D1" w:rsidRDefault="00F729D1" w:rsidP="00F27273">
      <w:pPr>
        <w:rPr>
          <w:rFonts w:ascii="Times New Roman" w:hAnsi="Times New Roman"/>
          <w:sz w:val="8"/>
          <w:szCs w:val="8"/>
          <w:lang w:val="sv-SE"/>
        </w:rPr>
      </w:pPr>
    </w:p>
    <w:p w14:paraId="5FEEF987" w14:textId="77777777" w:rsidR="00BC66A1" w:rsidRDefault="00BC66A1" w:rsidP="00BC66A1">
      <w:pPr>
        <w:rPr>
          <w:rFonts w:ascii="Times New Roman" w:hAnsi="Times New Roman"/>
          <w:sz w:val="8"/>
          <w:szCs w:val="8"/>
          <w:lang w:val="sv-SE"/>
        </w:rPr>
      </w:pPr>
    </w:p>
    <w:p w14:paraId="6DE79199" w14:textId="77777777" w:rsidR="00BC66A1" w:rsidRDefault="00BC66A1" w:rsidP="00BC66A1">
      <w:pPr>
        <w:rPr>
          <w:rFonts w:ascii="Times New Roman" w:hAnsi="Times New Roman"/>
          <w:sz w:val="8"/>
          <w:szCs w:val="8"/>
          <w:lang w:val="sv-SE"/>
        </w:rPr>
      </w:pPr>
    </w:p>
    <w:p w14:paraId="67C98773" w14:textId="77777777" w:rsidR="00BC66A1" w:rsidRDefault="00BC66A1" w:rsidP="00BC66A1">
      <w:pPr>
        <w:rPr>
          <w:rFonts w:ascii="Times New Roman" w:hAnsi="Times New Roman"/>
          <w:sz w:val="8"/>
          <w:szCs w:val="8"/>
          <w:lang w:val="sv-SE"/>
        </w:rPr>
      </w:pPr>
    </w:p>
    <w:p w14:paraId="395E4422" w14:textId="77777777" w:rsidR="00BC66A1" w:rsidRDefault="00BC66A1" w:rsidP="00BC66A1">
      <w:pPr>
        <w:rPr>
          <w:rFonts w:ascii="Times New Roman" w:hAnsi="Times New Roman"/>
          <w:sz w:val="8"/>
          <w:szCs w:val="8"/>
          <w:lang w:val="sv-SE"/>
        </w:rPr>
      </w:pPr>
    </w:p>
    <w:p w14:paraId="64F0CDE2" w14:textId="122CAF60" w:rsidR="00BC66A1" w:rsidRDefault="00BC66A1" w:rsidP="00F27273">
      <w:pPr>
        <w:rPr>
          <w:rFonts w:ascii="Times New Roman" w:hAnsi="Times New Roman"/>
          <w:sz w:val="8"/>
          <w:szCs w:val="8"/>
          <w:lang w:val="sv-SE"/>
        </w:rPr>
      </w:pPr>
    </w:p>
    <w:tbl>
      <w:tblPr>
        <w:tblpPr w:leftFromText="180" w:rightFromText="180" w:vertAnchor="text" w:horzAnchor="margin" w:tblpX="-568" w:tblpY="41"/>
        <w:tblW w:w="10173" w:type="dxa"/>
        <w:tblLook w:val="01E0" w:firstRow="1" w:lastRow="1" w:firstColumn="1" w:lastColumn="1" w:noHBand="0" w:noVBand="0"/>
      </w:tblPr>
      <w:tblGrid>
        <w:gridCol w:w="4503"/>
        <w:gridCol w:w="5670"/>
      </w:tblGrid>
      <w:tr w:rsidR="007F5104" w:rsidRPr="00C53785" w14:paraId="399543C3" w14:textId="77777777" w:rsidTr="007F5104">
        <w:trPr>
          <w:trHeight w:val="848"/>
        </w:trPr>
        <w:tc>
          <w:tcPr>
            <w:tcW w:w="4503" w:type="dxa"/>
            <w:tcBorders>
              <w:top w:val="nil"/>
              <w:left w:val="nil"/>
              <w:bottom w:val="nil"/>
              <w:right w:val="nil"/>
            </w:tcBorders>
          </w:tcPr>
          <w:p w14:paraId="4E7BD31D" w14:textId="77777777" w:rsidR="007F5104" w:rsidRPr="004107D6" w:rsidRDefault="007F5104" w:rsidP="007F5104">
            <w:pPr>
              <w:tabs>
                <w:tab w:val="left" w:pos="1152"/>
              </w:tabs>
              <w:jc w:val="center"/>
              <w:rPr>
                <w:rFonts w:ascii="Times New Roman" w:hAnsi="Times New Roman"/>
                <w:bCs/>
                <w:color w:val="000000"/>
                <w:sz w:val="26"/>
                <w:szCs w:val="26"/>
              </w:rPr>
            </w:pPr>
            <w:r w:rsidRPr="00C53785">
              <w:rPr>
                <w:rFonts w:ascii="Times New Roman" w:hAnsi="Times New Roman"/>
                <w:color w:val="000000"/>
                <w:spacing w:val="-4"/>
                <w:sz w:val="26"/>
                <w:szCs w:val="26"/>
              </w:rPr>
              <w:br w:type="page"/>
            </w:r>
            <w:r w:rsidRPr="004107D6">
              <w:rPr>
                <w:rFonts w:ascii="Times New Roman" w:hAnsi="Times New Roman"/>
                <w:bCs/>
                <w:color w:val="000000"/>
                <w:sz w:val="26"/>
                <w:szCs w:val="26"/>
              </w:rPr>
              <w:t>CỤC ĐƯỜNG BỘ VIỆT NAM</w:t>
            </w:r>
          </w:p>
          <w:p w14:paraId="7F5EEBA7" w14:textId="77777777" w:rsidR="007F5104" w:rsidRPr="00C53785" w:rsidRDefault="007F5104" w:rsidP="007F5104">
            <w:pPr>
              <w:jc w:val="center"/>
              <w:rPr>
                <w:rFonts w:ascii="Times New Roman" w:hAnsi="Times New Roman"/>
                <w:b/>
                <w:bCs/>
                <w:color w:val="000000"/>
                <w:sz w:val="26"/>
                <w:szCs w:val="26"/>
              </w:rPr>
            </w:pPr>
            <w:r>
              <w:rPr>
                <w:rFonts w:ascii="Times New Roman" w:hAnsi="Times New Roman"/>
                <w:b/>
                <w:bCs/>
                <w:color w:val="000000"/>
                <w:sz w:val="26"/>
                <w:szCs w:val="26"/>
              </w:rPr>
              <w:t>PHÒNG QUẢN LÝ, BẢO TRÌ</w:t>
            </w:r>
          </w:p>
          <w:p w14:paraId="778369FD" w14:textId="77777777" w:rsidR="007F5104" w:rsidRPr="00C53785" w:rsidRDefault="007F5104" w:rsidP="007F5104">
            <w:pPr>
              <w:tabs>
                <w:tab w:val="left" w:pos="1152"/>
              </w:tabs>
              <w:jc w:val="center"/>
              <w:rPr>
                <w:rFonts w:ascii="Times New Roman" w:hAnsi="Times New Roman"/>
                <w:color w:val="000000"/>
                <w:sz w:val="26"/>
                <w:szCs w:val="26"/>
              </w:rPr>
            </w:pPr>
            <w:r w:rsidRPr="00C53785">
              <w:rPr>
                <w:rFonts w:ascii="Times New Roman" w:hAnsi="Times New Roman"/>
              </w:rPr>
              <mc:AlternateContent>
                <mc:Choice Requires="wps">
                  <w:drawing>
                    <wp:anchor distT="4294967295" distB="4294967295" distL="114300" distR="114300" simplePos="0" relativeHeight="251746816" behindDoc="0" locked="0" layoutInCell="1" allowOverlap="1" wp14:anchorId="634C834B" wp14:editId="0955BDAD">
                      <wp:simplePos x="0" y="0"/>
                      <wp:positionH relativeFrom="column">
                        <wp:posOffset>843651</wp:posOffset>
                      </wp:positionH>
                      <wp:positionV relativeFrom="paragraph">
                        <wp:posOffset>11430</wp:posOffset>
                      </wp:positionV>
                      <wp:extent cx="1038225" cy="0"/>
                      <wp:effectExtent l="0" t="0" r="28575" b="19050"/>
                      <wp:wrapNone/>
                      <wp:docPr id="187649773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82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C17F527" id="Straight Connector 21" o:spid="_x0000_s1026" style="position:absolute;flip:y;z-index:251746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5pt,.9pt" to="148.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"/>
                  </w:pict>
                </mc:Fallback>
              </mc:AlternateContent>
            </w:r>
          </w:p>
          <w:p w14:paraId="078606B9" w14:textId="77777777" w:rsidR="007F5104" w:rsidRPr="00C53785" w:rsidRDefault="007F5104" w:rsidP="007F5104">
            <w:pPr>
              <w:tabs>
                <w:tab w:val="left" w:pos="1152"/>
              </w:tabs>
              <w:jc w:val="center"/>
              <w:rPr>
                <w:rFonts w:ascii="Times New Roman" w:hAnsi="Times New Roman"/>
                <w:color w:val="000000"/>
                <w:sz w:val="26"/>
                <w:szCs w:val="26"/>
              </w:rPr>
            </w:pPr>
            <w:r>
              <w:rPr>
                <w:rFonts w:ascii="Times New Roman" w:hAnsi="Times New Roman"/>
                <w:color w:val="000000"/>
                <w:sz w:val="26"/>
                <w:szCs w:val="26"/>
              </w:rPr>
              <w:t>Số:......./QLBT</w:t>
            </w:r>
          </w:p>
        </w:tc>
        <w:tc>
          <w:tcPr>
            <w:tcW w:w="5670" w:type="dxa"/>
            <w:tcBorders>
              <w:top w:val="nil"/>
              <w:left w:val="nil"/>
              <w:bottom w:val="nil"/>
              <w:right w:val="nil"/>
            </w:tcBorders>
          </w:tcPr>
          <w:p w14:paraId="3BBCABC4" w14:textId="77777777" w:rsidR="007F5104" w:rsidRPr="00C53785" w:rsidRDefault="007F5104" w:rsidP="007F5104">
            <w:pPr>
              <w:tabs>
                <w:tab w:val="left" w:pos="1152"/>
              </w:tabs>
              <w:ind w:left="-114"/>
              <w:jc w:val="center"/>
              <w:rPr>
                <w:rFonts w:ascii="Times New Roman" w:hAnsi="Times New Roman"/>
                <w:b/>
                <w:bCs/>
                <w:color w:val="000000"/>
                <w:sz w:val="26"/>
                <w:szCs w:val="26"/>
              </w:rPr>
            </w:pPr>
            <w:r w:rsidRPr="00C53785">
              <w:rPr>
                <w:rFonts w:ascii="Times New Roman" w:hAnsi="Times New Roman"/>
                <w:b/>
                <w:bCs/>
                <w:color w:val="000000"/>
                <w:sz w:val="26"/>
                <w:szCs w:val="26"/>
              </w:rPr>
              <w:t>CỘNG HÒA XÃ HỘI CHỦ NGHĨA VIỆT NAM</w:t>
            </w:r>
          </w:p>
          <w:p w14:paraId="50165FC2" w14:textId="77777777" w:rsidR="007F5104" w:rsidRPr="00C53785" w:rsidRDefault="007F5104" w:rsidP="007F5104">
            <w:pPr>
              <w:tabs>
                <w:tab w:val="left" w:pos="1152"/>
              </w:tabs>
              <w:jc w:val="center"/>
              <w:rPr>
                <w:rFonts w:ascii="Times New Roman" w:hAnsi="Times New Roman"/>
                <w:b/>
                <w:bCs/>
                <w:color w:val="000000"/>
                <w:sz w:val="26"/>
                <w:szCs w:val="26"/>
              </w:rPr>
            </w:pPr>
            <w:r w:rsidRPr="00C53785">
              <w:rPr>
                <w:rFonts w:ascii="Times New Roman" w:hAnsi="Times New Roman"/>
                <w:b/>
                <w:bCs/>
                <w:color w:val="000000"/>
                <w:sz w:val="26"/>
                <w:szCs w:val="26"/>
              </w:rPr>
              <w:t>Độc lập - Tự do - Hạnh Phúc</w:t>
            </w:r>
          </w:p>
          <w:p w14:paraId="0564825A" w14:textId="77777777" w:rsidR="007F5104" w:rsidRPr="00C53785" w:rsidRDefault="007F5104" w:rsidP="007F5104">
            <w:pPr>
              <w:tabs>
                <w:tab w:val="left" w:pos="700"/>
                <w:tab w:val="left" w:pos="1152"/>
              </w:tabs>
              <w:jc w:val="center"/>
              <w:rPr>
                <w:rFonts w:ascii="Times New Roman" w:hAnsi="Times New Roman"/>
                <w:i/>
                <w:color w:val="000000"/>
                <w:sz w:val="26"/>
                <w:szCs w:val="26"/>
              </w:rPr>
            </w:pPr>
            <w:r w:rsidRPr="00C53785">
              <w:rPr>
                <w:rFonts w:ascii="Times New Roman" w:hAnsi="Times New Roman"/>
              </w:rPr>
              <mc:AlternateContent>
                <mc:Choice Requires="wps">
                  <w:drawing>
                    <wp:anchor distT="4294967295" distB="4294967295" distL="114300" distR="114300" simplePos="0" relativeHeight="251745792" behindDoc="0" locked="0" layoutInCell="1" allowOverlap="1" wp14:anchorId="395A38C4" wp14:editId="55408367">
                      <wp:simplePos x="0" y="0"/>
                      <wp:positionH relativeFrom="column">
                        <wp:posOffset>725170</wp:posOffset>
                      </wp:positionH>
                      <wp:positionV relativeFrom="paragraph">
                        <wp:posOffset>21589</wp:posOffset>
                      </wp:positionV>
                      <wp:extent cx="2000250" cy="0"/>
                      <wp:effectExtent l="0" t="0" r="0" b="0"/>
                      <wp:wrapNone/>
                      <wp:docPr id="1876497736"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125D7CE" id="Straight Connector 19" o:spid="_x0000_s1026" style="position:absolute;z-index:251745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pt,1.7pt" to="214.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"/>
                  </w:pict>
                </mc:Fallback>
              </mc:AlternateContent>
            </w:r>
          </w:p>
          <w:p w14:paraId="7BE9673F" w14:textId="7CCF297B" w:rsidR="007F5104" w:rsidRPr="00C53785" w:rsidRDefault="007F5104" w:rsidP="007F5104">
            <w:pPr>
              <w:tabs>
                <w:tab w:val="left" w:pos="700"/>
                <w:tab w:val="left" w:pos="1152"/>
              </w:tabs>
              <w:jc w:val="center"/>
              <w:rPr>
                <w:rFonts w:ascii="Times New Roman" w:hAnsi="Times New Roman"/>
                <w:i/>
                <w:color w:val="000000"/>
                <w:sz w:val="26"/>
                <w:szCs w:val="26"/>
              </w:rPr>
            </w:pPr>
            <w:r>
              <w:rPr>
                <w:rFonts w:ascii="Times New Roman" w:hAnsi="Times New Roman"/>
                <w:i/>
                <w:color w:val="000000"/>
                <w:sz w:val="26"/>
                <w:szCs w:val="26"/>
              </w:rPr>
              <w:t>Hà Nội, n</w:t>
            </w:r>
            <w:r w:rsidRPr="00C53785">
              <w:rPr>
                <w:rFonts w:ascii="Times New Roman" w:hAnsi="Times New Roman"/>
                <w:i/>
                <w:color w:val="000000"/>
                <w:sz w:val="26"/>
                <w:szCs w:val="26"/>
              </w:rPr>
              <w:t xml:space="preserve">gày </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tháng </w:t>
            </w:r>
            <w:r>
              <w:rPr>
                <w:rFonts w:ascii="Times New Roman" w:hAnsi="Times New Roman"/>
                <w:i/>
                <w:color w:val="000000"/>
                <w:sz w:val="26"/>
                <w:szCs w:val="26"/>
              </w:rPr>
              <w:t xml:space="preserve"> </w:t>
            </w:r>
            <w:r w:rsidR="00056A19">
              <w:rPr>
                <w:rFonts w:ascii="Times New Roman" w:hAnsi="Times New Roman"/>
                <w:i/>
                <w:color w:val="000000"/>
                <w:sz w:val="26"/>
                <w:szCs w:val="26"/>
              </w:rPr>
              <w:t>7</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năm 202</w:t>
            </w:r>
            <w:r>
              <w:rPr>
                <w:rFonts w:ascii="Times New Roman" w:hAnsi="Times New Roman"/>
                <w:i/>
                <w:color w:val="000000"/>
                <w:sz w:val="26"/>
                <w:szCs w:val="26"/>
              </w:rPr>
              <w:t>6</w:t>
            </w:r>
          </w:p>
          <w:p w14:paraId="442AD0B3" w14:textId="77777777" w:rsidR="007F5104" w:rsidRPr="00C53785" w:rsidRDefault="007F5104" w:rsidP="007F5104">
            <w:pPr>
              <w:tabs>
                <w:tab w:val="left" w:pos="1152"/>
              </w:tabs>
              <w:rPr>
                <w:rFonts w:ascii="Times New Roman" w:hAnsi="Times New Roman"/>
                <w:i/>
                <w:iCs/>
                <w:color w:val="000000"/>
                <w:sz w:val="26"/>
                <w:szCs w:val="26"/>
              </w:rPr>
            </w:pPr>
          </w:p>
        </w:tc>
      </w:tr>
    </w:tbl>
    <w:p w14:paraId="5A45B0D6" w14:textId="77777777" w:rsidR="00D358B6" w:rsidRDefault="00D358B6" w:rsidP="007F5104">
      <w:pPr>
        <w:spacing w:after="120"/>
        <w:jc w:val="center"/>
        <w:rPr>
          <w:rFonts w:ascii="Times New Roman" w:hAnsi="Times New Roman"/>
          <w:b/>
          <w:color w:val="000000"/>
          <w:sz w:val="26"/>
          <w:szCs w:val="26"/>
        </w:rPr>
      </w:pPr>
    </w:p>
    <w:p w14:paraId="2E55566C" w14:textId="14213D9F" w:rsidR="007F5104" w:rsidRPr="00C53785" w:rsidRDefault="007F5104" w:rsidP="007F5104">
      <w:pPr>
        <w:spacing w:after="120"/>
        <w:jc w:val="center"/>
        <w:rPr>
          <w:rFonts w:ascii="Times New Roman" w:hAnsi="Times New Roman"/>
          <w:b/>
          <w:color w:val="000000"/>
          <w:sz w:val="26"/>
          <w:szCs w:val="26"/>
        </w:rPr>
      </w:pPr>
      <w:r>
        <w:rPr>
          <w:rFonts w:ascii="Times New Roman" w:hAnsi="Times New Roman"/>
          <w:b/>
          <w:color w:val="000000"/>
          <w:sz w:val="26"/>
          <w:szCs w:val="26"/>
        </w:rPr>
        <w:t>PHIẾU</w:t>
      </w:r>
      <w:r w:rsidRPr="00C53785">
        <w:rPr>
          <w:rFonts w:ascii="Times New Roman" w:hAnsi="Times New Roman"/>
          <w:b/>
          <w:color w:val="000000"/>
          <w:sz w:val="26"/>
          <w:szCs w:val="26"/>
        </w:rPr>
        <w:t xml:space="preserve"> </w:t>
      </w:r>
      <w:r>
        <w:rPr>
          <w:rFonts w:ascii="Times New Roman" w:hAnsi="Times New Roman"/>
          <w:b/>
          <w:color w:val="000000"/>
          <w:sz w:val="26"/>
          <w:szCs w:val="26"/>
        </w:rPr>
        <w:t>XIN Ý KIẾN LÃNH ĐẠO CỤC</w:t>
      </w:r>
    </w:p>
    <w:p w14:paraId="1AE14B1F" w14:textId="1B4803D7" w:rsidR="007F5104" w:rsidRPr="00C53785" w:rsidRDefault="007F5104" w:rsidP="007F5104">
      <w:pPr>
        <w:spacing w:before="360" w:after="360"/>
        <w:jc w:val="center"/>
        <w:rPr>
          <w:rFonts w:ascii="Times New Roman" w:hAnsi="Times New Roman"/>
          <w:color w:val="000000"/>
          <w:sz w:val="26"/>
          <w:szCs w:val="26"/>
        </w:rPr>
      </w:pPr>
      <w:r w:rsidRPr="00C53785">
        <w:rPr>
          <w:rFonts w:ascii="Times New Roman" w:hAnsi="Times New Roman"/>
          <w:color w:val="000000"/>
          <w:sz w:val="26"/>
          <w:szCs w:val="26"/>
        </w:rPr>
        <w:t xml:space="preserve">Kính trình: Phó Cục trưởng </w:t>
      </w:r>
      <w:r>
        <w:rPr>
          <w:rFonts w:ascii="Times New Roman" w:hAnsi="Times New Roman"/>
          <w:color w:val="000000"/>
          <w:sz w:val="26"/>
          <w:szCs w:val="26"/>
        </w:rPr>
        <w:t>Nguyễn Viết Huy</w:t>
      </w:r>
    </w:p>
    <w:p w14:paraId="500BAE97" w14:textId="1640C8C2" w:rsidR="007F5104" w:rsidRPr="00FD1539" w:rsidRDefault="007F5104" w:rsidP="0089755F">
      <w:pPr>
        <w:pStyle w:val="ListParagraph"/>
        <w:widowControl/>
        <w:numPr>
          <w:ilvl w:val="0"/>
          <w:numId w:val="41"/>
        </w:numPr>
        <w:spacing w:after="60"/>
        <w:ind w:left="450" w:hanging="450"/>
        <w:jc w:val="both"/>
        <w:rPr>
          <w:rFonts w:ascii="Times New Roman" w:hAnsi="Times New Roman"/>
          <w:color w:val="000000"/>
          <w:sz w:val="26"/>
          <w:szCs w:val="26"/>
        </w:rPr>
      </w:pPr>
      <w:r w:rsidRPr="00FD1539">
        <w:rPr>
          <w:rFonts w:ascii="Times New Roman" w:hAnsi="Times New Roman"/>
          <w:color w:val="000000"/>
          <w:sz w:val="26"/>
          <w:szCs w:val="26"/>
        </w:rPr>
        <w:t>Cơ quan chủ trì: Phòng Quản lý, bảo trì.</w:t>
      </w:r>
    </w:p>
    <w:p w14:paraId="6B35B7E3" w14:textId="0966FC0F" w:rsidR="007F5104" w:rsidRPr="00FD1539" w:rsidRDefault="007F5104" w:rsidP="0089755F">
      <w:pPr>
        <w:widowControl/>
        <w:numPr>
          <w:ilvl w:val="0"/>
          <w:numId w:val="41"/>
        </w:numPr>
        <w:spacing w:after="60"/>
        <w:ind w:left="426" w:hanging="426"/>
        <w:jc w:val="both"/>
        <w:rPr>
          <w:rFonts w:ascii="Times New Roman" w:hAnsi="Times New Roman"/>
          <w:color w:val="000000"/>
          <w:sz w:val="26"/>
          <w:szCs w:val="26"/>
        </w:rPr>
      </w:pPr>
      <w:r w:rsidRPr="00FD1539">
        <w:rPr>
          <w:rFonts w:ascii="Times New Roman" w:hAnsi="Times New Roman"/>
          <w:color w:val="000000"/>
          <w:sz w:val="26"/>
          <w:szCs w:val="26"/>
        </w:rPr>
        <w:t>Nội dung xin ý</w:t>
      </w:r>
      <w:r w:rsidR="00FD1539" w:rsidRPr="00FD1539">
        <w:rPr>
          <w:rFonts w:ascii="Times New Roman" w:hAnsi="Times New Roman"/>
          <w:color w:val="000000"/>
          <w:sz w:val="26"/>
          <w:szCs w:val="26"/>
        </w:rPr>
        <w:t xml:space="preserve"> kiến</w:t>
      </w:r>
      <w:r w:rsidRPr="00FD1539">
        <w:rPr>
          <w:rFonts w:ascii="Times New Roman" w:hAnsi="Times New Roman"/>
          <w:color w:val="000000"/>
          <w:sz w:val="26"/>
          <w:szCs w:val="26"/>
        </w:rPr>
        <w:t>:</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5416"/>
        <w:gridCol w:w="1075"/>
        <w:gridCol w:w="1800"/>
      </w:tblGrid>
      <w:tr w:rsidR="001E1393" w:rsidRPr="00FD1539" w14:paraId="03C0F939" w14:textId="77777777" w:rsidTr="007F5104">
        <w:trPr>
          <w:trHeight w:val="408"/>
          <w:tblHeader/>
        </w:trPr>
        <w:tc>
          <w:tcPr>
            <w:tcW w:w="709" w:type="dxa"/>
            <w:shd w:val="clear" w:color="auto" w:fill="auto"/>
            <w:vAlign w:val="center"/>
          </w:tcPr>
          <w:p w14:paraId="06DC61ED" w14:textId="77777777" w:rsidR="001E1393" w:rsidRPr="00FD1539" w:rsidRDefault="001E1393" w:rsidP="001E1393">
            <w:pPr>
              <w:spacing w:before="60" w:after="60" w:line="360" w:lineRule="exact"/>
              <w:jc w:val="center"/>
              <w:rPr>
                <w:rFonts w:ascii="Times New Roman" w:hAnsi="Times New Roman"/>
                <w:b/>
                <w:sz w:val="26"/>
                <w:szCs w:val="26"/>
              </w:rPr>
            </w:pPr>
            <w:r w:rsidRPr="00FD1539">
              <w:rPr>
                <w:rFonts w:ascii="Times New Roman" w:hAnsi="Times New Roman"/>
                <w:b/>
                <w:sz w:val="26"/>
                <w:szCs w:val="26"/>
              </w:rPr>
              <w:t>TT</w:t>
            </w:r>
          </w:p>
        </w:tc>
        <w:tc>
          <w:tcPr>
            <w:tcW w:w="5416" w:type="dxa"/>
            <w:shd w:val="clear" w:color="auto" w:fill="auto"/>
            <w:vAlign w:val="center"/>
          </w:tcPr>
          <w:p w14:paraId="4FA56849" w14:textId="32993DD1" w:rsidR="001E1393" w:rsidRPr="00FD1539" w:rsidRDefault="001E1393" w:rsidP="001E1393">
            <w:pPr>
              <w:spacing w:before="60" w:after="60" w:line="360" w:lineRule="exact"/>
              <w:jc w:val="center"/>
              <w:rPr>
                <w:rFonts w:ascii="Times New Roman" w:hAnsi="Times New Roman"/>
                <w:b/>
                <w:sz w:val="26"/>
                <w:szCs w:val="26"/>
                <w:lang w:val="nl-NL"/>
              </w:rPr>
            </w:pPr>
            <w:r w:rsidRPr="00FD1539">
              <w:rPr>
                <w:rFonts w:ascii="Times New Roman" w:hAnsi="Times New Roman"/>
                <w:b/>
                <w:sz w:val="26"/>
                <w:szCs w:val="26"/>
                <w:lang w:val="nl-NL"/>
              </w:rPr>
              <w:t>Nội dung</w:t>
            </w:r>
          </w:p>
        </w:tc>
        <w:tc>
          <w:tcPr>
            <w:tcW w:w="1075" w:type="dxa"/>
            <w:shd w:val="clear" w:color="auto" w:fill="auto"/>
            <w:vAlign w:val="center"/>
          </w:tcPr>
          <w:p w14:paraId="179E9249" w14:textId="63FB0286" w:rsidR="001E1393" w:rsidRPr="00FD1539" w:rsidRDefault="001E1393" w:rsidP="001E1393">
            <w:pPr>
              <w:spacing w:before="60" w:after="60" w:line="360" w:lineRule="exact"/>
              <w:jc w:val="center"/>
              <w:rPr>
                <w:rFonts w:ascii="Times New Roman" w:hAnsi="Times New Roman"/>
                <w:b/>
                <w:sz w:val="26"/>
                <w:szCs w:val="26"/>
              </w:rPr>
            </w:pPr>
            <w:r w:rsidRPr="00FD1539">
              <w:rPr>
                <w:rFonts w:ascii="Times New Roman" w:hAnsi="Times New Roman"/>
                <w:b/>
                <w:sz w:val="26"/>
                <w:szCs w:val="26"/>
              </w:rPr>
              <w:t>Đồng ý</w:t>
            </w:r>
          </w:p>
        </w:tc>
        <w:tc>
          <w:tcPr>
            <w:tcW w:w="1800" w:type="dxa"/>
            <w:vAlign w:val="center"/>
          </w:tcPr>
          <w:p w14:paraId="395EC539" w14:textId="2D326BDA" w:rsidR="001E1393" w:rsidRPr="00FD1539" w:rsidRDefault="001E1393" w:rsidP="001E1393">
            <w:pPr>
              <w:spacing w:before="60" w:after="60" w:line="360" w:lineRule="exact"/>
              <w:jc w:val="center"/>
              <w:rPr>
                <w:rFonts w:ascii="Times New Roman" w:hAnsi="Times New Roman"/>
                <w:b/>
                <w:sz w:val="26"/>
                <w:szCs w:val="26"/>
              </w:rPr>
            </w:pPr>
            <w:r>
              <w:rPr>
                <w:rFonts w:ascii="Times New Roman" w:hAnsi="Times New Roman"/>
                <w:b/>
                <w:sz w:val="26"/>
                <w:szCs w:val="26"/>
              </w:rPr>
              <w:t>Không đồng ý</w:t>
            </w:r>
          </w:p>
        </w:tc>
      </w:tr>
      <w:tr w:rsidR="001E1393" w:rsidRPr="00FD1539" w14:paraId="580CE607" w14:textId="77777777" w:rsidTr="007F5104">
        <w:trPr>
          <w:trHeight w:val="408"/>
          <w:tblHeader/>
        </w:trPr>
        <w:tc>
          <w:tcPr>
            <w:tcW w:w="709" w:type="dxa"/>
            <w:shd w:val="clear" w:color="auto" w:fill="auto"/>
            <w:vAlign w:val="center"/>
          </w:tcPr>
          <w:p w14:paraId="1D25A732" w14:textId="77777777" w:rsidR="001E1393" w:rsidRPr="00FD1539" w:rsidRDefault="001E1393" w:rsidP="001E1393">
            <w:pPr>
              <w:widowControl/>
              <w:spacing w:before="60" w:after="60" w:line="360" w:lineRule="exact"/>
              <w:jc w:val="center"/>
              <w:rPr>
                <w:rFonts w:ascii="Times New Roman" w:hAnsi="Times New Roman"/>
                <w:sz w:val="26"/>
                <w:szCs w:val="26"/>
              </w:rPr>
            </w:pPr>
            <w:r w:rsidRPr="00FD1539">
              <w:rPr>
                <w:rFonts w:ascii="Times New Roman" w:hAnsi="Times New Roman"/>
                <w:sz w:val="26"/>
                <w:szCs w:val="26"/>
              </w:rPr>
              <w:t>1</w:t>
            </w:r>
          </w:p>
        </w:tc>
        <w:tc>
          <w:tcPr>
            <w:tcW w:w="5416" w:type="dxa"/>
            <w:shd w:val="clear" w:color="auto" w:fill="auto"/>
            <w:vAlign w:val="center"/>
          </w:tcPr>
          <w:p w14:paraId="488BF870" w14:textId="47211C7C" w:rsidR="001E1393" w:rsidRPr="00FD1539" w:rsidRDefault="001E1393" w:rsidP="001E1393">
            <w:pPr>
              <w:spacing w:before="60" w:after="60" w:line="360" w:lineRule="exact"/>
              <w:jc w:val="both"/>
              <w:rPr>
                <w:sz w:val="26"/>
                <w:szCs w:val="26"/>
              </w:rPr>
            </w:pPr>
            <w:r>
              <w:rPr>
                <w:rFonts w:ascii="Times New Roman" w:hAnsi="Times New Roman"/>
                <w:spacing w:val="-2"/>
                <w:sz w:val="23"/>
                <w:szCs w:val="23"/>
              </w:rPr>
              <w:t>Xin ý kiến mẫu sổ sách và cơ sở dữ liệu trong công tác quản lý, bảo dưỡng để thực hiện công tác chuyển đổi số trong quản lý, vận hành, khai thác và bảo trì kết cấu hạ tầng đường bộ (gửi kèm tài liệu)</w:t>
            </w:r>
          </w:p>
        </w:tc>
        <w:tc>
          <w:tcPr>
            <w:tcW w:w="1075" w:type="dxa"/>
            <w:shd w:val="clear" w:color="auto" w:fill="auto"/>
            <w:vAlign w:val="center"/>
          </w:tcPr>
          <w:p w14:paraId="3CC6C145" w14:textId="77777777" w:rsidR="001E1393" w:rsidRPr="00FD1539" w:rsidRDefault="001E1393" w:rsidP="001E1393">
            <w:pPr>
              <w:spacing w:before="60" w:after="60" w:line="360" w:lineRule="exact"/>
              <w:jc w:val="center"/>
              <w:rPr>
                <w:sz w:val="26"/>
                <w:szCs w:val="26"/>
              </w:rPr>
            </w:pPr>
          </w:p>
        </w:tc>
        <w:tc>
          <w:tcPr>
            <w:tcW w:w="1800" w:type="dxa"/>
            <w:vAlign w:val="center"/>
          </w:tcPr>
          <w:p w14:paraId="2FF15314" w14:textId="77777777" w:rsidR="001E1393" w:rsidRPr="00FD1539" w:rsidRDefault="001E1393" w:rsidP="001E1393">
            <w:pPr>
              <w:spacing w:before="60" w:after="60" w:line="360" w:lineRule="exact"/>
              <w:rPr>
                <w:b/>
                <w:sz w:val="26"/>
                <w:szCs w:val="26"/>
              </w:rPr>
            </w:pPr>
          </w:p>
        </w:tc>
      </w:tr>
    </w:tbl>
    <w:p w14:paraId="01E18A7D" w14:textId="77777777" w:rsidR="007F5104" w:rsidRPr="00FD1539" w:rsidRDefault="007F5104" w:rsidP="007F5104">
      <w:pPr>
        <w:widowControl/>
        <w:spacing w:after="60"/>
        <w:jc w:val="both"/>
        <w:rPr>
          <w:rFonts w:ascii="Times New Roman" w:hAnsi="Times New Roman"/>
          <w:color w:val="000000"/>
          <w:sz w:val="26"/>
          <w:szCs w:val="26"/>
        </w:rPr>
      </w:pPr>
    </w:p>
    <w:p w14:paraId="448A9F1F" w14:textId="694FADCF" w:rsidR="007F5104" w:rsidRPr="001E1393" w:rsidRDefault="00056A19" w:rsidP="001E1393">
      <w:pPr>
        <w:pStyle w:val="ListParagraph"/>
        <w:numPr>
          <w:ilvl w:val="0"/>
          <w:numId w:val="41"/>
        </w:numPr>
        <w:spacing w:before="120"/>
        <w:ind w:left="450" w:hanging="450"/>
        <w:rPr>
          <w:rFonts w:ascii="Times New Roman" w:hAnsi="Times New Roman"/>
          <w:sz w:val="26"/>
          <w:szCs w:val="26"/>
        </w:rPr>
      </w:pPr>
      <w:r w:rsidRPr="001E1393">
        <w:rPr>
          <w:rFonts w:ascii="Times New Roman" w:hAnsi="Times New Roman"/>
          <w:b/>
          <w:sz w:val="26"/>
          <w:szCs w:val="26"/>
        </w:rPr>
        <w:t xml:space="preserve">Ý kiến góp ý </w:t>
      </w:r>
      <w:r w:rsidRPr="001E1393">
        <w:rPr>
          <w:rFonts w:ascii="Times New Roman" w:hAnsi="Times New Roman"/>
          <w:sz w:val="26"/>
          <w:szCs w:val="26"/>
        </w:rPr>
        <w:t>(nếu có):</w:t>
      </w:r>
    </w:p>
    <w:p w14:paraId="15074D92" w14:textId="0B37655F" w:rsidR="007F5104" w:rsidRPr="00FD1539" w:rsidRDefault="007F5104" w:rsidP="00FD1539">
      <w:pPr>
        <w:widowControl/>
        <w:spacing w:before="120" w:after="120" w:line="276" w:lineRule="auto"/>
        <w:ind w:left="432"/>
        <w:jc w:val="both"/>
        <w:rPr>
          <w:rFonts w:ascii="Times New Roman" w:hAnsi="Times New Roman"/>
          <w:color w:val="000000"/>
          <w:sz w:val="26"/>
          <w:szCs w:val="26"/>
        </w:rPr>
      </w:pPr>
      <w:r w:rsidRPr="00FD1539">
        <w:rPr>
          <w:rFonts w:ascii="Times New Roman" w:hAnsi="Times New Roman"/>
          <w:sz w:val="26"/>
          <w:szCs w:val="26"/>
        </w:rPr>
        <w:t>………………………………………………………………………………………………………………………………………………………………………………………………………………………………………………………………………………………………………………………………………………………………………………………………………………………………………………………………………………………………………………………………………………………………………………………………………………………………………………………………………………………………………………………………………………………………………………………………………………………………………………………………………………………………</w:t>
      </w:r>
      <w:r w:rsidR="00FD1539">
        <w:rPr>
          <w:rFonts w:ascii="Times New Roman" w:hAnsi="Times New Roman"/>
          <w:sz w:val="26"/>
          <w:szCs w:val="26"/>
        </w:rPr>
        <w:t>………………</w:t>
      </w:r>
    </w:p>
    <w:p w14:paraId="734266DA" w14:textId="77777777" w:rsidR="007F5104" w:rsidRPr="00C53785" w:rsidRDefault="007F5104" w:rsidP="007F5104">
      <w:pPr>
        <w:widowControl/>
        <w:spacing w:after="60"/>
        <w:ind w:left="426"/>
        <w:jc w:val="both"/>
        <w:rPr>
          <w:rFonts w:ascii="Times New Roman" w:hAnsi="Times New Roman"/>
          <w:color w:val="000000"/>
        </w:rPr>
      </w:pPr>
    </w:p>
    <w:tbl>
      <w:tblPr>
        <w:tblW w:w="9668" w:type="dxa"/>
        <w:tblInd w:w="-34" w:type="dxa"/>
        <w:tblLook w:val="04A0" w:firstRow="1" w:lastRow="0" w:firstColumn="1" w:lastColumn="0" w:noHBand="0" w:noVBand="1"/>
      </w:tblPr>
      <w:tblGrid>
        <w:gridCol w:w="3290"/>
        <w:gridCol w:w="6378"/>
      </w:tblGrid>
      <w:tr w:rsidR="007F5104" w:rsidRPr="00C53785" w14:paraId="113BCAF4" w14:textId="77777777" w:rsidTr="007F5104">
        <w:trPr>
          <w:trHeight w:val="1305"/>
        </w:trPr>
        <w:tc>
          <w:tcPr>
            <w:tcW w:w="3290" w:type="dxa"/>
          </w:tcPr>
          <w:p w14:paraId="5570C190" w14:textId="77777777" w:rsidR="007F5104" w:rsidRPr="00C53785" w:rsidRDefault="007F5104" w:rsidP="007F5104">
            <w:pPr>
              <w:tabs>
                <w:tab w:val="left" w:pos="1060"/>
              </w:tabs>
              <w:jc w:val="center"/>
              <w:rPr>
                <w:rFonts w:ascii="Times New Roman" w:hAnsi="Times New Roman"/>
                <w:color w:val="000000"/>
                <w:sz w:val="26"/>
                <w:szCs w:val="26"/>
              </w:rPr>
            </w:pPr>
          </w:p>
        </w:tc>
        <w:tc>
          <w:tcPr>
            <w:tcW w:w="6378" w:type="dxa"/>
          </w:tcPr>
          <w:p w14:paraId="773E4489" w14:textId="77777777" w:rsidR="00D358B6"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KT. TRƯỞNG PHÒNG </w:t>
            </w:r>
          </w:p>
          <w:p w14:paraId="2AD82220" w14:textId="77777777" w:rsidR="00D358B6" w:rsidRPr="00C53785"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PHÓ TRƯỞNG PHÒNG </w:t>
            </w:r>
          </w:p>
          <w:p w14:paraId="40A1DDE5" w14:textId="77777777" w:rsidR="00D358B6" w:rsidRDefault="00D358B6" w:rsidP="00D358B6">
            <w:pPr>
              <w:tabs>
                <w:tab w:val="left" w:pos="700"/>
                <w:tab w:val="left" w:pos="1152"/>
              </w:tabs>
              <w:jc w:val="center"/>
              <w:rPr>
                <w:rFonts w:ascii="Times New Roman" w:hAnsi="Times New Roman"/>
                <w:color w:val="000000"/>
                <w:sz w:val="26"/>
                <w:szCs w:val="26"/>
              </w:rPr>
            </w:pPr>
          </w:p>
          <w:p w14:paraId="1CCA83D8" w14:textId="77777777" w:rsidR="00D358B6" w:rsidRDefault="00D358B6" w:rsidP="00D358B6">
            <w:pPr>
              <w:tabs>
                <w:tab w:val="left" w:pos="700"/>
                <w:tab w:val="left" w:pos="1152"/>
              </w:tabs>
              <w:jc w:val="center"/>
              <w:rPr>
                <w:rFonts w:ascii="Times New Roman" w:hAnsi="Times New Roman"/>
                <w:color w:val="000000"/>
                <w:sz w:val="26"/>
                <w:szCs w:val="26"/>
              </w:rPr>
            </w:pPr>
          </w:p>
          <w:p w14:paraId="2030AD4B"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0674D617" w14:textId="77777777" w:rsidR="00D358B6" w:rsidRDefault="00D358B6" w:rsidP="00D358B6">
            <w:pPr>
              <w:tabs>
                <w:tab w:val="left" w:pos="700"/>
                <w:tab w:val="left" w:pos="1152"/>
              </w:tabs>
              <w:jc w:val="center"/>
              <w:rPr>
                <w:rFonts w:ascii="Times New Roman" w:hAnsi="Times New Roman"/>
                <w:color w:val="000000"/>
                <w:sz w:val="26"/>
                <w:szCs w:val="26"/>
              </w:rPr>
            </w:pPr>
          </w:p>
          <w:p w14:paraId="4B45DA8A"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51DDC416"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213534EA" w14:textId="43B865AC" w:rsidR="007F5104" w:rsidRPr="00F729D1" w:rsidRDefault="00D358B6" w:rsidP="00D358B6">
            <w:pPr>
              <w:tabs>
                <w:tab w:val="left" w:pos="700"/>
                <w:tab w:val="left" w:pos="1152"/>
              </w:tabs>
              <w:jc w:val="center"/>
              <w:rPr>
                <w:rFonts w:ascii="Times New Roman" w:hAnsi="Times New Roman"/>
                <w:b/>
                <w:color w:val="000000"/>
                <w:sz w:val="26"/>
                <w:szCs w:val="26"/>
              </w:rPr>
            </w:pPr>
            <w:r w:rsidRPr="00F729D1">
              <w:rPr>
                <w:rFonts w:ascii="Times New Roman" w:hAnsi="Times New Roman"/>
                <w:b/>
                <w:color w:val="000000"/>
                <w:sz w:val="26"/>
                <w:szCs w:val="26"/>
              </w:rPr>
              <w:t>Nguyễn Đức Tường</w:t>
            </w:r>
          </w:p>
        </w:tc>
      </w:tr>
    </w:tbl>
    <w:p w14:paraId="3DE5B33B" w14:textId="77777777" w:rsidR="007F5104" w:rsidRDefault="007F5104" w:rsidP="007F5104">
      <w:pPr>
        <w:rPr>
          <w:rFonts w:ascii="Times New Roman" w:hAnsi="Times New Roman"/>
          <w:sz w:val="8"/>
          <w:szCs w:val="8"/>
          <w:lang w:val="sv-SE"/>
        </w:rPr>
      </w:pPr>
    </w:p>
    <w:p w14:paraId="3019A7F1" w14:textId="77777777" w:rsidR="007F5104" w:rsidRDefault="007F5104" w:rsidP="007F5104">
      <w:pPr>
        <w:rPr>
          <w:rFonts w:ascii="Times New Roman" w:hAnsi="Times New Roman"/>
          <w:sz w:val="8"/>
          <w:szCs w:val="8"/>
          <w:lang w:val="sv-SE"/>
        </w:rPr>
      </w:pPr>
    </w:p>
    <w:p w14:paraId="09406724" w14:textId="26FDFC35" w:rsidR="00F729D1" w:rsidRDefault="00F729D1" w:rsidP="002112DE">
      <w:pPr>
        <w:rPr>
          <w:rFonts w:ascii="Times New Roman" w:hAnsi="Times New Roman"/>
          <w:sz w:val="8"/>
          <w:szCs w:val="8"/>
          <w:lang w:val="sv-SE"/>
        </w:rPr>
      </w:pPr>
    </w:p>
    <w:p w14:paraId="78C14568" w14:textId="2990A3EA" w:rsidR="007F5104" w:rsidRDefault="007F5104" w:rsidP="002112DE">
      <w:pPr>
        <w:rPr>
          <w:rFonts w:ascii="Times New Roman" w:hAnsi="Times New Roman"/>
          <w:sz w:val="8"/>
          <w:szCs w:val="8"/>
          <w:lang w:val="sv-SE"/>
        </w:rPr>
      </w:pPr>
    </w:p>
    <w:p w14:paraId="2CED08AC" w14:textId="1C727EF6" w:rsidR="007F5104" w:rsidRDefault="007F5104" w:rsidP="002112DE">
      <w:pPr>
        <w:rPr>
          <w:rFonts w:ascii="Times New Roman" w:hAnsi="Times New Roman"/>
          <w:sz w:val="8"/>
          <w:szCs w:val="8"/>
          <w:lang w:val="sv-SE"/>
        </w:rPr>
      </w:pPr>
    </w:p>
    <w:p w14:paraId="6F7D59FD" w14:textId="36F228B6" w:rsidR="007F5104" w:rsidRDefault="007F5104" w:rsidP="002112DE">
      <w:pPr>
        <w:rPr>
          <w:rFonts w:ascii="Times New Roman" w:hAnsi="Times New Roman"/>
          <w:sz w:val="8"/>
          <w:szCs w:val="8"/>
          <w:lang w:val="sv-SE"/>
        </w:rPr>
      </w:pPr>
    </w:p>
    <w:p w14:paraId="031093E1" w14:textId="2E05D656" w:rsidR="007F5104" w:rsidRDefault="007F5104" w:rsidP="002112DE">
      <w:pPr>
        <w:rPr>
          <w:rFonts w:ascii="Times New Roman" w:hAnsi="Times New Roman"/>
          <w:sz w:val="8"/>
          <w:szCs w:val="8"/>
          <w:lang w:val="sv-SE"/>
        </w:rPr>
      </w:pPr>
    </w:p>
    <w:p w14:paraId="30FC728B" w14:textId="5FC30C0C" w:rsidR="007F5104" w:rsidRDefault="007F5104" w:rsidP="002112DE">
      <w:pPr>
        <w:rPr>
          <w:rFonts w:ascii="Times New Roman" w:hAnsi="Times New Roman"/>
          <w:sz w:val="8"/>
          <w:szCs w:val="8"/>
          <w:lang w:val="sv-SE"/>
        </w:rPr>
      </w:pPr>
    </w:p>
    <w:p w14:paraId="58B2021F" w14:textId="40085054" w:rsidR="007F5104" w:rsidRDefault="007F5104" w:rsidP="002112DE">
      <w:pPr>
        <w:rPr>
          <w:rFonts w:ascii="Times New Roman" w:hAnsi="Times New Roman"/>
          <w:sz w:val="8"/>
          <w:szCs w:val="8"/>
          <w:lang w:val="sv-SE"/>
        </w:rPr>
      </w:pPr>
    </w:p>
    <w:p w14:paraId="19FE8407" w14:textId="77777777" w:rsidR="007F5104" w:rsidRDefault="007F5104" w:rsidP="002112DE">
      <w:pPr>
        <w:rPr>
          <w:rFonts w:ascii="Times New Roman" w:hAnsi="Times New Roman"/>
          <w:sz w:val="8"/>
          <w:szCs w:val="8"/>
          <w:lang w:val="sv-SE"/>
        </w:rPr>
      </w:pPr>
    </w:p>
    <w:tbl>
      <w:tblPr>
        <w:tblpPr w:leftFromText="180" w:rightFromText="180" w:vertAnchor="text" w:horzAnchor="margin" w:tblpX="-568" w:tblpY="41"/>
        <w:tblW w:w="10173" w:type="dxa"/>
        <w:tblLook w:val="01E0" w:firstRow="1" w:lastRow="1" w:firstColumn="1" w:lastColumn="1" w:noHBand="0" w:noVBand="0"/>
      </w:tblPr>
      <w:tblGrid>
        <w:gridCol w:w="4503"/>
        <w:gridCol w:w="5670"/>
      </w:tblGrid>
      <w:tr w:rsidR="007F5104" w:rsidRPr="00C53785" w14:paraId="7BAE5024" w14:textId="77777777" w:rsidTr="007F5104">
        <w:trPr>
          <w:trHeight w:val="848"/>
        </w:trPr>
        <w:tc>
          <w:tcPr>
            <w:tcW w:w="4503" w:type="dxa"/>
            <w:tcBorders>
              <w:top w:val="nil"/>
              <w:left w:val="nil"/>
              <w:bottom w:val="nil"/>
              <w:right w:val="nil"/>
            </w:tcBorders>
          </w:tcPr>
          <w:p w14:paraId="3828B20E" w14:textId="77777777" w:rsidR="007F5104" w:rsidRPr="004107D6" w:rsidRDefault="007F5104" w:rsidP="007F5104">
            <w:pPr>
              <w:tabs>
                <w:tab w:val="left" w:pos="1152"/>
              </w:tabs>
              <w:jc w:val="center"/>
              <w:rPr>
                <w:rFonts w:ascii="Times New Roman" w:hAnsi="Times New Roman"/>
                <w:bCs/>
                <w:color w:val="000000"/>
                <w:sz w:val="26"/>
                <w:szCs w:val="26"/>
              </w:rPr>
            </w:pPr>
            <w:r w:rsidRPr="00C53785">
              <w:rPr>
                <w:rFonts w:ascii="Times New Roman" w:hAnsi="Times New Roman"/>
                <w:color w:val="000000"/>
                <w:spacing w:val="-4"/>
                <w:sz w:val="26"/>
                <w:szCs w:val="26"/>
              </w:rPr>
              <w:lastRenderedPageBreak/>
              <w:br w:type="page"/>
            </w:r>
            <w:r w:rsidRPr="004107D6">
              <w:rPr>
                <w:rFonts w:ascii="Times New Roman" w:hAnsi="Times New Roman"/>
                <w:bCs/>
                <w:color w:val="000000"/>
                <w:sz w:val="26"/>
                <w:szCs w:val="26"/>
              </w:rPr>
              <w:t>CỤC ĐƯỜNG BỘ VIỆT NAM</w:t>
            </w:r>
          </w:p>
          <w:p w14:paraId="0C43A030" w14:textId="77777777" w:rsidR="007F5104" w:rsidRPr="00C53785" w:rsidRDefault="007F5104" w:rsidP="007F5104">
            <w:pPr>
              <w:jc w:val="center"/>
              <w:rPr>
                <w:rFonts w:ascii="Times New Roman" w:hAnsi="Times New Roman"/>
                <w:b/>
                <w:bCs/>
                <w:color w:val="000000"/>
                <w:sz w:val="26"/>
                <w:szCs w:val="26"/>
              </w:rPr>
            </w:pPr>
            <w:r>
              <w:rPr>
                <w:rFonts w:ascii="Times New Roman" w:hAnsi="Times New Roman"/>
                <w:b/>
                <w:bCs/>
                <w:color w:val="000000"/>
                <w:sz w:val="26"/>
                <w:szCs w:val="26"/>
              </w:rPr>
              <w:t>PHÒNG QUẢN LÝ, BẢO TRÌ</w:t>
            </w:r>
          </w:p>
          <w:p w14:paraId="19650C2F" w14:textId="77777777" w:rsidR="007F5104" w:rsidRPr="00C53785" w:rsidRDefault="007F5104" w:rsidP="007F5104">
            <w:pPr>
              <w:tabs>
                <w:tab w:val="left" w:pos="1152"/>
              </w:tabs>
              <w:jc w:val="center"/>
              <w:rPr>
                <w:rFonts w:ascii="Times New Roman" w:hAnsi="Times New Roman"/>
                <w:color w:val="000000"/>
                <w:sz w:val="26"/>
                <w:szCs w:val="26"/>
              </w:rPr>
            </w:pPr>
            <w:r w:rsidRPr="00C53785">
              <w:rPr>
                <w:rFonts w:ascii="Times New Roman" w:hAnsi="Times New Roman"/>
              </w:rPr>
              <mc:AlternateContent>
                <mc:Choice Requires="wps">
                  <w:drawing>
                    <wp:anchor distT="4294967295" distB="4294967295" distL="114300" distR="114300" simplePos="0" relativeHeight="251749888" behindDoc="0" locked="0" layoutInCell="1" allowOverlap="1" wp14:anchorId="0030E808" wp14:editId="6F423ABE">
                      <wp:simplePos x="0" y="0"/>
                      <wp:positionH relativeFrom="column">
                        <wp:posOffset>843651</wp:posOffset>
                      </wp:positionH>
                      <wp:positionV relativeFrom="paragraph">
                        <wp:posOffset>11430</wp:posOffset>
                      </wp:positionV>
                      <wp:extent cx="1038225" cy="0"/>
                      <wp:effectExtent l="0" t="0" r="28575" b="19050"/>
                      <wp:wrapNone/>
                      <wp:docPr id="187649773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82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DCD141F" id="Straight Connector 21" o:spid="_x0000_s1026" style="position:absolute;flip:y;z-index:251749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5pt,.9pt" to="148.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"/>
                  </w:pict>
                </mc:Fallback>
              </mc:AlternateContent>
            </w:r>
          </w:p>
          <w:p w14:paraId="54912A22" w14:textId="77777777" w:rsidR="007F5104" w:rsidRPr="00C53785" w:rsidRDefault="007F5104" w:rsidP="007F5104">
            <w:pPr>
              <w:tabs>
                <w:tab w:val="left" w:pos="1152"/>
              </w:tabs>
              <w:jc w:val="center"/>
              <w:rPr>
                <w:rFonts w:ascii="Times New Roman" w:hAnsi="Times New Roman"/>
                <w:color w:val="000000"/>
                <w:sz w:val="26"/>
                <w:szCs w:val="26"/>
              </w:rPr>
            </w:pPr>
            <w:r>
              <w:rPr>
                <w:rFonts w:ascii="Times New Roman" w:hAnsi="Times New Roman"/>
                <w:color w:val="000000"/>
                <w:sz w:val="26"/>
                <w:szCs w:val="26"/>
              </w:rPr>
              <w:t>Số:......./QLBT</w:t>
            </w:r>
          </w:p>
        </w:tc>
        <w:tc>
          <w:tcPr>
            <w:tcW w:w="5670" w:type="dxa"/>
            <w:tcBorders>
              <w:top w:val="nil"/>
              <w:left w:val="nil"/>
              <w:bottom w:val="nil"/>
              <w:right w:val="nil"/>
            </w:tcBorders>
          </w:tcPr>
          <w:p w14:paraId="600A49FE" w14:textId="77777777" w:rsidR="007F5104" w:rsidRPr="00C53785" w:rsidRDefault="007F5104" w:rsidP="007F5104">
            <w:pPr>
              <w:tabs>
                <w:tab w:val="left" w:pos="1152"/>
              </w:tabs>
              <w:ind w:left="-114"/>
              <w:jc w:val="center"/>
              <w:rPr>
                <w:rFonts w:ascii="Times New Roman" w:hAnsi="Times New Roman"/>
                <w:b/>
                <w:bCs/>
                <w:color w:val="000000"/>
                <w:sz w:val="26"/>
                <w:szCs w:val="26"/>
              </w:rPr>
            </w:pPr>
            <w:r w:rsidRPr="00C53785">
              <w:rPr>
                <w:rFonts w:ascii="Times New Roman" w:hAnsi="Times New Roman"/>
                <w:b/>
                <w:bCs/>
                <w:color w:val="000000"/>
                <w:sz w:val="26"/>
                <w:szCs w:val="26"/>
              </w:rPr>
              <w:t>CỘNG HÒA XÃ HỘI CHỦ NGHĨA VIỆT NAM</w:t>
            </w:r>
          </w:p>
          <w:p w14:paraId="05C587D8" w14:textId="77777777" w:rsidR="007F5104" w:rsidRPr="00C53785" w:rsidRDefault="007F5104" w:rsidP="007F5104">
            <w:pPr>
              <w:tabs>
                <w:tab w:val="left" w:pos="1152"/>
              </w:tabs>
              <w:jc w:val="center"/>
              <w:rPr>
                <w:rFonts w:ascii="Times New Roman" w:hAnsi="Times New Roman"/>
                <w:b/>
                <w:bCs/>
                <w:color w:val="000000"/>
                <w:sz w:val="26"/>
                <w:szCs w:val="26"/>
              </w:rPr>
            </w:pPr>
            <w:r w:rsidRPr="00C53785">
              <w:rPr>
                <w:rFonts w:ascii="Times New Roman" w:hAnsi="Times New Roman"/>
                <w:b/>
                <w:bCs/>
                <w:color w:val="000000"/>
                <w:sz w:val="26"/>
                <w:szCs w:val="26"/>
              </w:rPr>
              <w:t>Độc lập - Tự do - Hạnh Phúc</w:t>
            </w:r>
          </w:p>
          <w:p w14:paraId="05F91289" w14:textId="77777777" w:rsidR="007F5104" w:rsidRPr="00C53785" w:rsidRDefault="007F5104" w:rsidP="007F5104">
            <w:pPr>
              <w:tabs>
                <w:tab w:val="left" w:pos="700"/>
                <w:tab w:val="left" w:pos="1152"/>
              </w:tabs>
              <w:jc w:val="center"/>
              <w:rPr>
                <w:rFonts w:ascii="Times New Roman" w:hAnsi="Times New Roman"/>
                <w:i/>
                <w:color w:val="000000"/>
                <w:sz w:val="26"/>
                <w:szCs w:val="26"/>
              </w:rPr>
            </w:pPr>
            <w:r w:rsidRPr="00C53785">
              <w:rPr>
                <w:rFonts w:ascii="Times New Roman" w:hAnsi="Times New Roman"/>
              </w:rPr>
              <mc:AlternateContent>
                <mc:Choice Requires="wps">
                  <w:drawing>
                    <wp:anchor distT="4294967295" distB="4294967295" distL="114300" distR="114300" simplePos="0" relativeHeight="251748864" behindDoc="0" locked="0" layoutInCell="1" allowOverlap="1" wp14:anchorId="5AD481EF" wp14:editId="2589A03E">
                      <wp:simplePos x="0" y="0"/>
                      <wp:positionH relativeFrom="column">
                        <wp:posOffset>725170</wp:posOffset>
                      </wp:positionH>
                      <wp:positionV relativeFrom="paragraph">
                        <wp:posOffset>21589</wp:posOffset>
                      </wp:positionV>
                      <wp:extent cx="2000250" cy="0"/>
                      <wp:effectExtent l="0" t="0" r="0" b="0"/>
                      <wp:wrapNone/>
                      <wp:docPr id="1876497738"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B8B1432" id="Straight Connector 19" o:spid="_x0000_s1026" style="position:absolute;z-index:251748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pt,1.7pt" to="214.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"/>
                  </w:pict>
                </mc:Fallback>
              </mc:AlternateContent>
            </w:r>
          </w:p>
          <w:p w14:paraId="3F48B390" w14:textId="25AC9431" w:rsidR="007F5104" w:rsidRPr="00C53785" w:rsidRDefault="007F5104" w:rsidP="007F5104">
            <w:pPr>
              <w:tabs>
                <w:tab w:val="left" w:pos="700"/>
                <w:tab w:val="left" w:pos="1152"/>
              </w:tabs>
              <w:jc w:val="center"/>
              <w:rPr>
                <w:rFonts w:ascii="Times New Roman" w:hAnsi="Times New Roman"/>
                <w:i/>
                <w:color w:val="000000"/>
                <w:sz w:val="26"/>
                <w:szCs w:val="26"/>
              </w:rPr>
            </w:pPr>
            <w:r>
              <w:rPr>
                <w:rFonts w:ascii="Times New Roman" w:hAnsi="Times New Roman"/>
                <w:i/>
                <w:color w:val="000000"/>
                <w:sz w:val="26"/>
                <w:szCs w:val="26"/>
              </w:rPr>
              <w:t>Hà Nội, n</w:t>
            </w:r>
            <w:r w:rsidRPr="00C53785">
              <w:rPr>
                <w:rFonts w:ascii="Times New Roman" w:hAnsi="Times New Roman"/>
                <w:i/>
                <w:color w:val="000000"/>
                <w:sz w:val="26"/>
                <w:szCs w:val="26"/>
              </w:rPr>
              <w:t xml:space="preserve">gày </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tháng </w:t>
            </w:r>
            <w:r w:rsidR="00056A19">
              <w:rPr>
                <w:rFonts w:ascii="Times New Roman" w:hAnsi="Times New Roman"/>
                <w:i/>
                <w:color w:val="000000"/>
                <w:sz w:val="26"/>
                <w:szCs w:val="26"/>
              </w:rPr>
              <w:t xml:space="preserve"> 7</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năm 202</w:t>
            </w:r>
            <w:r>
              <w:rPr>
                <w:rFonts w:ascii="Times New Roman" w:hAnsi="Times New Roman"/>
                <w:i/>
                <w:color w:val="000000"/>
                <w:sz w:val="26"/>
                <w:szCs w:val="26"/>
              </w:rPr>
              <w:t>6</w:t>
            </w:r>
          </w:p>
          <w:p w14:paraId="631D7214" w14:textId="77777777" w:rsidR="007F5104" w:rsidRPr="00C53785" w:rsidRDefault="007F5104" w:rsidP="007F5104">
            <w:pPr>
              <w:tabs>
                <w:tab w:val="left" w:pos="1152"/>
              </w:tabs>
              <w:rPr>
                <w:rFonts w:ascii="Times New Roman" w:hAnsi="Times New Roman"/>
                <w:i/>
                <w:iCs/>
                <w:color w:val="000000"/>
                <w:sz w:val="26"/>
                <w:szCs w:val="26"/>
              </w:rPr>
            </w:pPr>
          </w:p>
        </w:tc>
      </w:tr>
    </w:tbl>
    <w:p w14:paraId="4A5F44E5" w14:textId="77777777" w:rsidR="00D358B6" w:rsidRDefault="00D358B6" w:rsidP="007F5104">
      <w:pPr>
        <w:spacing w:after="120"/>
        <w:jc w:val="center"/>
        <w:rPr>
          <w:rFonts w:ascii="Times New Roman" w:hAnsi="Times New Roman"/>
          <w:b/>
          <w:color w:val="000000"/>
          <w:sz w:val="26"/>
          <w:szCs w:val="26"/>
        </w:rPr>
      </w:pPr>
    </w:p>
    <w:p w14:paraId="69455DFA" w14:textId="3E9DE4CC" w:rsidR="007F5104" w:rsidRPr="00C53785" w:rsidRDefault="007F5104" w:rsidP="007F5104">
      <w:pPr>
        <w:spacing w:after="120"/>
        <w:jc w:val="center"/>
        <w:rPr>
          <w:rFonts w:ascii="Times New Roman" w:hAnsi="Times New Roman"/>
          <w:b/>
          <w:color w:val="000000"/>
          <w:sz w:val="26"/>
          <w:szCs w:val="26"/>
        </w:rPr>
      </w:pPr>
      <w:r>
        <w:rPr>
          <w:rFonts w:ascii="Times New Roman" w:hAnsi="Times New Roman"/>
          <w:b/>
          <w:color w:val="000000"/>
          <w:sz w:val="26"/>
          <w:szCs w:val="26"/>
        </w:rPr>
        <w:t>PHIẾU</w:t>
      </w:r>
      <w:r w:rsidRPr="00C53785">
        <w:rPr>
          <w:rFonts w:ascii="Times New Roman" w:hAnsi="Times New Roman"/>
          <w:b/>
          <w:color w:val="000000"/>
          <w:sz w:val="26"/>
          <w:szCs w:val="26"/>
        </w:rPr>
        <w:t xml:space="preserve"> </w:t>
      </w:r>
      <w:r>
        <w:rPr>
          <w:rFonts w:ascii="Times New Roman" w:hAnsi="Times New Roman"/>
          <w:b/>
          <w:color w:val="000000"/>
          <w:sz w:val="26"/>
          <w:szCs w:val="26"/>
        </w:rPr>
        <w:t>XIN Ý KIẾN LÃNH ĐẠO CỤC</w:t>
      </w:r>
    </w:p>
    <w:p w14:paraId="2533250D" w14:textId="5A34E9DF" w:rsidR="007F5104" w:rsidRPr="00C53785" w:rsidRDefault="007F5104" w:rsidP="007F5104">
      <w:pPr>
        <w:spacing w:before="360" w:after="360"/>
        <w:jc w:val="center"/>
        <w:rPr>
          <w:rFonts w:ascii="Times New Roman" w:hAnsi="Times New Roman"/>
          <w:color w:val="000000"/>
          <w:sz w:val="26"/>
          <w:szCs w:val="26"/>
        </w:rPr>
      </w:pPr>
      <w:r w:rsidRPr="00C53785">
        <w:rPr>
          <w:rFonts w:ascii="Times New Roman" w:hAnsi="Times New Roman"/>
          <w:color w:val="000000"/>
          <w:sz w:val="26"/>
          <w:szCs w:val="26"/>
        </w:rPr>
        <w:t xml:space="preserve">Kính trình: Phó Cục trưởng </w:t>
      </w:r>
      <w:r>
        <w:rPr>
          <w:rFonts w:ascii="Times New Roman" w:hAnsi="Times New Roman"/>
          <w:color w:val="000000"/>
          <w:sz w:val="26"/>
          <w:szCs w:val="26"/>
        </w:rPr>
        <w:t>Nguyễn Mạnh Thắng</w:t>
      </w:r>
    </w:p>
    <w:p w14:paraId="36212669" w14:textId="5A6D41BA" w:rsidR="007F5104" w:rsidRPr="00FD1539" w:rsidRDefault="007F5104" w:rsidP="0089755F">
      <w:pPr>
        <w:pStyle w:val="ListParagraph"/>
        <w:widowControl/>
        <w:numPr>
          <w:ilvl w:val="0"/>
          <w:numId w:val="40"/>
        </w:numPr>
        <w:spacing w:after="60"/>
        <w:ind w:left="450" w:hanging="450"/>
        <w:jc w:val="both"/>
        <w:rPr>
          <w:rFonts w:ascii="Times New Roman" w:hAnsi="Times New Roman"/>
          <w:color w:val="000000"/>
          <w:sz w:val="26"/>
          <w:szCs w:val="26"/>
        </w:rPr>
      </w:pPr>
      <w:r w:rsidRPr="00FD1539">
        <w:rPr>
          <w:rFonts w:ascii="Times New Roman" w:hAnsi="Times New Roman"/>
          <w:color w:val="000000"/>
          <w:sz w:val="26"/>
          <w:szCs w:val="26"/>
        </w:rPr>
        <w:t>Cơ quan chủ trì: Phòng Quản lý, bảo trì.</w:t>
      </w:r>
    </w:p>
    <w:p w14:paraId="30CB56F3" w14:textId="12F9B839" w:rsidR="007F5104" w:rsidRPr="00FD1539" w:rsidRDefault="007F5104" w:rsidP="0089755F">
      <w:pPr>
        <w:widowControl/>
        <w:numPr>
          <w:ilvl w:val="0"/>
          <w:numId w:val="40"/>
        </w:numPr>
        <w:spacing w:after="60"/>
        <w:ind w:left="426" w:hanging="426"/>
        <w:jc w:val="both"/>
        <w:rPr>
          <w:rFonts w:ascii="Times New Roman" w:hAnsi="Times New Roman"/>
          <w:color w:val="000000"/>
          <w:sz w:val="26"/>
          <w:szCs w:val="26"/>
        </w:rPr>
      </w:pPr>
      <w:r w:rsidRPr="00FD1539">
        <w:rPr>
          <w:rFonts w:ascii="Times New Roman" w:hAnsi="Times New Roman"/>
          <w:color w:val="000000"/>
          <w:sz w:val="26"/>
          <w:szCs w:val="26"/>
        </w:rPr>
        <w:t>Nội dung xin ý</w:t>
      </w:r>
      <w:r w:rsidR="00FD1539" w:rsidRPr="00FD1539">
        <w:rPr>
          <w:rFonts w:ascii="Times New Roman" w:hAnsi="Times New Roman"/>
          <w:color w:val="000000"/>
          <w:sz w:val="26"/>
          <w:szCs w:val="26"/>
        </w:rPr>
        <w:t xml:space="preserve"> kiến</w:t>
      </w:r>
      <w:r w:rsidRPr="00FD1539">
        <w:rPr>
          <w:rFonts w:ascii="Times New Roman" w:hAnsi="Times New Roman"/>
          <w:color w:val="000000"/>
          <w:sz w:val="26"/>
          <w:szCs w:val="26"/>
        </w:rPr>
        <w:t>:</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5416"/>
        <w:gridCol w:w="1075"/>
        <w:gridCol w:w="1800"/>
      </w:tblGrid>
      <w:tr w:rsidR="001E1393" w:rsidRPr="00FD1539" w14:paraId="22DB1B95" w14:textId="77777777" w:rsidTr="007F5104">
        <w:trPr>
          <w:trHeight w:val="408"/>
          <w:tblHeader/>
        </w:trPr>
        <w:tc>
          <w:tcPr>
            <w:tcW w:w="709" w:type="dxa"/>
            <w:shd w:val="clear" w:color="auto" w:fill="auto"/>
            <w:vAlign w:val="center"/>
          </w:tcPr>
          <w:p w14:paraId="03D362BA" w14:textId="77777777" w:rsidR="001E1393" w:rsidRPr="00FD1539" w:rsidRDefault="001E1393" w:rsidP="001E1393">
            <w:pPr>
              <w:spacing w:before="60" w:after="60" w:line="360" w:lineRule="exact"/>
              <w:jc w:val="center"/>
              <w:rPr>
                <w:rFonts w:ascii="Times New Roman" w:hAnsi="Times New Roman"/>
                <w:b/>
                <w:sz w:val="26"/>
                <w:szCs w:val="26"/>
              </w:rPr>
            </w:pPr>
            <w:r w:rsidRPr="00FD1539">
              <w:rPr>
                <w:rFonts w:ascii="Times New Roman" w:hAnsi="Times New Roman"/>
                <w:b/>
                <w:sz w:val="26"/>
                <w:szCs w:val="26"/>
              </w:rPr>
              <w:t>TT</w:t>
            </w:r>
          </w:p>
        </w:tc>
        <w:tc>
          <w:tcPr>
            <w:tcW w:w="5416" w:type="dxa"/>
            <w:shd w:val="clear" w:color="auto" w:fill="auto"/>
            <w:vAlign w:val="center"/>
          </w:tcPr>
          <w:p w14:paraId="5F7F20C2" w14:textId="454344F7" w:rsidR="001E1393" w:rsidRPr="00FD1539" w:rsidRDefault="001E1393" w:rsidP="001E1393">
            <w:pPr>
              <w:spacing w:before="60" w:after="60" w:line="360" w:lineRule="exact"/>
              <w:jc w:val="center"/>
              <w:rPr>
                <w:rFonts w:ascii="Times New Roman" w:hAnsi="Times New Roman"/>
                <w:b/>
                <w:sz w:val="26"/>
                <w:szCs w:val="26"/>
                <w:lang w:val="nl-NL"/>
              </w:rPr>
            </w:pPr>
            <w:r w:rsidRPr="00FD1539">
              <w:rPr>
                <w:rFonts w:ascii="Times New Roman" w:hAnsi="Times New Roman"/>
                <w:b/>
                <w:sz w:val="26"/>
                <w:szCs w:val="26"/>
                <w:lang w:val="nl-NL"/>
              </w:rPr>
              <w:t>Nội dung</w:t>
            </w:r>
          </w:p>
        </w:tc>
        <w:tc>
          <w:tcPr>
            <w:tcW w:w="1075" w:type="dxa"/>
            <w:shd w:val="clear" w:color="auto" w:fill="auto"/>
            <w:vAlign w:val="center"/>
          </w:tcPr>
          <w:p w14:paraId="2B188C3E" w14:textId="29EFE144" w:rsidR="001E1393" w:rsidRPr="00FD1539" w:rsidRDefault="001E1393" w:rsidP="001E1393">
            <w:pPr>
              <w:spacing w:before="60" w:after="60" w:line="360" w:lineRule="exact"/>
              <w:jc w:val="center"/>
              <w:rPr>
                <w:rFonts w:ascii="Times New Roman" w:hAnsi="Times New Roman"/>
                <w:b/>
                <w:sz w:val="26"/>
                <w:szCs w:val="26"/>
              </w:rPr>
            </w:pPr>
            <w:r w:rsidRPr="00FD1539">
              <w:rPr>
                <w:rFonts w:ascii="Times New Roman" w:hAnsi="Times New Roman"/>
                <w:b/>
                <w:sz w:val="26"/>
                <w:szCs w:val="26"/>
              </w:rPr>
              <w:t>Đồng ý</w:t>
            </w:r>
          </w:p>
        </w:tc>
        <w:tc>
          <w:tcPr>
            <w:tcW w:w="1800" w:type="dxa"/>
            <w:vAlign w:val="center"/>
          </w:tcPr>
          <w:p w14:paraId="67C8F13A" w14:textId="3F496105" w:rsidR="001E1393" w:rsidRPr="00FD1539" w:rsidRDefault="001E1393" w:rsidP="001E1393">
            <w:pPr>
              <w:spacing w:before="60" w:after="60" w:line="360" w:lineRule="exact"/>
              <w:jc w:val="center"/>
              <w:rPr>
                <w:rFonts w:ascii="Times New Roman" w:hAnsi="Times New Roman"/>
                <w:b/>
                <w:sz w:val="26"/>
                <w:szCs w:val="26"/>
              </w:rPr>
            </w:pPr>
            <w:r>
              <w:rPr>
                <w:rFonts w:ascii="Times New Roman" w:hAnsi="Times New Roman"/>
                <w:b/>
                <w:sz w:val="26"/>
                <w:szCs w:val="26"/>
              </w:rPr>
              <w:t>Không đồng ý</w:t>
            </w:r>
          </w:p>
        </w:tc>
      </w:tr>
      <w:tr w:rsidR="001E1393" w:rsidRPr="00FD1539" w14:paraId="4CB3E213" w14:textId="77777777" w:rsidTr="007F5104">
        <w:trPr>
          <w:trHeight w:val="408"/>
          <w:tblHeader/>
        </w:trPr>
        <w:tc>
          <w:tcPr>
            <w:tcW w:w="709" w:type="dxa"/>
            <w:shd w:val="clear" w:color="auto" w:fill="auto"/>
            <w:vAlign w:val="center"/>
          </w:tcPr>
          <w:p w14:paraId="4ABDF0FB" w14:textId="77777777" w:rsidR="001E1393" w:rsidRPr="00FD1539" w:rsidRDefault="001E1393" w:rsidP="001E1393">
            <w:pPr>
              <w:widowControl/>
              <w:spacing w:before="60" w:after="60" w:line="360" w:lineRule="exact"/>
              <w:jc w:val="center"/>
              <w:rPr>
                <w:rFonts w:ascii="Times New Roman" w:hAnsi="Times New Roman"/>
                <w:sz w:val="26"/>
                <w:szCs w:val="26"/>
              </w:rPr>
            </w:pPr>
            <w:r w:rsidRPr="00FD1539">
              <w:rPr>
                <w:rFonts w:ascii="Times New Roman" w:hAnsi="Times New Roman"/>
                <w:sz w:val="26"/>
                <w:szCs w:val="26"/>
              </w:rPr>
              <w:t>1</w:t>
            </w:r>
          </w:p>
        </w:tc>
        <w:tc>
          <w:tcPr>
            <w:tcW w:w="5416" w:type="dxa"/>
            <w:shd w:val="clear" w:color="auto" w:fill="auto"/>
            <w:vAlign w:val="center"/>
          </w:tcPr>
          <w:p w14:paraId="73D29C74" w14:textId="2E7FCE4B" w:rsidR="001E1393" w:rsidRPr="00FD1539" w:rsidRDefault="001E1393" w:rsidP="001E1393">
            <w:pPr>
              <w:spacing w:before="60" w:after="60" w:line="360" w:lineRule="exact"/>
              <w:jc w:val="both"/>
              <w:rPr>
                <w:sz w:val="26"/>
                <w:szCs w:val="26"/>
              </w:rPr>
            </w:pPr>
            <w:r>
              <w:rPr>
                <w:rFonts w:ascii="Times New Roman" w:hAnsi="Times New Roman"/>
                <w:spacing w:val="-2"/>
                <w:sz w:val="23"/>
                <w:szCs w:val="23"/>
              </w:rPr>
              <w:t>Xin ý kiến mẫu sổ sách và cơ sở dữ liệu trong công tác quản lý, bảo dưỡng để thực hiện công tác chuyển đổi số trong quản lý, vận hành, khai thác và bảo trì kết cấu hạ tầng đường bộ (gửi kèm tài liệu)</w:t>
            </w:r>
          </w:p>
        </w:tc>
        <w:tc>
          <w:tcPr>
            <w:tcW w:w="1075" w:type="dxa"/>
            <w:shd w:val="clear" w:color="auto" w:fill="auto"/>
            <w:vAlign w:val="center"/>
          </w:tcPr>
          <w:p w14:paraId="71C91515" w14:textId="77777777" w:rsidR="001E1393" w:rsidRPr="00FD1539" w:rsidRDefault="001E1393" w:rsidP="001E1393">
            <w:pPr>
              <w:spacing w:before="60" w:after="60" w:line="360" w:lineRule="exact"/>
              <w:jc w:val="center"/>
              <w:rPr>
                <w:sz w:val="26"/>
                <w:szCs w:val="26"/>
              </w:rPr>
            </w:pPr>
          </w:p>
        </w:tc>
        <w:tc>
          <w:tcPr>
            <w:tcW w:w="1800" w:type="dxa"/>
            <w:vAlign w:val="center"/>
          </w:tcPr>
          <w:p w14:paraId="4A3ACC13" w14:textId="77777777" w:rsidR="001E1393" w:rsidRPr="00FD1539" w:rsidRDefault="001E1393" w:rsidP="001E1393">
            <w:pPr>
              <w:spacing w:before="60" w:after="60" w:line="360" w:lineRule="exact"/>
              <w:rPr>
                <w:b/>
                <w:sz w:val="26"/>
                <w:szCs w:val="26"/>
              </w:rPr>
            </w:pPr>
          </w:p>
        </w:tc>
      </w:tr>
    </w:tbl>
    <w:p w14:paraId="2BF4BF55" w14:textId="77777777" w:rsidR="007F5104" w:rsidRPr="00FD1539" w:rsidRDefault="007F5104" w:rsidP="007F5104">
      <w:pPr>
        <w:widowControl/>
        <w:spacing w:after="60"/>
        <w:jc w:val="both"/>
        <w:rPr>
          <w:rFonts w:ascii="Times New Roman" w:hAnsi="Times New Roman"/>
          <w:color w:val="000000"/>
          <w:sz w:val="26"/>
          <w:szCs w:val="26"/>
        </w:rPr>
      </w:pPr>
    </w:p>
    <w:p w14:paraId="675CDDD8" w14:textId="2EACEFA7" w:rsidR="007F5104" w:rsidRPr="00FD1539" w:rsidRDefault="00056A19" w:rsidP="001E1393">
      <w:pPr>
        <w:pStyle w:val="ListParagraph"/>
        <w:numPr>
          <w:ilvl w:val="0"/>
          <w:numId w:val="40"/>
        </w:numPr>
        <w:spacing w:before="120"/>
        <w:ind w:left="450" w:hanging="450"/>
        <w:rPr>
          <w:rFonts w:ascii="Times New Roman" w:hAnsi="Times New Roman"/>
          <w:sz w:val="26"/>
          <w:szCs w:val="26"/>
        </w:rPr>
      </w:pPr>
      <w:r w:rsidRPr="00FD1539">
        <w:rPr>
          <w:rFonts w:ascii="Times New Roman" w:hAnsi="Times New Roman"/>
          <w:b/>
          <w:sz w:val="26"/>
          <w:szCs w:val="26"/>
        </w:rPr>
        <w:t>Ý kiến</w:t>
      </w:r>
      <w:r>
        <w:rPr>
          <w:rFonts w:ascii="Times New Roman" w:hAnsi="Times New Roman"/>
          <w:b/>
          <w:sz w:val="26"/>
          <w:szCs w:val="26"/>
        </w:rPr>
        <w:t xml:space="preserve"> </w:t>
      </w:r>
      <w:r w:rsidR="001E1393">
        <w:rPr>
          <w:rFonts w:ascii="Times New Roman" w:hAnsi="Times New Roman"/>
          <w:b/>
          <w:sz w:val="26"/>
          <w:szCs w:val="26"/>
        </w:rPr>
        <w:t>khác</w:t>
      </w:r>
      <w:r w:rsidRPr="00FD1539">
        <w:rPr>
          <w:rFonts w:ascii="Times New Roman" w:hAnsi="Times New Roman"/>
          <w:b/>
          <w:sz w:val="26"/>
          <w:szCs w:val="26"/>
        </w:rPr>
        <w:t xml:space="preserve"> </w:t>
      </w:r>
      <w:r w:rsidRPr="00FD1539">
        <w:rPr>
          <w:rFonts w:ascii="Times New Roman" w:hAnsi="Times New Roman"/>
          <w:sz w:val="26"/>
          <w:szCs w:val="26"/>
        </w:rPr>
        <w:t>(nếu có):</w:t>
      </w:r>
    </w:p>
    <w:p w14:paraId="70B7899F" w14:textId="2EB42D32" w:rsidR="007F5104" w:rsidRPr="00FD1539" w:rsidRDefault="007F5104" w:rsidP="00FD1539">
      <w:pPr>
        <w:widowControl/>
        <w:spacing w:before="120" w:after="120"/>
        <w:ind w:left="426"/>
        <w:jc w:val="both"/>
        <w:rPr>
          <w:rFonts w:ascii="Times New Roman" w:hAnsi="Times New Roman"/>
          <w:color w:val="000000"/>
          <w:sz w:val="26"/>
          <w:szCs w:val="26"/>
        </w:rPr>
      </w:pPr>
      <w:r w:rsidRPr="00FD1539">
        <w:rPr>
          <w:rFonts w:ascii="Times New Roman" w:hAnsi="Times New Roman"/>
          <w:sz w:val="26"/>
          <w:szCs w:val="26"/>
        </w:rPr>
        <w:t>………………………………………………………………………………………………………………………………………………………………………………………………………………………………………………………………………………………………………………………………………………………………………………………………………………………………………………………………………………………………………………………………………………………………………………………………………………………………………………………………………………………………………………………………………………………………………………………………………………………………………………………………………………………………</w:t>
      </w:r>
      <w:r w:rsidR="00FD1539">
        <w:rPr>
          <w:rFonts w:ascii="Times New Roman" w:hAnsi="Times New Roman"/>
          <w:sz w:val="26"/>
          <w:szCs w:val="26"/>
        </w:rPr>
        <w:t>………………</w:t>
      </w:r>
    </w:p>
    <w:p w14:paraId="25D950D7" w14:textId="77777777" w:rsidR="007F5104" w:rsidRPr="00C53785" w:rsidRDefault="007F5104" w:rsidP="007F5104">
      <w:pPr>
        <w:widowControl/>
        <w:spacing w:after="60"/>
        <w:ind w:left="426"/>
        <w:jc w:val="both"/>
        <w:rPr>
          <w:rFonts w:ascii="Times New Roman" w:hAnsi="Times New Roman"/>
          <w:color w:val="000000"/>
        </w:rPr>
      </w:pPr>
    </w:p>
    <w:tbl>
      <w:tblPr>
        <w:tblW w:w="9668" w:type="dxa"/>
        <w:tblInd w:w="-34" w:type="dxa"/>
        <w:tblLook w:val="04A0" w:firstRow="1" w:lastRow="0" w:firstColumn="1" w:lastColumn="0" w:noHBand="0" w:noVBand="1"/>
      </w:tblPr>
      <w:tblGrid>
        <w:gridCol w:w="3290"/>
        <w:gridCol w:w="6378"/>
      </w:tblGrid>
      <w:tr w:rsidR="007F5104" w:rsidRPr="00C53785" w14:paraId="535F27B1" w14:textId="77777777" w:rsidTr="007F5104">
        <w:trPr>
          <w:trHeight w:val="1305"/>
        </w:trPr>
        <w:tc>
          <w:tcPr>
            <w:tcW w:w="3290" w:type="dxa"/>
          </w:tcPr>
          <w:p w14:paraId="1CFF2086" w14:textId="77777777" w:rsidR="007F5104" w:rsidRPr="00C53785" w:rsidRDefault="007F5104" w:rsidP="007F5104">
            <w:pPr>
              <w:tabs>
                <w:tab w:val="left" w:pos="1060"/>
              </w:tabs>
              <w:jc w:val="center"/>
              <w:rPr>
                <w:rFonts w:ascii="Times New Roman" w:hAnsi="Times New Roman"/>
                <w:color w:val="000000"/>
                <w:sz w:val="26"/>
                <w:szCs w:val="26"/>
              </w:rPr>
            </w:pPr>
          </w:p>
        </w:tc>
        <w:tc>
          <w:tcPr>
            <w:tcW w:w="6378" w:type="dxa"/>
          </w:tcPr>
          <w:p w14:paraId="70487673" w14:textId="77777777" w:rsidR="00D358B6"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KT. TRƯỞNG PHÒNG </w:t>
            </w:r>
          </w:p>
          <w:p w14:paraId="26F500BB" w14:textId="77777777" w:rsidR="00D358B6" w:rsidRPr="00C53785"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PHÓ TRƯỞNG PHÒNG </w:t>
            </w:r>
          </w:p>
          <w:p w14:paraId="2029CF97" w14:textId="77777777" w:rsidR="00D358B6" w:rsidRDefault="00D358B6" w:rsidP="00D358B6">
            <w:pPr>
              <w:tabs>
                <w:tab w:val="left" w:pos="700"/>
                <w:tab w:val="left" w:pos="1152"/>
              </w:tabs>
              <w:jc w:val="center"/>
              <w:rPr>
                <w:rFonts w:ascii="Times New Roman" w:hAnsi="Times New Roman"/>
                <w:color w:val="000000"/>
                <w:sz w:val="26"/>
                <w:szCs w:val="26"/>
              </w:rPr>
            </w:pPr>
          </w:p>
          <w:p w14:paraId="7F0D9C88" w14:textId="77777777" w:rsidR="00D358B6" w:rsidRDefault="00D358B6" w:rsidP="00D358B6">
            <w:pPr>
              <w:tabs>
                <w:tab w:val="left" w:pos="700"/>
                <w:tab w:val="left" w:pos="1152"/>
              </w:tabs>
              <w:jc w:val="center"/>
              <w:rPr>
                <w:rFonts w:ascii="Times New Roman" w:hAnsi="Times New Roman"/>
                <w:color w:val="000000"/>
                <w:sz w:val="26"/>
                <w:szCs w:val="26"/>
              </w:rPr>
            </w:pPr>
          </w:p>
          <w:p w14:paraId="483B14F4"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1D9F9EBF" w14:textId="77777777" w:rsidR="00D358B6" w:rsidRDefault="00D358B6" w:rsidP="00D358B6">
            <w:pPr>
              <w:tabs>
                <w:tab w:val="left" w:pos="700"/>
                <w:tab w:val="left" w:pos="1152"/>
              </w:tabs>
              <w:jc w:val="center"/>
              <w:rPr>
                <w:rFonts w:ascii="Times New Roman" w:hAnsi="Times New Roman"/>
                <w:color w:val="000000"/>
                <w:sz w:val="26"/>
                <w:szCs w:val="26"/>
              </w:rPr>
            </w:pPr>
          </w:p>
          <w:p w14:paraId="0F99D184"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1B077D69"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4543C165" w14:textId="0962F16D" w:rsidR="007F5104" w:rsidRPr="00F729D1" w:rsidRDefault="00D358B6" w:rsidP="00D358B6">
            <w:pPr>
              <w:tabs>
                <w:tab w:val="left" w:pos="700"/>
                <w:tab w:val="left" w:pos="1152"/>
              </w:tabs>
              <w:jc w:val="center"/>
              <w:rPr>
                <w:rFonts w:ascii="Times New Roman" w:hAnsi="Times New Roman"/>
                <w:b/>
                <w:color w:val="000000"/>
                <w:sz w:val="26"/>
                <w:szCs w:val="26"/>
              </w:rPr>
            </w:pPr>
            <w:r w:rsidRPr="00F729D1">
              <w:rPr>
                <w:rFonts w:ascii="Times New Roman" w:hAnsi="Times New Roman"/>
                <w:b/>
                <w:color w:val="000000"/>
                <w:sz w:val="26"/>
                <w:szCs w:val="26"/>
              </w:rPr>
              <w:t>Nguyễn Đức Tường</w:t>
            </w:r>
          </w:p>
        </w:tc>
      </w:tr>
    </w:tbl>
    <w:p w14:paraId="04828FA4" w14:textId="77777777" w:rsidR="007F5104" w:rsidRDefault="007F5104" w:rsidP="007F5104">
      <w:pPr>
        <w:rPr>
          <w:rFonts w:ascii="Times New Roman" w:hAnsi="Times New Roman"/>
          <w:sz w:val="8"/>
          <w:szCs w:val="8"/>
          <w:lang w:val="sv-SE"/>
        </w:rPr>
      </w:pPr>
    </w:p>
    <w:p w14:paraId="1FCD2DFE" w14:textId="77777777" w:rsidR="007F5104" w:rsidRDefault="007F5104" w:rsidP="007F5104">
      <w:pPr>
        <w:rPr>
          <w:rFonts w:ascii="Times New Roman" w:hAnsi="Times New Roman"/>
          <w:sz w:val="8"/>
          <w:szCs w:val="8"/>
          <w:lang w:val="sv-SE"/>
        </w:rPr>
      </w:pPr>
    </w:p>
    <w:p w14:paraId="1D6A3195" w14:textId="77777777" w:rsidR="007F5104" w:rsidRDefault="007F5104" w:rsidP="007F5104">
      <w:pPr>
        <w:rPr>
          <w:rFonts w:ascii="Times New Roman" w:hAnsi="Times New Roman"/>
          <w:sz w:val="8"/>
          <w:szCs w:val="8"/>
          <w:lang w:val="sv-SE"/>
        </w:rPr>
      </w:pPr>
    </w:p>
    <w:p w14:paraId="0DFCDF79" w14:textId="77777777" w:rsidR="007F5104" w:rsidRDefault="007F5104" w:rsidP="007F5104">
      <w:pPr>
        <w:rPr>
          <w:rFonts w:ascii="Times New Roman" w:hAnsi="Times New Roman"/>
          <w:sz w:val="8"/>
          <w:szCs w:val="8"/>
          <w:lang w:val="sv-SE"/>
        </w:rPr>
      </w:pPr>
    </w:p>
    <w:p w14:paraId="3915DD3B" w14:textId="77777777" w:rsidR="007F5104" w:rsidRDefault="007F5104" w:rsidP="007F5104">
      <w:pPr>
        <w:rPr>
          <w:rFonts w:ascii="Times New Roman" w:hAnsi="Times New Roman"/>
          <w:sz w:val="8"/>
          <w:szCs w:val="8"/>
          <w:lang w:val="sv-SE"/>
        </w:rPr>
      </w:pPr>
    </w:p>
    <w:p w14:paraId="16D4E3B9" w14:textId="77777777" w:rsidR="007F5104" w:rsidRDefault="007F5104" w:rsidP="007F5104">
      <w:pPr>
        <w:rPr>
          <w:rFonts w:ascii="Times New Roman" w:hAnsi="Times New Roman"/>
          <w:sz w:val="8"/>
          <w:szCs w:val="8"/>
          <w:lang w:val="sv-SE"/>
        </w:rPr>
      </w:pPr>
    </w:p>
    <w:p w14:paraId="4826638F" w14:textId="77777777" w:rsidR="002112DE" w:rsidRPr="00C53785" w:rsidRDefault="002112DE" w:rsidP="002112DE">
      <w:pPr>
        <w:spacing w:line="252" w:lineRule="auto"/>
        <w:jc w:val="center"/>
        <w:rPr>
          <w:rFonts w:ascii="Times New Roman" w:hAnsi="Times New Roman"/>
          <w:color w:val="000000"/>
          <w:lang w:val="es-ES"/>
        </w:rPr>
      </w:pPr>
    </w:p>
    <w:p w14:paraId="03C63D4B" w14:textId="77777777" w:rsidR="002112DE" w:rsidRPr="00C53785" w:rsidRDefault="002112DE" w:rsidP="002112DE">
      <w:pPr>
        <w:rPr>
          <w:rFonts w:ascii="Times New Roman" w:hAnsi="Times New Roman"/>
          <w:color w:val="000000"/>
        </w:rPr>
      </w:pPr>
    </w:p>
    <w:p w14:paraId="672A1FA4" w14:textId="77777777" w:rsidR="002112DE" w:rsidRDefault="002112DE" w:rsidP="002112DE">
      <w:pPr>
        <w:rPr>
          <w:rFonts w:ascii="Times New Roman" w:hAnsi="Times New Roman"/>
          <w:sz w:val="8"/>
          <w:szCs w:val="8"/>
          <w:lang w:val="sv-SE"/>
        </w:rPr>
      </w:pPr>
    </w:p>
    <w:p w14:paraId="560CB5A9" w14:textId="77777777" w:rsidR="002112DE" w:rsidRDefault="002112DE" w:rsidP="002112DE">
      <w:pPr>
        <w:rPr>
          <w:rFonts w:ascii="Times New Roman" w:hAnsi="Times New Roman"/>
          <w:sz w:val="8"/>
          <w:szCs w:val="8"/>
          <w:lang w:val="sv-SE"/>
        </w:rPr>
      </w:pPr>
    </w:p>
    <w:p w14:paraId="40A2017E" w14:textId="77777777" w:rsidR="002112DE" w:rsidRDefault="002112DE" w:rsidP="002112DE">
      <w:pPr>
        <w:rPr>
          <w:rFonts w:ascii="Times New Roman" w:hAnsi="Times New Roman"/>
          <w:sz w:val="8"/>
          <w:szCs w:val="8"/>
          <w:lang w:val="sv-SE"/>
        </w:rPr>
      </w:pPr>
    </w:p>
    <w:p w14:paraId="2220043C" w14:textId="77777777" w:rsidR="002112DE" w:rsidRDefault="002112DE" w:rsidP="002112DE">
      <w:pPr>
        <w:rPr>
          <w:rFonts w:ascii="Times New Roman" w:hAnsi="Times New Roman"/>
          <w:sz w:val="8"/>
          <w:szCs w:val="8"/>
          <w:lang w:val="sv-SE"/>
        </w:rPr>
      </w:pPr>
    </w:p>
    <w:tbl>
      <w:tblPr>
        <w:tblpPr w:leftFromText="180" w:rightFromText="180" w:vertAnchor="text" w:horzAnchor="margin" w:tblpX="-568" w:tblpY="41"/>
        <w:tblW w:w="10173" w:type="dxa"/>
        <w:tblLook w:val="01E0" w:firstRow="1" w:lastRow="1" w:firstColumn="1" w:lastColumn="1" w:noHBand="0" w:noVBand="0"/>
      </w:tblPr>
      <w:tblGrid>
        <w:gridCol w:w="4503"/>
        <w:gridCol w:w="5670"/>
      </w:tblGrid>
      <w:tr w:rsidR="007F5104" w:rsidRPr="00C53785" w14:paraId="658C6434" w14:textId="77777777" w:rsidTr="007F5104">
        <w:trPr>
          <w:trHeight w:val="848"/>
        </w:trPr>
        <w:tc>
          <w:tcPr>
            <w:tcW w:w="4503" w:type="dxa"/>
            <w:tcBorders>
              <w:top w:val="nil"/>
              <w:left w:val="nil"/>
              <w:bottom w:val="nil"/>
              <w:right w:val="nil"/>
            </w:tcBorders>
          </w:tcPr>
          <w:p w14:paraId="2D3B8DE0" w14:textId="77777777" w:rsidR="007F5104" w:rsidRPr="004107D6" w:rsidRDefault="007F5104" w:rsidP="007F5104">
            <w:pPr>
              <w:tabs>
                <w:tab w:val="left" w:pos="1152"/>
              </w:tabs>
              <w:jc w:val="center"/>
              <w:rPr>
                <w:rFonts w:ascii="Times New Roman" w:hAnsi="Times New Roman"/>
                <w:bCs/>
                <w:color w:val="000000"/>
                <w:sz w:val="26"/>
                <w:szCs w:val="26"/>
              </w:rPr>
            </w:pPr>
            <w:r w:rsidRPr="00C53785">
              <w:rPr>
                <w:rFonts w:ascii="Times New Roman" w:hAnsi="Times New Roman"/>
                <w:color w:val="000000"/>
                <w:spacing w:val="-4"/>
                <w:sz w:val="26"/>
                <w:szCs w:val="26"/>
              </w:rPr>
              <w:lastRenderedPageBreak/>
              <w:br w:type="page"/>
            </w:r>
            <w:r w:rsidRPr="004107D6">
              <w:rPr>
                <w:rFonts w:ascii="Times New Roman" w:hAnsi="Times New Roman"/>
                <w:bCs/>
                <w:color w:val="000000"/>
                <w:sz w:val="26"/>
                <w:szCs w:val="26"/>
              </w:rPr>
              <w:t>CỤC ĐƯỜNG BỘ VIỆT NAM</w:t>
            </w:r>
          </w:p>
          <w:p w14:paraId="60BE8FC2" w14:textId="77777777" w:rsidR="007F5104" w:rsidRPr="00C53785" w:rsidRDefault="007F5104" w:rsidP="007F5104">
            <w:pPr>
              <w:jc w:val="center"/>
              <w:rPr>
                <w:rFonts w:ascii="Times New Roman" w:hAnsi="Times New Roman"/>
                <w:b/>
                <w:bCs/>
                <w:color w:val="000000"/>
                <w:sz w:val="26"/>
                <w:szCs w:val="26"/>
              </w:rPr>
            </w:pPr>
            <w:r>
              <w:rPr>
                <w:rFonts w:ascii="Times New Roman" w:hAnsi="Times New Roman"/>
                <w:b/>
                <w:bCs/>
                <w:color w:val="000000"/>
                <w:sz w:val="26"/>
                <w:szCs w:val="26"/>
              </w:rPr>
              <w:t>PHÒNG QUẢN LÝ, BẢO TRÌ</w:t>
            </w:r>
          </w:p>
          <w:p w14:paraId="099DE6F6" w14:textId="77777777" w:rsidR="007F5104" w:rsidRPr="00C53785" w:rsidRDefault="007F5104" w:rsidP="007F5104">
            <w:pPr>
              <w:tabs>
                <w:tab w:val="left" w:pos="1152"/>
              </w:tabs>
              <w:jc w:val="center"/>
              <w:rPr>
                <w:rFonts w:ascii="Times New Roman" w:hAnsi="Times New Roman"/>
                <w:color w:val="000000"/>
                <w:sz w:val="26"/>
                <w:szCs w:val="26"/>
              </w:rPr>
            </w:pPr>
            <w:r w:rsidRPr="00C53785">
              <w:rPr>
                <w:rFonts w:ascii="Times New Roman" w:hAnsi="Times New Roman"/>
              </w:rPr>
              <mc:AlternateContent>
                <mc:Choice Requires="wps">
                  <w:drawing>
                    <wp:anchor distT="4294967295" distB="4294967295" distL="114300" distR="114300" simplePos="0" relativeHeight="251752960" behindDoc="0" locked="0" layoutInCell="1" allowOverlap="1" wp14:anchorId="20FEE999" wp14:editId="6E5454F7">
                      <wp:simplePos x="0" y="0"/>
                      <wp:positionH relativeFrom="column">
                        <wp:posOffset>843651</wp:posOffset>
                      </wp:positionH>
                      <wp:positionV relativeFrom="paragraph">
                        <wp:posOffset>11430</wp:posOffset>
                      </wp:positionV>
                      <wp:extent cx="1038225" cy="0"/>
                      <wp:effectExtent l="0" t="0" r="28575" b="19050"/>
                      <wp:wrapNone/>
                      <wp:docPr id="1876497739"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82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D0D3380" id="Straight Connector 21" o:spid="_x0000_s1026" style="position:absolute;flip:y;z-index:251752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5pt,.9pt" to="148.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"/>
                  </w:pict>
                </mc:Fallback>
              </mc:AlternateContent>
            </w:r>
          </w:p>
          <w:p w14:paraId="09B22AE9" w14:textId="77777777" w:rsidR="007F5104" w:rsidRPr="00C53785" w:rsidRDefault="007F5104" w:rsidP="007F5104">
            <w:pPr>
              <w:tabs>
                <w:tab w:val="left" w:pos="1152"/>
              </w:tabs>
              <w:jc w:val="center"/>
              <w:rPr>
                <w:rFonts w:ascii="Times New Roman" w:hAnsi="Times New Roman"/>
                <w:color w:val="000000"/>
                <w:sz w:val="26"/>
                <w:szCs w:val="26"/>
              </w:rPr>
            </w:pPr>
            <w:r>
              <w:rPr>
                <w:rFonts w:ascii="Times New Roman" w:hAnsi="Times New Roman"/>
                <w:color w:val="000000"/>
                <w:sz w:val="26"/>
                <w:szCs w:val="26"/>
              </w:rPr>
              <w:t>Số:......./QLBT</w:t>
            </w:r>
          </w:p>
        </w:tc>
        <w:tc>
          <w:tcPr>
            <w:tcW w:w="5670" w:type="dxa"/>
            <w:tcBorders>
              <w:top w:val="nil"/>
              <w:left w:val="nil"/>
              <w:bottom w:val="nil"/>
              <w:right w:val="nil"/>
            </w:tcBorders>
          </w:tcPr>
          <w:p w14:paraId="1324E152" w14:textId="77777777" w:rsidR="007F5104" w:rsidRPr="00C53785" w:rsidRDefault="007F5104" w:rsidP="007F5104">
            <w:pPr>
              <w:tabs>
                <w:tab w:val="left" w:pos="1152"/>
              </w:tabs>
              <w:ind w:left="-114"/>
              <w:jc w:val="center"/>
              <w:rPr>
                <w:rFonts w:ascii="Times New Roman" w:hAnsi="Times New Roman"/>
                <w:b/>
                <w:bCs/>
                <w:color w:val="000000"/>
                <w:sz w:val="26"/>
                <w:szCs w:val="26"/>
              </w:rPr>
            </w:pPr>
            <w:r w:rsidRPr="00C53785">
              <w:rPr>
                <w:rFonts w:ascii="Times New Roman" w:hAnsi="Times New Roman"/>
                <w:b/>
                <w:bCs/>
                <w:color w:val="000000"/>
                <w:sz w:val="26"/>
                <w:szCs w:val="26"/>
              </w:rPr>
              <w:t>CỘNG HÒA XÃ HỘI CHỦ NGHĨA VIỆT NAM</w:t>
            </w:r>
          </w:p>
          <w:p w14:paraId="08E4D4DE" w14:textId="77777777" w:rsidR="007F5104" w:rsidRPr="00C53785" w:rsidRDefault="007F5104" w:rsidP="007F5104">
            <w:pPr>
              <w:tabs>
                <w:tab w:val="left" w:pos="1152"/>
              </w:tabs>
              <w:jc w:val="center"/>
              <w:rPr>
                <w:rFonts w:ascii="Times New Roman" w:hAnsi="Times New Roman"/>
                <w:b/>
                <w:bCs/>
                <w:color w:val="000000"/>
                <w:sz w:val="26"/>
                <w:szCs w:val="26"/>
              </w:rPr>
            </w:pPr>
            <w:r w:rsidRPr="00C53785">
              <w:rPr>
                <w:rFonts w:ascii="Times New Roman" w:hAnsi="Times New Roman"/>
                <w:b/>
                <w:bCs/>
                <w:color w:val="000000"/>
                <w:sz w:val="26"/>
                <w:szCs w:val="26"/>
              </w:rPr>
              <w:t>Độc lập - Tự do - Hạnh Phúc</w:t>
            </w:r>
          </w:p>
          <w:p w14:paraId="4DC70677" w14:textId="77777777" w:rsidR="007F5104" w:rsidRPr="00C53785" w:rsidRDefault="007F5104" w:rsidP="007F5104">
            <w:pPr>
              <w:tabs>
                <w:tab w:val="left" w:pos="700"/>
                <w:tab w:val="left" w:pos="1152"/>
              </w:tabs>
              <w:jc w:val="center"/>
              <w:rPr>
                <w:rFonts w:ascii="Times New Roman" w:hAnsi="Times New Roman"/>
                <w:i/>
                <w:color w:val="000000"/>
                <w:sz w:val="26"/>
                <w:szCs w:val="26"/>
              </w:rPr>
            </w:pPr>
            <w:r w:rsidRPr="00C53785">
              <w:rPr>
                <w:rFonts w:ascii="Times New Roman" w:hAnsi="Times New Roman"/>
              </w:rPr>
              <mc:AlternateContent>
                <mc:Choice Requires="wps">
                  <w:drawing>
                    <wp:anchor distT="4294967295" distB="4294967295" distL="114300" distR="114300" simplePos="0" relativeHeight="251751936" behindDoc="0" locked="0" layoutInCell="1" allowOverlap="1" wp14:anchorId="344C8563" wp14:editId="76A5F1F7">
                      <wp:simplePos x="0" y="0"/>
                      <wp:positionH relativeFrom="column">
                        <wp:posOffset>725170</wp:posOffset>
                      </wp:positionH>
                      <wp:positionV relativeFrom="paragraph">
                        <wp:posOffset>21589</wp:posOffset>
                      </wp:positionV>
                      <wp:extent cx="2000250" cy="0"/>
                      <wp:effectExtent l="0" t="0" r="0" b="0"/>
                      <wp:wrapNone/>
                      <wp:docPr id="1876497740"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7DFB37E" id="Straight Connector 19" o:spid="_x0000_s1026" style="position:absolute;z-index:251751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pt,1.7pt" to="214.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"/>
                  </w:pict>
                </mc:Fallback>
              </mc:AlternateContent>
            </w:r>
          </w:p>
          <w:p w14:paraId="674FD773" w14:textId="3E274742" w:rsidR="007F5104" w:rsidRPr="00C53785" w:rsidRDefault="007F5104" w:rsidP="007F5104">
            <w:pPr>
              <w:tabs>
                <w:tab w:val="left" w:pos="700"/>
                <w:tab w:val="left" w:pos="1152"/>
              </w:tabs>
              <w:jc w:val="center"/>
              <w:rPr>
                <w:rFonts w:ascii="Times New Roman" w:hAnsi="Times New Roman"/>
                <w:i/>
                <w:color w:val="000000"/>
                <w:sz w:val="26"/>
                <w:szCs w:val="26"/>
              </w:rPr>
            </w:pPr>
            <w:r>
              <w:rPr>
                <w:rFonts w:ascii="Times New Roman" w:hAnsi="Times New Roman"/>
                <w:i/>
                <w:color w:val="000000"/>
                <w:sz w:val="26"/>
                <w:szCs w:val="26"/>
              </w:rPr>
              <w:t>Hà Nội, n</w:t>
            </w:r>
            <w:r w:rsidRPr="00C53785">
              <w:rPr>
                <w:rFonts w:ascii="Times New Roman" w:hAnsi="Times New Roman"/>
                <w:i/>
                <w:color w:val="000000"/>
                <w:sz w:val="26"/>
                <w:szCs w:val="26"/>
              </w:rPr>
              <w:t xml:space="preserve">gày </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tháng </w:t>
            </w:r>
            <w:r w:rsidR="00056A19">
              <w:rPr>
                <w:rFonts w:ascii="Times New Roman" w:hAnsi="Times New Roman"/>
                <w:i/>
                <w:color w:val="000000"/>
                <w:sz w:val="26"/>
                <w:szCs w:val="26"/>
              </w:rPr>
              <w:t xml:space="preserve"> 7</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năm 202</w:t>
            </w:r>
            <w:r>
              <w:rPr>
                <w:rFonts w:ascii="Times New Roman" w:hAnsi="Times New Roman"/>
                <w:i/>
                <w:color w:val="000000"/>
                <w:sz w:val="26"/>
                <w:szCs w:val="26"/>
              </w:rPr>
              <w:t>6</w:t>
            </w:r>
          </w:p>
          <w:p w14:paraId="7D0936E8" w14:textId="77777777" w:rsidR="007F5104" w:rsidRPr="00C53785" w:rsidRDefault="007F5104" w:rsidP="007F5104">
            <w:pPr>
              <w:tabs>
                <w:tab w:val="left" w:pos="1152"/>
              </w:tabs>
              <w:rPr>
                <w:rFonts w:ascii="Times New Roman" w:hAnsi="Times New Roman"/>
                <w:i/>
                <w:iCs/>
                <w:color w:val="000000"/>
                <w:sz w:val="26"/>
                <w:szCs w:val="26"/>
              </w:rPr>
            </w:pPr>
          </w:p>
        </w:tc>
      </w:tr>
    </w:tbl>
    <w:p w14:paraId="7D09EE85" w14:textId="77777777" w:rsidR="00D358B6" w:rsidRDefault="00D358B6" w:rsidP="007F5104">
      <w:pPr>
        <w:spacing w:after="120"/>
        <w:jc w:val="center"/>
        <w:rPr>
          <w:rFonts w:ascii="Times New Roman" w:hAnsi="Times New Roman"/>
          <w:b/>
          <w:color w:val="000000"/>
          <w:sz w:val="26"/>
          <w:szCs w:val="26"/>
        </w:rPr>
      </w:pPr>
    </w:p>
    <w:p w14:paraId="55ED1DE5" w14:textId="33D492A1" w:rsidR="007F5104" w:rsidRPr="00C53785" w:rsidRDefault="007F5104" w:rsidP="007F5104">
      <w:pPr>
        <w:spacing w:after="120"/>
        <w:jc w:val="center"/>
        <w:rPr>
          <w:rFonts w:ascii="Times New Roman" w:hAnsi="Times New Roman"/>
          <w:b/>
          <w:color w:val="000000"/>
          <w:sz w:val="26"/>
          <w:szCs w:val="26"/>
        </w:rPr>
      </w:pPr>
      <w:r>
        <w:rPr>
          <w:rFonts w:ascii="Times New Roman" w:hAnsi="Times New Roman"/>
          <w:b/>
          <w:color w:val="000000"/>
          <w:sz w:val="26"/>
          <w:szCs w:val="26"/>
        </w:rPr>
        <w:t>PHIẾU</w:t>
      </w:r>
      <w:r w:rsidRPr="00C53785">
        <w:rPr>
          <w:rFonts w:ascii="Times New Roman" w:hAnsi="Times New Roman"/>
          <w:b/>
          <w:color w:val="000000"/>
          <w:sz w:val="26"/>
          <w:szCs w:val="26"/>
        </w:rPr>
        <w:t xml:space="preserve"> </w:t>
      </w:r>
      <w:r>
        <w:rPr>
          <w:rFonts w:ascii="Times New Roman" w:hAnsi="Times New Roman"/>
          <w:b/>
          <w:color w:val="000000"/>
          <w:sz w:val="26"/>
          <w:szCs w:val="26"/>
        </w:rPr>
        <w:t>XIN Ý KIẾN LÃNH ĐẠO CỤC</w:t>
      </w:r>
    </w:p>
    <w:p w14:paraId="04A0AF77" w14:textId="15E440F0" w:rsidR="007F5104" w:rsidRPr="00C53785" w:rsidRDefault="007F5104" w:rsidP="007F5104">
      <w:pPr>
        <w:spacing w:before="360" w:after="360"/>
        <w:jc w:val="center"/>
        <w:rPr>
          <w:rFonts w:ascii="Times New Roman" w:hAnsi="Times New Roman"/>
          <w:color w:val="000000"/>
          <w:sz w:val="26"/>
          <w:szCs w:val="26"/>
        </w:rPr>
      </w:pPr>
      <w:r w:rsidRPr="00C53785">
        <w:rPr>
          <w:rFonts w:ascii="Times New Roman" w:hAnsi="Times New Roman"/>
          <w:color w:val="000000"/>
          <w:sz w:val="26"/>
          <w:szCs w:val="26"/>
        </w:rPr>
        <w:t xml:space="preserve">Kính trình: Phó Cục trưởng </w:t>
      </w:r>
      <w:r>
        <w:rPr>
          <w:rFonts w:ascii="Times New Roman" w:hAnsi="Times New Roman"/>
          <w:color w:val="000000"/>
          <w:sz w:val="26"/>
          <w:szCs w:val="26"/>
        </w:rPr>
        <w:t>Ngô Lâm</w:t>
      </w:r>
    </w:p>
    <w:p w14:paraId="23781078" w14:textId="6DE1D8ED" w:rsidR="007F5104" w:rsidRPr="00FD1539" w:rsidRDefault="007F5104" w:rsidP="0089755F">
      <w:pPr>
        <w:pStyle w:val="ListParagraph"/>
        <w:widowControl/>
        <w:numPr>
          <w:ilvl w:val="0"/>
          <w:numId w:val="39"/>
        </w:numPr>
        <w:spacing w:after="60"/>
        <w:ind w:left="450" w:hanging="450"/>
        <w:jc w:val="both"/>
        <w:rPr>
          <w:rFonts w:ascii="Times New Roman" w:hAnsi="Times New Roman"/>
          <w:color w:val="000000"/>
          <w:sz w:val="26"/>
          <w:szCs w:val="26"/>
        </w:rPr>
      </w:pPr>
      <w:r w:rsidRPr="00FD1539">
        <w:rPr>
          <w:rFonts w:ascii="Times New Roman" w:hAnsi="Times New Roman"/>
          <w:color w:val="000000"/>
          <w:sz w:val="26"/>
          <w:szCs w:val="26"/>
        </w:rPr>
        <w:t>Cơ quan chủ trì: Phòng Quản lý, bảo trì.</w:t>
      </w:r>
    </w:p>
    <w:p w14:paraId="501C93D3" w14:textId="277AF19F" w:rsidR="007F5104" w:rsidRPr="00FD1539" w:rsidRDefault="007F5104" w:rsidP="0089755F">
      <w:pPr>
        <w:widowControl/>
        <w:numPr>
          <w:ilvl w:val="0"/>
          <w:numId w:val="39"/>
        </w:numPr>
        <w:spacing w:after="60"/>
        <w:ind w:left="426" w:hanging="426"/>
        <w:jc w:val="both"/>
        <w:rPr>
          <w:rFonts w:ascii="Times New Roman" w:hAnsi="Times New Roman"/>
          <w:color w:val="000000"/>
          <w:sz w:val="26"/>
          <w:szCs w:val="26"/>
        </w:rPr>
      </w:pPr>
      <w:r w:rsidRPr="00FD1539">
        <w:rPr>
          <w:rFonts w:ascii="Times New Roman" w:hAnsi="Times New Roman"/>
          <w:color w:val="000000"/>
          <w:sz w:val="26"/>
          <w:szCs w:val="26"/>
        </w:rPr>
        <w:t>Nội dung xin ý</w:t>
      </w:r>
      <w:r w:rsidR="00FD1539" w:rsidRPr="00FD1539">
        <w:rPr>
          <w:rFonts w:ascii="Times New Roman" w:hAnsi="Times New Roman"/>
          <w:color w:val="000000"/>
          <w:sz w:val="26"/>
          <w:szCs w:val="26"/>
        </w:rPr>
        <w:t xml:space="preserve"> kiến</w:t>
      </w:r>
      <w:r w:rsidRPr="00FD1539">
        <w:rPr>
          <w:rFonts w:ascii="Times New Roman" w:hAnsi="Times New Roman"/>
          <w:color w:val="000000"/>
          <w:sz w:val="26"/>
          <w:szCs w:val="26"/>
        </w:rPr>
        <w:t>:</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5416"/>
        <w:gridCol w:w="1075"/>
        <w:gridCol w:w="1800"/>
      </w:tblGrid>
      <w:tr w:rsidR="001E1393" w:rsidRPr="00FD1539" w14:paraId="187E0989" w14:textId="77777777" w:rsidTr="007F5104">
        <w:trPr>
          <w:trHeight w:val="408"/>
          <w:tblHeader/>
        </w:trPr>
        <w:tc>
          <w:tcPr>
            <w:tcW w:w="709" w:type="dxa"/>
            <w:shd w:val="clear" w:color="auto" w:fill="auto"/>
            <w:vAlign w:val="center"/>
          </w:tcPr>
          <w:p w14:paraId="735FE363" w14:textId="77777777" w:rsidR="001E1393" w:rsidRPr="00FD1539" w:rsidRDefault="001E1393" w:rsidP="001E1393">
            <w:pPr>
              <w:spacing w:before="60" w:after="60" w:line="360" w:lineRule="exact"/>
              <w:jc w:val="center"/>
              <w:rPr>
                <w:rFonts w:ascii="Times New Roman" w:hAnsi="Times New Roman"/>
                <w:b/>
                <w:sz w:val="26"/>
                <w:szCs w:val="26"/>
              </w:rPr>
            </w:pPr>
            <w:r w:rsidRPr="00FD1539">
              <w:rPr>
                <w:rFonts w:ascii="Times New Roman" w:hAnsi="Times New Roman"/>
                <w:b/>
                <w:sz w:val="26"/>
                <w:szCs w:val="26"/>
              </w:rPr>
              <w:t>TT</w:t>
            </w:r>
          </w:p>
        </w:tc>
        <w:tc>
          <w:tcPr>
            <w:tcW w:w="5416" w:type="dxa"/>
            <w:shd w:val="clear" w:color="auto" w:fill="auto"/>
            <w:vAlign w:val="center"/>
          </w:tcPr>
          <w:p w14:paraId="40A32FB8" w14:textId="2787E9DE" w:rsidR="001E1393" w:rsidRPr="00FD1539" w:rsidRDefault="001E1393" w:rsidP="001E1393">
            <w:pPr>
              <w:spacing w:before="60" w:after="60" w:line="360" w:lineRule="exact"/>
              <w:jc w:val="center"/>
              <w:rPr>
                <w:rFonts w:ascii="Times New Roman" w:hAnsi="Times New Roman"/>
                <w:b/>
                <w:sz w:val="26"/>
                <w:szCs w:val="26"/>
                <w:lang w:val="nl-NL"/>
              </w:rPr>
            </w:pPr>
            <w:r w:rsidRPr="00FD1539">
              <w:rPr>
                <w:rFonts w:ascii="Times New Roman" w:hAnsi="Times New Roman"/>
                <w:b/>
                <w:sz w:val="26"/>
                <w:szCs w:val="26"/>
                <w:lang w:val="nl-NL"/>
              </w:rPr>
              <w:t>Nội dung</w:t>
            </w:r>
          </w:p>
        </w:tc>
        <w:tc>
          <w:tcPr>
            <w:tcW w:w="1075" w:type="dxa"/>
            <w:shd w:val="clear" w:color="auto" w:fill="auto"/>
            <w:vAlign w:val="center"/>
          </w:tcPr>
          <w:p w14:paraId="4F6A8F44" w14:textId="058923B7" w:rsidR="001E1393" w:rsidRPr="00FD1539" w:rsidRDefault="001E1393" w:rsidP="001E1393">
            <w:pPr>
              <w:spacing w:before="60" w:after="60" w:line="360" w:lineRule="exact"/>
              <w:jc w:val="center"/>
              <w:rPr>
                <w:rFonts w:ascii="Times New Roman" w:hAnsi="Times New Roman"/>
                <w:b/>
                <w:sz w:val="26"/>
                <w:szCs w:val="26"/>
              </w:rPr>
            </w:pPr>
            <w:r w:rsidRPr="00FD1539">
              <w:rPr>
                <w:rFonts w:ascii="Times New Roman" w:hAnsi="Times New Roman"/>
                <w:b/>
                <w:sz w:val="26"/>
                <w:szCs w:val="26"/>
              </w:rPr>
              <w:t>Đồng ý</w:t>
            </w:r>
          </w:p>
        </w:tc>
        <w:tc>
          <w:tcPr>
            <w:tcW w:w="1800" w:type="dxa"/>
            <w:vAlign w:val="center"/>
          </w:tcPr>
          <w:p w14:paraId="46071359" w14:textId="20F69148" w:rsidR="001E1393" w:rsidRPr="00FD1539" w:rsidRDefault="001E1393" w:rsidP="001E1393">
            <w:pPr>
              <w:spacing w:before="60" w:after="60" w:line="360" w:lineRule="exact"/>
              <w:jc w:val="center"/>
              <w:rPr>
                <w:rFonts w:ascii="Times New Roman" w:hAnsi="Times New Roman"/>
                <w:b/>
                <w:sz w:val="26"/>
                <w:szCs w:val="26"/>
              </w:rPr>
            </w:pPr>
            <w:r>
              <w:rPr>
                <w:rFonts w:ascii="Times New Roman" w:hAnsi="Times New Roman"/>
                <w:b/>
                <w:sz w:val="26"/>
                <w:szCs w:val="26"/>
              </w:rPr>
              <w:t>Không đồng ý</w:t>
            </w:r>
          </w:p>
        </w:tc>
      </w:tr>
      <w:tr w:rsidR="001E1393" w:rsidRPr="00FD1539" w14:paraId="165027C5" w14:textId="77777777" w:rsidTr="007F5104">
        <w:trPr>
          <w:trHeight w:val="408"/>
          <w:tblHeader/>
        </w:trPr>
        <w:tc>
          <w:tcPr>
            <w:tcW w:w="709" w:type="dxa"/>
            <w:shd w:val="clear" w:color="auto" w:fill="auto"/>
            <w:vAlign w:val="center"/>
          </w:tcPr>
          <w:p w14:paraId="36409C32" w14:textId="77777777" w:rsidR="001E1393" w:rsidRPr="00FD1539" w:rsidRDefault="001E1393" w:rsidP="001E1393">
            <w:pPr>
              <w:widowControl/>
              <w:spacing w:before="60" w:after="60" w:line="360" w:lineRule="exact"/>
              <w:jc w:val="center"/>
              <w:rPr>
                <w:rFonts w:ascii="Times New Roman" w:hAnsi="Times New Roman"/>
                <w:sz w:val="26"/>
                <w:szCs w:val="26"/>
              </w:rPr>
            </w:pPr>
            <w:r w:rsidRPr="00FD1539">
              <w:rPr>
                <w:rFonts w:ascii="Times New Roman" w:hAnsi="Times New Roman"/>
                <w:sz w:val="26"/>
                <w:szCs w:val="26"/>
              </w:rPr>
              <w:t>1</w:t>
            </w:r>
          </w:p>
        </w:tc>
        <w:tc>
          <w:tcPr>
            <w:tcW w:w="5416" w:type="dxa"/>
            <w:shd w:val="clear" w:color="auto" w:fill="auto"/>
            <w:vAlign w:val="center"/>
          </w:tcPr>
          <w:p w14:paraId="67B4F251" w14:textId="0D7525C3" w:rsidR="001E1393" w:rsidRPr="00FD1539" w:rsidRDefault="001E1393" w:rsidP="001E1393">
            <w:pPr>
              <w:spacing w:before="60" w:after="60" w:line="360" w:lineRule="exact"/>
              <w:jc w:val="both"/>
              <w:rPr>
                <w:sz w:val="26"/>
                <w:szCs w:val="26"/>
              </w:rPr>
            </w:pPr>
            <w:r>
              <w:rPr>
                <w:rFonts w:ascii="Times New Roman" w:hAnsi="Times New Roman"/>
                <w:spacing w:val="-2"/>
                <w:sz w:val="23"/>
                <w:szCs w:val="23"/>
              </w:rPr>
              <w:t>Xin ý kiến mẫu sổ sách và cơ sở dữ liệu trong công tác quản lý, bảo dưỡng để thực hiện công tác chuyển đổi số trong quản lý, vận hành, khai thác và bảo trì kết cấu hạ tầng đường bộ (gửi kèm tài liệu)</w:t>
            </w:r>
          </w:p>
        </w:tc>
        <w:tc>
          <w:tcPr>
            <w:tcW w:w="1075" w:type="dxa"/>
            <w:shd w:val="clear" w:color="auto" w:fill="auto"/>
            <w:vAlign w:val="center"/>
          </w:tcPr>
          <w:p w14:paraId="23C10A8F" w14:textId="77777777" w:rsidR="001E1393" w:rsidRPr="00FD1539" w:rsidRDefault="001E1393" w:rsidP="001E1393">
            <w:pPr>
              <w:spacing w:before="60" w:after="60" w:line="360" w:lineRule="exact"/>
              <w:jc w:val="center"/>
              <w:rPr>
                <w:sz w:val="26"/>
                <w:szCs w:val="26"/>
              </w:rPr>
            </w:pPr>
          </w:p>
        </w:tc>
        <w:tc>
          <w:tcPr>
            <w:tcW w:w="1800" w:type="dxa"/>
            <w:vAlign w:val="center"/>
          </w:tcPr>
          <w:p w14:paraId="3FBED076" w14:textId="77777777" w:rsidR="001E1393" w:rsidRPr="00FD1539" w:rsidRDefault="001E1393" w:rsidP="001E1393">
            <w:pPr>
              <w:spacing w:before="60" w:after="60" w:line="360" w:lineRule="exact"/>
              <w:rPr>
                <w:b/>
                <w:sz w:val="26"/>
                <w:szCs w:val="26"/>
              </w:rPr>
            </w:pPr>
          </w:p>
        </w:tc>
      </w:tr>
    </w:tbl>
    <w:p w14:paraId="1C126F6F" w14:textId="77777777" w:rsidR="007F5104" w:rsidRPr="00FD1539" w:rsidRDefault="007F5104" w:rsidP="007F5104">
      <w:pPr>
        <w:widowControl/>
        <w:spacing w:after="60"/>
        <w:jc w:val="both"/>
        <w:rPr>
          <w:rFonts w:ascii="Times New Roman" w:hAnsi="Times New Roman"/>
          <w:color w:val="000000"/>
          <w:sz w:val="26"/>
          <w:szCs w:val="26"/>
        </w:rPr>
      </w:pPr>
    </w:p>
    <w:p w14:paraId="0A49B804" w14:textId="3F9C9A5E" w:rsidR="007F5104" w:rsidRPr="001E1393" w:rsidRDefault="00056A19" w:rsidP="001E1393">
      <w:pPr>
        <w:pStyle w:val="ListParagraph"/>
        <w:numPr>
          <w:ilvl w:val="0"/>
          <w:numId w:val="39"/>
        </w:numPr>
        <w:spacing w:before="120"/>
        <w:ind w:left="450" w:hanging="450"/>
        <w:rPr>
          <w:rFonts w:ascii="Times New Roman" w:hAnsi="Times New Roman"/>
          <w:sz w:val="26"/>
          <w:szCs w:val="26"/>
        </w:rPr>
      </w:pPr>
      <w:r w:rsidRPr="001E1393">
        <w:rPr>
          <w:rFonts w:ascii="Times New Roman" w:hAnsi="Times New Roman"/>
          <w:b/>
          <w:sz w:val="26"/>
          <w:szCs w:val="26"/>
        </w:rPr>
        <w:t xml:space="preserve">Ý kiến góp ý </w:t>
      </w:r>
      <w:r w:rsidRPr="001E1393">
        <w:rPr>
          <w:rFonts w:ascii="Times New Roman" w:hAnsi="Times New Roman"/>
          <w:sz w:val="26"/>
          <w:szCs w:val="26"/>
        </w:rPr>
        <w:t>(nếu có):</w:t>
      </w:r>
    </w:p>
    <w:p w14:paraId="492517E4" w14:textId="0C60EF2F" w:rsidR="007F5104" w:rsidRPr="00C53785" w:rsidRDefault="007F5104" w:rsidP="00D547CF">
      <w:pPr>
        <w:widowControl/>
        <w:spacing w:before="120" w:after="120" w:line="276" w:lineRule="auto"/>
        <w:ind w:left="432"/>
        <w:jc w:val="both"/>
        <w:rPr>
          <w:rFonts w:ascii="Times New Roman" w:hAnsi="Times New Roman"/>
          <w:color w:val="000000"/>
        </w:rPr>
      </w:pPr>
      <w:r w:rsidRPr="00FD1539">
        <w:rPr>
          <w:rFonts w:ascii="Times New Roman" w:hAnsi="Times New Roman"/>
          <w:sz w:val="26"/>
          <w:szCs w:val="26"/>
        </w:rPr>
        <w:t>………………………………………………………………………………………………………………………………………………………………………………………………………………………………………………………………………………………………………………………………………………………………………………………………………………………………………………………………………………………………………………………………………………………………………………………………………………………………………………………………………………………………………………………………………………………………………………………………………………………………………………………………………………………………</w:t>
      </w:r>
      <w:r w:rsidR="00D547CF">
        <w:rPr>
          <w:rFonts w:ascii="Times New Roman" w:hAnsi="Times New Roman"/>
          <w:sz w:val="26"/>
          <w:szCs w:val="26"/>
        </w:rPr>
        <w:t>………………</w:t>
      </w:r>
    </w:p>
    <w:p w14:paraId="6FF848C3" w14:textId="77777777" w:rsidR="007F5104" w:rsidRPr="00C53785" w:rsidRDefault="007F5104" w:rsidP="007F5104">
      <w:pPr>
        <w:widowControl/>
        <w:spacing w:after="60"/>
        <w:ind w:left="426"/>
        <w:jc w:val="both"/>
        <w:rPr>
          <w:rFonts w:ascii="Times New Roman" w:hAnsi="Times New Roman"/>
          <w:color w:val="000000"/>
        </w:rPr>
      </w:pPr>
    </w:p>
    <w:tbl>
      <w:tblPr>
        <w:tblW w:w="9668" w:type="dxa"/>
        <w:tblInd w:w="-34" w:type="dxa"/>
        <w:tblLook w:val="04A0" w:firstRow="1" w:lastRow="0" w:firstColumn="1" w:lastColumn="0" w:noHBand="0" w:noVBand="1"/>
      </w:tblPr>
      <w:tblGrid>
        <w:gridCol w:w="3290"/>
        <w:gridCol w:w="6378"/>
      </w:tblGrid>
      <w:tr w:rsidR="007F5104" w:rsidRPr="00C53785" w14:paraId="016E646B" w14:textId="77777777" w:rsidTr="007F5104">
        <w:trPr>
          <w:trHeight w:val="1305"/>
        </w:trPr>
        <w:tc>
          <w:tcPr>
            <w:tcW w:w="3290" w:type="dxa"/>
          </w:tcPr>
          <w:p w14:paraId="230C60F8" w14:textId="77777777" w:rsidR="007F5104" w:rsidRPr="00C53785" w:rsidRDefault="007F5104" w:rsidP="007F5104">
            <w:pPr>
              <w:tabs>
                <w:tab w:val="left" w:pos="1060"/>
              </w:tabs>
              <w:jc w:val="center"/>
              <w:rPr>
                <w:rFonts w:ascii="Times New Roman" w:hAnsi="Times New Roman"/>
                <w:color w:val="000000"/>
                <w:sz w:val="26"/>
                <w:szCs w:val="26"/>
              </w:rPr>
            </w:pPr>
          </w:p>
        </w:tc>
        <w:tc>
          <w:tcPr>
            <w:tcW w:w="6378" w:type="dxa"/>
          </w:tcPr>
          <w:p w14:paraId="6C8598B7" w14:textId="77777777" w:rsidR="00D358B6"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KT. TRƯỞNG PHÒNG </w:t>
            </w:r>
          </w:p>
          <w:p w14:paraId="5C40A61B" w14:textId="77777777" w:rsidR="00D358B6" w:rsidRPr="00C53785"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PHÓ TRƯỞNG PHÒNG </w:t>
            </w:r>
          </w:p>
          <w:p w14:paraId="37314854" w14:textId="77777777" w:rsidR="00D358B6" w:rsidRDefault="00D358B6" w:rsidP="00D358B6">
            <w:pPr>
              <w:tabs>
                <w:tab w:val="left" w:pos="700"/>
                <w:tab w:val="left" w:pos="1152"/>
              </w:tabs>
              <w:jc w:val="center"/>
              <w:rPr>
                <w:rFonts w:ascii="Times New Roman" w:hAnsi="Times New Roman"/>
                <w:color w:val="000000"/>
                <w:sz w:val="26"/>
                <w:szCs w:val="26"/>
              </w:rPr>
            </w:pPr>
          </w:p>
          <w:p w14:paraId="78B09548" w14:textId="77777777" w:rsidR="00D358B6" w:rsidRDefault="00D358B6" w:rsidP="00D358B6">
            <w:pPr>
              <w:tabs>
                <w:tab w:val="left" w:pos="700"/>
                <w:tab w:val="left" w:pos="1152"/>
              </w:tabs>
              <w:jc w:val="center"/>
              <w:rPr>
                <w:rFonts w:ascii="Times New Roman" w:hAnsi="Times New Roman"/>
                <w:color w:val="000000"/>
                <w:sz w:val="26"/>
                <w:szCs w:val="26"/>
              </w:rPr>
            </w:pPr>
          </w:p>
          <w:p w14:paraId="295BD209"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429565E2" w14:textId="77777777" w:rsidR="00D358B6" w:rsidRDefault="00D358B6" w:rsidP="00D358B6">
            <w:pPr>
              <w:tabs>
                <w:tab w:val="left" w:pos="700"/>
                <w:tab w:val="left" w:pos="1152"/>
              </w:tabs>
              <w:jc w:val="center"/>
              <w:rPr>
                <w:rFonts w:ascii="Times New Roman" w:hAnsi="Times New Roman"/>
                <w:color w:val="000000"/>
                <w:sz w:val="26"/>
                <w:szCs w:val="26"/>
              </w:rPr>
            </w:pPr>
          </w:p>
          <w:p w14:paraId="787254EE"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553139C0"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0DC2B38A" w14:textId="5C816E5D" w:rsidR="007F5104" w:rsidRPr="00F729D1" w:rsidRDefault="00D358B6" w:rsidP="00D358B6">
            <w:pPr>
              <w:tabs>
                <w:tab w:val="left" w:pos="700"/>
                <w:tab w:val="left" w:pos="1152"/>
              </w:tabs>
              <w:jc w:val="center"/>
              <w:rPr>
                <w:rFonts w:ascii="Times New Roman" w:hAnsi="Times New Roman"/>
                <w:b/>
                <w:color w:val="000000"/>
                <w:sz w:val="26"/>
                <w:szCs w:val="26"/>
              </w:rPr>
            </w:pPr>
            <w:r w:rsidRPr="00F729D1">
              <w:rPr>
                <w:rFonts w:ascii="Times New Roman" w:hAnsi="Times New Roman"/>
                <w:b/>
                <w:color w:val="000000"/>
                <w:sz w:val="26"/>
                <w:szCs w:val="26"/>
              </w:rPr>
              <w:t>Nguyễn Đức Tường</w:t>
            </w:r>
          </w:p>
        </w:tc>
      </w:tr>
    </w:tbl>
    <w:p w14:paraId="030F0197" w14:textId="77777777" w:rsidR="007F5104" w:rsidRDefault="007F5104" w:rsidP="007F5104">
      <w:pPr>
        <w:rPr>
          <w:rFonts w:ascii="Times New Roman" w:hAnsi="Times New Roman"/>
          <w:sz w:val="8"/>
          <w:szCs w:val="8"/>
          <w:lang w:val="sv-SE"/>
        </w:rPr>
      </w:pPr>
    </w:p>
    <w:p w14:paraId="71BCB17B" w14:textId="77777777" w:rsidR="007F5104" w:rsidRDefault="007F5104" w:rsidP="007F5104">
      <w:pPr>
        <w:rPr>
          <w:rFonts w:ascii="Times New Roman" w:hAnsi="Times New Roman"/>
          <w:sz w:val="8"/>
          <w:szCs w:val="8"/>
          <w:lang w:val="sv-SE"/>
        </w:rPr>
      </w:pPr>
    </w:p>
    <w:p w14:paraId="6EF1A6CA" w14:textId="77777777" w:rsidR="007F5104" w:rsidRDefault="007F5104" w:rsidP="007F5104">
      <w:pPr>
        <w:rPr>
          <w:rFonts w:ascii="Times New Roman" w:hAnsi="Times New Roman"/>
          <w:sz w:val="8"/>
          <w:szCs w:val="8"/>
          <w:lang w:val="sv-SE"/>
        </w:rPr>
      </w:pPr>
    </w:p>
    <w:p w14:paraId="479882A7" w14:textId="77777777" w:rsidR="007F5104" w:rsidRDefault="007F5104" w:rsidP="007F5104">
      <w:pPr>
        <w:rPr>
          <w:rFonts w:ascii="Times New Roman" w:hAnsi="Times New Roman"/>
          <w:sz w:val="8"/>
          <w:szCs w:val="8"/>
          <w:lang w:val="sv-SE"/>
        </w:rPr>
      </w:pPr>
    </w:p>
    <w:p w14:paraId="40D91078" w14:textId="77777777" w:rsidR="007F5104" w:rsidRDefault="007F5104" w:rsidP="007F5104">
      <w:pPr>
        <w:rPr>
          <w:rFonts w:ascii="Times New Roman" w:hAnsi="Times New Roman"/>
          <w:sz w:val="8"/>
          <w:szCs w:val="8"/>
          <w:lang w:val="sv-SE"/>
        </w:rPr>
      </w:pPr>
    </w:p>
    <w:p w14:paraId="6259903A" w14:textId="77777777" w:rsidR="007F5104" w:rsidRDefault="007F5104" w:rsidP="007F5104">
      <w:pPr>
        <w:rPr>
          <w:rFonts w:ascii="Times New Roman" w:hAnsi="Times New Roman"/>
          <w:sz w:val="8"/>
          <w:szCs w:val="8"/>
          <w:lang w:val="sv-SE"/>
        </w:rPr>
      </w:pPr>
    </w:p>
    <w:p w14:paraId="067B4FAF" w14:textId="57408A1D" w:rsidR="007F5104" w:rsidRDefault="007F5104" w:rsidP="002112DE">
      <w:pPr>
        <w:rPr>
          <w:rFonts w:ascii="Times New Roman" w:hAnsi="Times New Roman"/>
          <w:sz w:val="8"/>
          <w:szCs w:val="8"/>
          <w:lang w:val="sv-SE"/>
        </w:rPr>
      </w:pPr>
    </w:p>
    <w:p w14:paraId="61FF5E43" w14:textId="1CD0277A" w:rsidR="007F5104" w:rsidRDefault="007F5104" w:rsidP="002112DE">
      <w:pPr>
        <w:rPr>
          <w:rFonts w:ascii="Times New Roman" w:hAnsi="Times New Roman"/>
          <w:sz w:val="8"/>
          <w:szCs w:val="8"/>
          <w:lang w:val="sv-SE"/>
        </w:rPr>
      </w:pPr>
    </w:p>
    <w:p w14:paraId="788745D0" w14:textId="788E3C3D" w:rsidR="007F5104" w:rsidRDefault="007F5104" w:rsidP="002112DE">
      <w:pPr>
        <w:rPr>
          <w:rFonts w:ascii="Times New Roman" w:hAnsi="Times New Roman"/>
          <w:sz w:val="8"/>
          <w:szCs w:val="8"/>
          <w:lang w:val="sv-SE"/>
        </w:rPr>
      </w:pPr>
    </w:p>
    <w:p w14:paraId="03A9DDC9" w14:textId="26AE119B" w:rsidR="007F5104" w:rsidRDefault="007F5104" w:rsidP="002112DE">
      <w:pPr>
        <w:rPr>
          <w:rFonts w:ascii="Times New Roman" w:hAnsi="Times New Roman"/>
          <w:sz w:val="8"/>
          <w:szCs w:val="8"/>
          <w:lang w:val="sv-SE"/>
        </w:rPr>
      </w:pPr>
    </w:p>
    <w:p w14:paraId="7EE639E0" w14:textId="61474D05" w:rsidR="007F5104" w:rsidRDefault="007F5104" w:rsidP="002112DE">
      <w:pPr>
        <w:rPr>
          <w:rFonts w:ascii="Times New Roman" w:hAnsi="Times New Roman"/>
          <w:sz w:val="8"/>
          <w:szCs w:val="8"/>
          <w:lang w:val="sv-SE"/>
        </w:rPr>
      </w:pPr>
    </w:p>
    <w:tbl>
      <w:tblPr>
        <w:tblpPr w:leftFromText="180" w:rightFromText="180" w:vertAnchor="text" w:horzAnchor="margin" w:tblpX="-568" w:tblpY="41"/>
        <w:tblW w:w="10173" w:type="dxa"/>
        <w:tblLook w:val="01E0" w:firstRow="1" w:lastRow="1" w:firstColumn="1" w:lastColumn="1" w:noHBand="0" w:noVBand="0"/>
      </w:tblPr>
      <w:tblGrid>
        <w:gridCol w:w="4503"/>
        <w:gridCol w:w="5670"/>
      </w:tblGrid>
      <w:tr w:rsidR="007F5104" w:rsidRPr="00C53785" w14:paraId="5EA81032" w14:textId="77777777" w:rsidTr="007F5104">
        <w:trPr>
          <w:trHeight w:val="848"/>
        </w:trPr>
        <w:tc>
          <w:tcPr>
            <w:tcW w:w="4503" w:type="dxa"/>
            <w:tcBorders>
              <w:top w:val="nil"/>
              <w:left w:val="nil"/>
              <w:bottom w:val="nil"/>
              <w:right w:val="nil"/>
            </w:tcBorders>
          </w:tcPr>
          <w:p w14:paraId="32A01AA0" w14:textId="77777777" w:rsidR="007F5104" w:rsidRPr="004107D6" w:rsidRDefault="007F5104" w:rsidP="007F5104">
            <w:pPr>
              <w:tabs>
                <w:tab w:val="left" w:pos="1152"/>
              </w:tabs>
              <w:jc w:val="center"/>
              <w:rPr>
                <w:rFonts w:ascii="Times New Roman" w:hAnsi="Times New Roman"/>
                <w:bCs/>
                <w:color w:val="000000"/>
                <w:sz w:val="26"/>
                <w:szCs w:val="26"/>
              </w:rPr>
            </w:pPr>
            <w:r w:rsidRPr="00C53785">
              <w:rPr>
                <w:rFonts w:ascii="Times New Roman" w:hAnsi="Times New Roman"/>
                <w:color w:val="000000"/>
                <w:spacing w:val="-4"/>
                <w:sz w:val="26"/>
                <w:szCs w:val="26"/>
              </w:rPr>
              <w:lastRenderedPageBreak/>
              <w:br w:type="page"/>
            </w:r>
            <w:r w:rsidRPr="004107D6">
              <w:rPr>
                <w:rFonts w:ascii="Times New Roman" w:hAnsi="Times New Roman"/>
                <w:bCs/>
                <w:color w:val="000000"/>
                <w:sz w:val="26"/>
                <w:szCs w:val="26"/>
              </w:rPr>
              <w:t>CỤC ĐƯỜNG BỘ VIỆT NAM</w:t>
            </w:r>
          </w:p>
          <w:p w14:paraId="432A399A" w14:textId="77777777" w:rsidR="007F5104" w:rsidRPr="00C53785" w:rsidRDefault="007F5104" w:rsidP="007F5104">
            <w:pPr>
              <w:jc w:val="center"/>
              <w:rPr>
                <w:rFonts w:ascii="Times New Roman" w:hAnsi="Times New Roman"/>
                <w:b/>
                <w:bCs/>
                <w:color w:val="000000"/>
                <w:sz w:val="26"/>
                <w:szCs w:val="26"/>
              </w:rPr>
            </w:pPr>
            <w:r>
              <w:rPr>
                <w:rFonts w:ascii="Times New Roman" w:hAnsi="Times New Roman"/>
                <w:b/>
                <w:bCs/>
                <w:color w:val="000000"/>
                <w:sz w:val="26"/>
                <w:szCs w:val="26"/>
              </w:rPr>
              <w:t>PHÒNG QUẢN LÝ, BẢO TRÌ</w:t>
            </w:r>
          </w:p>
          <w:p w14:paraId="45F09BBE" w14:textId="77777777" w:rsidR="007F5104" w:rsidRPr="00C53785" w:rsidRDefault="007F5104" w:rsidP="007F5104">
            <w:pPr>
              <w:tabs>
                <w:tab w:val="left" w:pos="1152"/>
              </w:tabs>
              <w:jc w:val="center"/>
              <w:rPr>
                <w:rFonts w:ascii="Times New Roman" w:hAnsi="Times New Roman"/>
                <w:color w:val="000000"/>
                <w:sz w:val="26"/>
                <w:szCs w:val="26"/>
              </w:rPr>
            </w:pPr>
            <w:r w:rsidRPr="00C53785">
              <w:rPr>
                <w:rFonts w:ascii="Times New Roman" w:hAnsi="Times New Roman"/>
              </w:rPr>
              <mc:AlternateContent>
                <mc:Choice Requires="wps">
                  <w:drawing>
                    <wp:anchor distT="4294967295" distB="4294967295" distL="114300" distR="114300" simplePos="0" relativeHeight="251756032" behindDoc="0" locked="0" layoutInCell="1" allowOverlap="1" wp14:anchorId="274AD31C" wp14:editId="7C91B0C2">
                      <wp:simplePos x="0" y="0"/>
                      <wp:positionH relativeFrom="column">
                        <wp:posOffset>843651</wp:posOffset>
                      </wp:positionH>
                      <wp:positionV relativeFrom="paragraph">
                        <wp:posOffset>11430</wp:posOffset>
                      </wp:positionV>
                      <wp:extent cx="1038225" cy="0"/>
                      <wp:effectExtent l="0" t="0" r="28575" b="19050"/>
                      <wp:wrapNone/>
                      <wp:docPr id="187649774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82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835256D" id="Straight Connector 21" o:spid="_x0000_s1026" style="position:absolute;flip:y;z-index:251756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5pt,.9pt" to="148.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"/>
                  </w:pict>
                </mc:Fallback>
              </mc:AlternateContent>
            </w:r>
          </w:p>
          <w:p w14:paraId="3A9396D9" w14:textId="77777777" w:rsidR="007F5104" w:rsidRPr="00C53785" w:rsidRDefault="007F5104" w:rsidP="007F5104">
            <w:pPr>
              <w:tabs>
                <w:tab w:val="left" w:pos="1152"/>
              </w:tabs>
              <w:jc w:val="center"/>
              <w:rPr>
                <w:rFonts w:ascii="Times New Roman" w:hAnsi="Times New Roman"/>
                <w:color w:val="000000"/>
                <w:sz w:val="26"/>
                <w:szCs w:val="26"/>
              </w:rPr>
            </w:pPr>
            <w:r>
              <w:rPr>
                <w:rFonts w:ascii="Times New Roman" w:hAnsi="Times New Roman"/>
                <w:color w:val="000000"/>
                <w:sz w:val="26"/>
                <w:szCs w:val="26"/>
              </w:rPr>
              <w:t>Số:......./QLBT</w:t>
            </w:r>
          </w:p>
        </w:tc>
        <w:tc>
          <w:tcPr>
            <w:tcW w:w="5670" w:type="dxa"/>
            <w:tcBorders>
              <w:top w:val="nil"/>
              <w:left w:val="nil"/>
              <w:bottom w:val="nil"/>
              <w:right w:val="nil"/>
            </w:tcBorders>
          </w:tcPr>
          <w:p w14:paraId="4B0EDFF8" w14:textId="77777777" w:rsidR="007F5104" w:rsidRPr="00C53785" w:rsidRDefault="007F5104" w:rsidP="007F5104">
            <w:pPr>
              <w:tabs>
                <w:tab w:val="left" w:pos="1152"/>
              </w:tabs>
              <w:ind w:left="-114"/>
              <w:jc w:val="center"/>
              <w:rPr>
                <w:rFonts w:ascii="Times New Roman" w:hAnsi="Times New Roman"/>
                <w:b/>
                <w:bCs/>
                <w:color w:val="000000"/>
                <w:sz w:val="26"/>
                <w:szCs w:val="26"/>
              </w:rPr>
            </w:pPr>
            <w:r w:rsidRPr="00C53785">
              <w:rPr>
                <w:rFonts w:ascii="Times New Roman" w:hAnsi="Times New Roman"/>
                <w:b/>
                <w:bCs/>
                <w:color w:val="000000"/>
                <w:sz w:val="26"/>
                <w:szCs w:val="26"/>
              </w:rPr>
              <w:t>CỘNG HÒA XÃ HỘI CHỦ NGHĨA VIỆT NAM</w:t>
            </w:r>
          </w:p>
          <w:p w14:paraId="14B2FE78" w14:textId="77777777" w:rsidR="007F5104" w:rsidRPr="00C53785" w:rsidRDefault="007F5104" w:rsidP="007F5104">
            <w:pPr>
              <w:tabs>
                <w:tab w:val="left" w:pos="1152"/>
              </w:tabs>
              <w:jc w:val="center"/>
              <w:rPr>
                <w:rFonts w:ascii="Times New Roman" w:hAnsi="Times New Roman"/>
                <w:b/>
                <w:bCs/>
                <w:color w:val="000000"/>
                <w:sz w:val="26"/>
                <w:szCs w:val="26"/>
              </w:rPr>
            </w:pPr>
            <w:r w:rsidRPr="00C53785">
              <w:rPr>
                <w:rFonts w:ascii="Times New Roman" w:hAnsi="Times New Roman"/>
                <w:b/>
                <w:bCs/>
                <w:color w:val="000000"/>
                <w:sz w:val="26"/>
                <w:szCs w:val="26"/>
              </w:rPr>
              <w:t>Độc lập - Tự do - Hạnh Phúc</w:t>
            </w:r>
          </w:p>
          <w:p w14:paraId="31D8FF1C" w14:textId="77777777" w:rsidR="007F5104" w:rsidRPr="00C53785" w:rsidRDefault="007F5104" w:rsidP="007F5104">
            <w:pPr>
              <w:tabs>
                <w:tab w:val="left" w:pos="700"/>
                <w:tab w:val="left" w:pos="1152"/>
              </w:tabs>
              <w:jc w:val="center"/>
              <w:rPr>
                <w:rFonts w:ascii="Times New Roman" w:hAnsi="Times New Roman"/>
                <w:i/>
                <w:color w:val="000000"/>
                <w:sz w:val="26"/>
                <w:szCs w:val="26"/>
              </w:rPr>
            </w:pPr>
            <w:r w:rsidRPr="00C53785">
              <w:rPr>
                <w:rFonts w:ascii="Times New Roman" w:hAnsi="Times New Roman"/>
              </w:rPr>
              <mc:AlternateContent>
                <mc:Choice Requires="wps">
                  <w:drawing>
                    <wp:anchor distT="4294967295" distB="4294967295" distL="114300" distR="114300" simplePos="0" relativeHeight="251755008" behindDoc="0" locked="0" layoutInCell="1" allowOverlap="1" wp14:anchorId="7C370FA3" wp14:editId="675FE882">
                      <wp:simplePos x="0" y="0"/>
                      <wp:positionH relativeFrom="column">
                        <wp:posOffset>725170</wp:posOffset>
                      </wp:positionH>
                      <wp:positionV relativeFrom="paragraph">
                        <wp:posOffset>21589</wp:posOffset>
                      </wp:positionV>
                      <wp:extent cx="2000250" cy="0"/>
                      <wp:effectExtent l="0" t="0" r="0" b="0"/>
                      <wp:wrapNone/>
                      <wp:docPr id="1876497742"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F852C2" id="Straight Connector 19" o:spid="_x0000_s1026" style="position:absolute;z-index:251755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pt,1.7pt" to="214.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"/>
                  </w:pict>
                </mc:Fallback>
              </mc:AlternateContent>
            </w:r>
          </w:p>
          <w:p w14:paraId="6CBFB3E1" w14:textId="6E7CDACC" w:rsidR="007F5104" w:rsidRPr="00C53785" w:rsidRDefault="007F5104" w:rsidP="007F5104">
            <w:pPr>
              <w:tabs>
                <w:tab w:val="left" w:pos="700"/>
                <w:tab w:val="left" w:pos="1152"/>
              </w:tabs>
              <w:jc w:val="center"/>
              <w:rPr>
                <w:rFonts w:ascii="Times New Roman" w:hAnsi="Times New Roman"/>
                <w:i/>
                <w:color w:val="000000"/>
                <w:sz w:val="26"/>
                <w:szCs w:val="26"/>
              </w:rPr>
            </w:pPr>
            <w:r>
              <w:rPr>
                <w:rFonts w:ascii="Times New Roman" w:hAnsi="Times New Roman"/>
                <w:i/>
                <w:color w:val="000000"/>
                <w:sz w:val="26"/>
                <w:szCs w:val="26"/>
              </w:rPr>
              <w:t>Hà Nội, n</w:t>
            </w:r>
            <w:r w:rsidRPr="00C53785">
              <w:rPr>
                <w:rFonts w:ascii="Times New Roman" w:hAnsi="Times New Roman"/>
                <w:i/>
                <w:color w:val="000000"/>
                <w:sz w:val="26"/>
                <w:szCs w:val="26"/>
              </w:rPr>
              <w:t xml:space="preserve">gày </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tháng </w:t>
            </w:r>
            <w:r>
              <w:rPr>
                <w:rFonts w:ascii="Times New Roman" w:hAnsi="Times New Roman"/>
                <w:i/>
                <w:color w:val="000000"/>
                <w:sz w:val="26"/>
                <w:szCs w:val="26"/>
              </w:rPr>
              <w:t xml:space="preserve"> </w:t>
            </w:r>
            <w:r w:rsidR="00056A19">
              <w:rPr>
                <w:rFonts w:ascii="Times New Roman" w:hAnsi="Times New Roman"/>
                <w:i/>
                <w:color w:val="000000"/>
                <w:sz w:val="26"/>
                <w:szCs w:val="26"/>
              </w:rPr>
              <w:t>7</w:t>
            </w:r>
            <w:r>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năm 202</w:t>
            </w:r>
            <w:r>
              <w:rPr>
                <w:rFonts w:ascii="Times New Roman" w:hAnsi="Times New Roman"/>
                <w:i/>
                <w:color w:val="000000"/>
                <w:sz w:val="26"/>
                <w:szCs w:val="26"/>
              </w:rPr>
              <w:t>6</w:t>
            </w:r>
          </w:p>
          <w:p w14:paraId="1164AF5C" w14:textId="77777777" w:rsidR="007F5104" w:rsidRPr="00C53785" w:rsidRDefault="007F5104" w:rsidP="007F5104">
            <w:pPr>
              <w:tabs>
                <w:tab w:val="left" w:pos="1152"/>
              </w:tabs>
              <w:rPr>
                <w:rFonts w:ascii="Times New Roman" w:hAnsi="Times New Roman"/>
                <w:i/>
                <w:iCs/>
                <w:color w:val="000000"/>
                <w:sz w:val="26"/>
                <w:szCs w:val="26"/>
              </w:rPr>
            </w:pPr>
          </w:p>
        </w:tc>
      </w:tr>
    </w:tbl>
    <w:p w14:paraId="311ABCD2" w14:textId="77777777" w:rsidR="00D358B6" w:rsidRDefault="00D358B6" w:rsidP="007F5104">
      <w:pPr>
        <w:spacing w:after="120"/>
        <w:jc w:val="center"/>
        <w:rPr>
          <w:rFonts w:ascii="Times New Roman" w:hAnsi="Times New Roman"/>
          <w:b/>
          <w:color w:val="000000"/>
          <w:sz w:val="26"/>
          <w:szCs w:val="26"/>
        </w:rPr>
      </w:pPr>
    </w:p>
    <w:p w14:paraId="70823BB5" w14:textId="6C73CA09" w:rsidR="007F5104" w:rsidRPr="00C53785" w:rsidRDefault="007F5104" w:rsidP="007F5104">
      <w:pPr>
        <w:spacing w:after="120"/>
        <w:jc w:val="center"/>
        <w:rPr>
          <w:rFonts w:ascii="Times New Roman" w:hAnsi="Times New Roman"/>
          <w:b/>
          <w:color w:val="000000"/>
          <w:sz w:val="26"/>
          <w:szCs w:val="26"/>
        </w:rPr>
      </w:pPr>
      <w:r>
        <w:rPr>
          <w:rFonts w:ascii="Times New Roman" w:hAnsi="Times New Roman"/>
          <w:b/>
          <w:color w:val="000000"/>
          <w:sz w:val="26"/>
          <w:szCs w:val="26"/>
        </w:rPr>
        <w:t>PHIẾU</w:t>
      </w:r>
      <w:r w:rsidRPr="00C53785">
        <w:rPr>
          <w:rFonts w:ascii="Times New Roman" w:hAnsi="Times New Roman"/>
          <w:b/>
          <w:color w:val="000000"/>
          <w:sz w:val="26"/>
          <w:szCs w:val="26"/>
        </w:rPr>
        <w:t xml:space="preserve"> </w:t>
      </w:r>
      <w:r>
        <w:rPr>
          <w:rFonts w:ascii="Times New Roman" w:hAnsi="Times New Roman"/>
          <w:b/>
          <w:color w:val="000000"/>
          <w:sz w:val="26"/>
          <w:szCs w:val="26"/>
        </w:rPr>
        <w:t>XIN Ý KIẾN LÃNH ĐẠO CỤC</w:t>
      </w:r>
    </w:p>
    <w:p w14:paraId="4F397E06" w14:textId="2C9F7E3A" w:rsidR="007F5104" w:rsidRPr="00C53785" w:rsidRDefault="007F5104" w:rsidP="007F5104">
      <w:pPr>
        <w:spacing w:before="360" w:after="360"/>
        <w:jc w:val="center"/>
        <w:rPr>
          <w:rFonts w:ascii="Times New Roman" w:hAnsi="Times New Roman"/>
          <w:color w:val="000000"/>
          <w:sz w:val="26"/>
          <w:szCs w:val="26"/>
        </w:rPr>
      </w:pPr>
      <w:r w:rsidRPr="00C53785">
        <w:rPr>
          <w:rFonts w:ascii="Times New Roman" w:hAnsi="Times New Roman"/>
          <w:color w:val="000000"/>
          <w:sz w:val="26"/>
          <w:szCs w:val="26"/>
        </w:rPr>
        <w:t xml:space="preserve">Kính trình: Phó Cục trưởng </w:t>
      </w:r>
      <w:r>
        <w:rPr>
          <w:rFonts w:ascii="Times New Roman" w:hAnsi="Times New Roman"/>
          <w:color w:val="000000"/>
          <w:sz w:val="26"/>
          <w:szCs w:val="26"/>
        </w:rPr>
        <w:t>Phan Thị Thu Hiền</w:t>
      </w:r>
    </w:p>
    <w:p w14:paraId="6BA47BFA" w14:textId="2FF12D66" w:rsidR="007F5104" w:rsidRPr="00D547CF" w:rsidRDefault="007F5104" w:rsidP="0089755F">
      <w:pPr>
        <w:pStyle w:val="ListParagraph"/>
        <w:widowControl/>
        <w:numPr>
          <w:ilvl w:val="0"/>
          <w:numId w:val="38"/>
        </w:numPr>
        <w:spacing w:after="60"/>
        <w:ind w:left="450" w:hanging="450"/>
        <w:jc w:val="both"/>
        <w:rPr>
          <w:rFonts w:ascii="Times New Roman" w:hAnsi="Times New Roman"/>
          <w:color w:val="000000"/>
          <w:sz w:val="26"/>
          <w:szCs w:val="26"/>
        </w:rPr>
      </w:pPr>
      <w:r w:rsidRPr="00D547CF">
        <w:rPr>
          <w:rFonts w:ascii="Times New Roman" w:hAnsi="Times New Roman"/>
          <w:color w:val="000000"/>
          <w:sz w:val="26"/>
          <w:szCs w:val="26"/>
        </w:rPr>
        <w:t>Cơ quan chủ trì: Phòng Quản lý, bảo trì.</w:t>
      </w:r>
    </w:p>
    <w:p w14:paraId="203510D2" w14:textId="7A9C02FF" w:rsidR="007F5104" w:rsidRPr="00D547CF" w:rsidRDefault="007F5104" w:rsidP="0089755F">
      <w:pPr>
        <w:widowControl/>
        <w:numPr>
          <w:ilvl w:val="0"/>
          <w:numId w:val="38"/>
        </w:numPr>
        <w:spacing w:after="60"/>
        <w:ind w:left="426" w:hanging="426"/>
        <w:jc w:val="both"/>
        <w:rPr>
          <w:rFonts w:ascii="Times New Roman" w:hAnsi="Times New Roman"/>
          <w:color w:val="000000"/>
          <w:sz w:val="26"/>
          <w:szCs w:val="26"/>
        </w:rPr>
      </w:pPr>
      <w:r w:rsidRPr="00D547CF">
        <w:rPr>
          <w:rFonts w:ascii="Times New Roman" w:hAnsi="Times New Roman"/>
          <w:color w:val="000000"/>
          <w:sz w:val="26"/>
          <w:szCs w:val="26"/>
        </w:rPr>
        <w:t>Nội dung xin ý</w:t>
      </w:r>
      <w:r w:rsidR="00FD1539" w:rsidRPr="00D547CF">
        <w:rPr>
          <w:rFonts w:ascii="Times New Roman" w:hAnsi="Times New Roman"/>
          <w:color w:val="000000"/>
          <w:sz w:val="26"/>
          <w:szCs w:val="26"/>
        </w:rPr>
        <w:t xml:space="preserve"> kiến</w:t>
      </w:r>
      <w:r w:rsidRPr="00D547CF">
        <w:rPr>
          <w:rFonts w:ascii="Times New Roman" w:hAnsi="Times New Roman"/>
          <w:color w:val="000000"/>
          <w:sz w:val="26"/>
          <w:szCs w:val="26"/>
        </w:rPr>
        <w:t>:</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5416"/>
        <w:gridCol w:w="1075"/>
        <w:gridCol w:w="1800"/>
      </w:tblGrid>
      <w:tr w:rsidR="009B7657" w:rsidRPr="00D547CF" w14:paraId="0B8779FC" w14:textId="77777777" w:rsidTr="007F5104">
        <w:trPr>
          <w:trHeight w:val="408"/>
          <w:tblHeader/>
        </w:trPr>
        <w:tc>
          <w:tcPr>
            <w:tcW w:w="709" w:type="dxa"/>
            <w:shd w:val="clear" w:color="auto" w:fill="auto"/>
            <w:vAlign w:val="center"/>
          </w:tcPr>
          <w:p w14:paraId="2ED30A74" w14:textId="77777777" w:rsidR="009B7657" w:rsidRPr="00D547CF" w:rsidRDefault="009B7657" w:rsidP="009B7657">
            <w:pPr>
              <w:spacing w:before="60" w:after="60" w:line="360" w:lineRule="exact"/>
              <w:jc w:val="center"/>
              <w:rPr>
                <w:rFonts w:ascii="Times New Roman" w:hAnsi="Times New Roman"/>
                <w:b/>
                <w:sz w:val="26"/>
                <w:szCs w:val="26"/>
              </w:rPr>
            </w:pPr>
            <w:r w:rsidRPr="00D547CF">
              <w:rPr>
                <w:rFonts w:ascii="Times New Roman" w:hAnsi="Times New Roman"/>
                <w:b/>
                <w:sz w:val="26"/>
                <w:szCs w:val="26"/>
              </w:rPr>
              <w:t>TT</w:t>
            </w:r>
          </w:p>
        </w:tc>
        <w:tc>
          <w:tcPr>
            <w:tcW w:w="5416" w:type="dxa"/>
            <w:shd w:val="clear" w:color="auto" w:fill="auto"/>
            <w:vAlign w:val="center"/>
          </w:tcPr>
          <w:p w14:paraId="7144C686" w14:textId="4047C02F" w:rsidR="009B7657" w:rsidRPr="00D547CF" w:rsidRDefault="009B7657" w:rsidP="009B7657">
            <w:pPr>
              <w:spacing w:before="60" w:after="60" w:line="360" w:lineRule="exact"/>
              <w:jc w:val="center"/>
              <w:rPr>
                <w:rFonts w:ascii="Times New Roman" w:hAnsi="Times New Roman"/>
                <w:b/>
                <w:sz w:val="26"/>
                <w:szCs w:val="26"/>
                <w:lang w:val="nl-NL"/>
              </w:rPr>
            </w:pPr>
            <w:r w:rsidRPr="00FD1539">
              <w:rPr>
                <w:rFonts w:ascii="Times New Roman" w:hAnsi="Times New Roman"/>
                <w:b/>
                <w:sz w:val="26"/>
                <w:szCs w:val="26"/>
                <w:lang w:val="nl-NL"/>
              </w:rPr>
              <w:t>Nội dung</w:t>
            </w:r>
          </w:p>
        </w:tc>
        <w:tc>
          <w:tcPr>
            <w:tcW w:w="1075" w:type="dxa"/>
            <w:shd w:val="clear" w:color="auto" w:fill="auto"/>
            <w:vAlign w:val="center"/>
          </w:tcPr>
          <w:p w14:paraId="76810055" w14:textId="180C6306" w:rsidR="009B7657" w:rsidRPr="00D547CF" w:rsidRDefault="009B7657" w:rsidP="009B7657">
            <w:pPr>
              <w:spacing w:before="60" w:after="60" w:line="360" w:lineRule="exact"/>
              <w:jc w:val="center"/>
              <w:rPr>
                <w:rFonts w:ascii="Times New Roman" w:hAnsi="Times New Roman"/>
                <w:b/>
                <w:sz w:val="26"/>
                <w:szCs w:val="26"/>
              </w:rPr>
            </w:pPr>
            <w:r w:rsidRPr="00FD1539">
              <w:rPr>
                <w:rFonts w:ascii="Times New Roman" w:hAnsi="Times New Roman"/>
                <w:b/>
                <w:sz w:val="26"/>
                <w:szCs w:val="26"/>
              </w:rPr>
              <w:t>Đồng ý</w:t>
            </w:r>
          </w:p>
        </w:tc>
        <w:tc>
          <w:tcPr>
            <w:tcW w:w="1800" w:type="dxa"/>
            <w:vAlign w:val="center"/>
          </w:tcPr>
          <w:p w14:paraId="4DF6AE3F" w14:textId="5B68E2FD" w:rsidR="009B7657" w:rsidRPr="00D547CF" w:rsidRDefault="009B7657" w:rsidP="009B7657">
            <w:pPr>
              <w:spacing w:before="60" w:after="60" w:line="360" w:lineRule="exact"/>
              <w:jc w:val="center"/>
              <w:rPr>
                <w:rFonts w:ascii="Times New Roman" w:hAnsi="Times New Roman"/>
                <w:b/>
                <w:sz w:val="26"/>
                <w:szCs w:val="26"/>
              </w:rPr>
            </w:pPr>
            <w:r>
              <w:rPr>
                <w:rFonts w:ascii="Times New Roman" w:hAnsi="Times New Roman"/>
                <w:b/>
                <w:sz w:val="26"/>
                <w:szCs w:val="26"/>
              </w:rPr>
              <w:t>Không đồng ý</w:t>
            </w:r>
          </w:p>
        </w:tc>
      </w:tr>
      <w:tr w:rsidR="009B7657" w:rsidRPr="00D547CF" w14:paraId="50CF339F" w14:textId="77777777" w:rsidTr="007F5104">
        <w:trPr>
          <w:trHeight w:val="408"/>
          <w:tblHeader/>
        </w:trPr>
        <w:tc>
          <w:tcPr>
            <w:tcW w:w="709" w:type="dxa"/>
            <w:shd w:val="clear" w:color="auto" w:fill="auto"/>
            <w:vAlign w:val="center"/>
          </w:tcPr>
          <w:p w14:paraId="675F7CE1" w14:textId="77777777" w:rsidR="009B7657" w:rsidRPr="00D547CF" w:rsidRDefault="009B7657" w:rsidP="009B7657">
            <w:pPr>
              <w:widowControl/>
              <w:spacing w:before="60" w:after="60" w:line="360" w:lineRule="exact"/>
              <w:jc w:val="center"/>
              <w:rPr>
                <w:rFonts w:ascii="Times New Roman" w:hAnsi="Times New Roman"/>
                <w:sz w:val="26"/>
                <w:szCs w:val="26"/>
              </w:rPr>
            </w:pPr>
            <w:r w:rsidRPr="00D547CF">
              <w:rPr>
                <w:rFonts w:ascii="Times New Roman" w:hAnsi="Times New Roman"/>
                <w:sz w:val="26"/>
                <w:szCs w:val="26"/>
              </w:rPr>
              <w:t>1</w:t>
            </w:r>
          </w:p>
        </w:tc>
        <w:tc>
          <w:tcPr>
            <w:tcW w:w="5416" w:type="dxa"/>
            <w:shd w:val="clear" w:color="auto" w:fill="auto"/>
            <w:vAlign w:val="center"/>
          </w:tcPr>
          <w:p w14:paraId="5546B6C1" w14:textId="5BA8336A" w:rsidR="009B7657" w:rsidRPr="00D547CF" w:rsidRDefault="009B7657" w:rsidP="009B7657">
            <w:pPr>
              <w:spacing w:before="60" w:after="60" w:line="360" w:lineRule="exact"/>
              <w:jc w:val="both"/>
              <w:rPr>
                <w:sz w:val="26"/>
                <w:szCs w:val="26"/>
              </w:rPr>
            </w:pPr>
            <w:r>
              <w:rPr>
                <w:rFonts w:ascii="Times New Roman" w:hAnsi="Times New Roman"/>
                <w:spacing w:val="-2"/>
                <w:sz w:val="23"/>
                <w:szCs w:val="23"/>
              </w:rPr>
              <w:t>Xin ý kiến mẫu sổ sách và cơ sở dữ liệu trong công tác quản lý, bảo dưỡng để thực hiện công tác chuyển đổi số trong quản lý, vận hành, khai thác và bảo trì kết cấu hạ tầng đường bộ (gửi kèm tài liệu)</w:t>
            </w:r>
          </w:p>
        </w:tc>
        <w:tc>
          <w:tcPr>
            <w:tcW w:w="1075" w:type="dxa"/>
            <w:shd w:val="clear" w:color="auto" w:fill="auto"/>
            <w:vAlign w:val="center"/>
          </w:tcPr>
          <w:p w14:paraId="14DDDCFD" w14:textId="77777777" w:rsidR="009B7657" w:rsidRPr="00D547CF" w:rsidRDefault="009B7657" w:rsidP="009B7657">
            <w:pPr>
              <w:spacing w:before="60" w:after="60" w:line="360" w:lineRule="exact"/>
              <w:jc w:val="center"/>
              <w:rPr>
                <w:sz w:val="26"/>
                <w:szCs w:val="26"/>
              </w:rPr>
            </w:pPr>
          </w:p>
        </w:tc>
        <w:tc>
          <w:tcPr>
            <w:tcW w:w="1800" w:type="dxa"/>
            <w:vAlign w:val="center"/>
          </w:tcPr>
          <w:p w14:paraId="1E738558" w14:textId="77777777" w:rsidR="009B7657" w:rsidRPr="00D547CF" w:rsidRDefault="009B7657" w:rsidP="009B7657">
            <w:pPr>
              <w:spacing w:before="60" w:after="60" w:line="360" w:lineRule="exact"/>
              <w:rPr>
                <w:b/>
                <w:sz w:val="26"/>
                <w:szCs w:val="26"/>
              </w:rPr>
            </w:pPr>
          </w:p>
        </w:tc>
      </w:tr>
    </w:tbl>
    <w:p w14:paraId="37FC2C82" w14:textId="77777777" w:rsidR="007F5104" w:rsidRPr="00D547CF" w:rsidRDefault="007F5104" w:rsidP="007F5104">
      <w:pPr>
        <w:widowControl/>
        <w:spacing w:after="60"/>
        <w:jc w:val="both"/>
        <w:rPr>
          <w:rFonts w:ascii="Times New Roman" w:hAnsi="Times New Roman"/>
          <w:color w:val="000000"/>
          <w:sz w:val="26"/>
          <w:szCs w:val="26"/>
        </w:rPr>
      </w:pPr>
    </w:p>
    <w:p w14:paraId="60445795" w14:textId="4073327D" w:rsidR="007F5104" w:rsidRPr="001E1393" w:rsidRDefault="00056A19" w:rsidP="001E1393">
      <w:pPr>
        <w:pStyle w:val="ListParagraph"/>
        <w:numPr>
          <w:ilvl w:val="0"/>
          <w:numId w:val="38"/>
        </w:numPr>
        <w:spacing w:before="120"/>
        <w:ind w:left="450" w:hanging="450"/>
        <w:rPr>
          <w:rFonts w:ascii="Times New Roman" w:hAnsi="Times New Roman"/>
          <w:sz w:val="26"/>
          <w:szCs w:val="26"/>
        </w:rPr>
      </w:pPr>
      <w:r w:rsidRPr="001E1393">
        <w:rPr>
          <w:rFonts w:ascii="Times New Roman" w:hAnsi="Times New Roman"/>
          <w:b/>
          <w:sz w:val="26"/>
          <w:szCs w:val="26"/>
        </w:rPr>
        <w:t xml:space="preserve">Ý kiến </w:t>
      </w:r>
      <w:r w:rsidR="009B7657">
        <w:rPr>
          <w:rFonts w:ascii="Times New Roman" w:hAnsi="Times New Roman"/>
          <w:b/>
          <w:sz w:val="26"/>
          <w:szCs w:val="26"/>
        </w:rPr>
        <w:t>khác</w:t>
      </w:r>
      <w:r w:rsidRPr="001E1393">
        <w:rPr>
          <w:rFonts w:ascii="Times New Roman" w:hAnsi="Times New Roman"/>
          <w:b/>
          <w:sz w:val="26"/>
          <w:szCs w:val="26"/>
        </w:rPr>
        <w:t xml:space="preserve"> </w:t>
      </w:r>
      <w:r w:rsidRPr="001E1393">
        <w:rPr>
          <w:rFonts w:ascii="Times New Roman" w:hAnsi="Times New Roman"/>
          <w:sz w:val="26"/>
          <w:szCs w:val="26"/>
        </w:rPr>
        <w:t>(nếu có):</w:t>
      </w:r>
    </w:p>
    <w:p w14:paraId="38E0DF99" w14:textId="06D154C9" w:rsidR="007F5104" w:rsidRPr="00D547CF" w:rsidRDefault="007F5104" w:rsidP="00D547CF">
      <w:pPr>
        <w:widowControl/>
        <w:spacing w:before="120" w:after="120" w:line="276" w:lineRule="auto"/>
        <w:ind w:left="432"/>
        <w:jc w:val="both"/>
        <w:rPr>
          <w:rFonts w:ascii="Times New Roman" w:hAnsi="Times New Roman"/>
          <w:color w:val="000000"/>
          <w:sz w:val="26"/>
          <w:szCs w:val="26"/>
        </w:rPr>
      </w:pPr>
      <w:r w:rsidRPr="00D547CF">
        <w:rPr>
          <w:rFonts w:ascii="Times New Roman" w:hAnsi="Times New Roman"/>
          <w:sz w:val="26"/>
          <w:szCs w:val="26"/>
        </w:rPr>
        <w:t>………………………………………………………………………………………………………………………………………………………………………………………………………………………………………………………………………………………………………………………………………………………………………………………………………………………………………………………………………………………………………………………………………………………………………………………………………………………………………………………………………………………………………………………………………………………………………………………………………………………………………………………………………………………………</w:t>
      </w:r>
      <w:r w:rsidR="00D547CF">
        <w:rPr>
          <w:rFonts w:ascii="Times New Roman" w:hAnsi="Times New Roman"/>
          <w:sz w:val="26"/>
          <w:szCs w:val="26"/>
        </w:rPr>
        <w:t>………………</w:t>
      </w:r>
    </w:p>
    <w:p w14:paraId="25EEBCB6" w14:textId="77777777" w:rsidR="007F5104" w:rsidRDefault="007F5104" w:rsidP="007F5104">
      <w:pPr>
        <w:widowControl/>
        <w:spacing w:after="60"/>
        <w:ind w:left="426"/>
        <w:jc w:val="both"/>
        <w:rPr>
          <w:rFonts w:ascii="Times New Roman" w:hAnsi="Times New Roman"/>
          <w:color w:val="000000"/>
        </w:rPr>
      </w:pPr>
    </w:p>
    <w:tbl>
      <w:tblPr>
        <w:tblW w:w="9668" w:type="dxa"/>
        <w:tblInd w:w="-34" w:type="dxa"/>
        <w:tblLook w:val="04A0" w:firstRow="1" w:lastRow="0" w:firstColumn="1" w:lastColumn="0" w:noHBand="0" w:noVBand="1"/>
      </w:tblPr>
      <w:tblGrid>
        <w:gridCol w:w="3290"/>
        <w:gridCol w:w="6378"/>
      </w:tblGrid>
      <w:tr w:rsidR="007F5104" w:rsidRPr="00C53785" w14:paraId="0184C5A8" w14:textId="77777777" w:rsidTr="007F5104">
        <w:trPr>
          <w:trHeight w:val="1305"/>
        </w:trPr>
        <w:tc>
          <w:tcPr>
            <w:tcW w:w="3290" w:type="dxa"/>
          </w:tcPr>
          <w:p w14:paraId="380185AE" w14:textId="77777777" w:rsidR="007F5104" w:rsidRPr="00C53785" w:rsidRDefault="007F5104" w:rsidP="007F5104">
            <w:pPr>
              <w:tabs>
                <w:tab w:val="left" w:pos="1060"/>
              </w:tabs>
              <w:jc w:val="center"/>
              <w:rPr>
                <w:rFonts w:ascii="Times New Roman" w:hAnsi="Times New Roman"/>
                <w:color w:val="000000"/>
                <w:sz w:val="26"/>
                <w:szCs w:val="26"/>
              </w:rPr>
            </w:pPr>
          </w:p>
        </w:tc>
        <w:tc>
          <w:tcPr>
            <w:tcW w:w="6378" w:type="dxa"/>
          </w:tcPr>
          <w:p w14:paraId="1D7765C8" w14:textId="77777777" w:rsidR="00D358B6"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KT. TRƯỞNG PHÒNG </w:t>
            </w:r>
          </w:p>
          <w:p w14:paraId="08887A82" w14:textId="77777777" w:rsidR="00D358B6" w:rsidRPr="00C53785" w:rsidRDefault="00D358B6" w:rsidP="00D358B6">
            <w:pPr>
              <w:tabs>
                <w:tab w:val="left" w:pos="700"/>
                <w:tab w:val="left" w:pos="1152"/>
              </w:tabs>
              <w:jc w:val="center"/>
              <w:rPr>
                <w:rFonts w:ascii="Times New Roman" w:hAnsi="Times New Roman"/>
                <w:b/>
                <w:color w:val="000000"/>
                <w:sz w:val="26"/>
                <w:szCs w:val="26"/>
              </w:rPr>
            </w:pPr>
            <w:r>
              <w:rPr>
                <w:rFonts w:ascii="Times New Roman" w:hAnsi="Times New Roman"/>
                <w:b/>
                <w:color w:val="000000"/>
                <w:sz w:val="26"/>
                <w:szCs w:val="26"/>
              </w:rPr>
              <w:t xml:space="preserve">PHÓ TRƯỞNG PHÒNG </w:t>
            </w:r>
          </w:p>
          <w:p w14:paraId="76D08053" w14:textId="77777777" w:rsidR="00D358B6" w:rsidRDefault="00D358B6" w:rsidP="00D358B6">
            <w:pPr>
              <w:tabs>
                <w:tab w:val="left" w:pos="700"/>
                <w:tab w:val="left" w:pos="1152"/>
              </w:tabs>
              <w:jc w:val="center"/>
              <w:rPr>
                <w:rFonts w:ascii="Times New Roman" w:hAnsi="Times New Roman"/>
                <w:color w:val="000000"/>
                <w:sz w:val="26"/>
                <w:szCs w:val="26"/>
              </w:rPr>
            </w:pPr>
          </w:p>
          <w:p w14:paraId="37D7EBB6" w14:textId="77777777" w:rsidR="00D358B6" w:rsidRDefault="00D358B6" w:rsidP="00D358B6">
            <w:pPr>
              <w:tabs>
                <w:tab w:val="left" w:pos="700"/>
                <w:tab w:val="left" w:pos="1152"/>
              </w:tabs>
              <w:jc w:val="center"/>
              <w:rPr>
                <w:rFonts w:ascii="Times New Roman" w:hAnsi="Times New Roman"/>
                <w:color w:val="000000"/>
                <w:sz w:val="26"/>
                <w:szCs w:val="26"/>
              </w:rPr>
            </w:pPr>
          </w:p>
          <w:p w14:paraId="717A6CD2"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00ADADFA" w14:textId="77777777" w:rsidR="00D358B6" w:rsidRDefault="00D358B6" w:rsidP="00D358B6">
            <w:pPr>
              <w:tabs>
                <w:tab w:val="left" w:pos="700"/>
                <w:tab w:val="left" w:pos="1152"/>
              </w:tabs>
              <w:jc w:val="center"/>
              <w:rPr>
                <w:rFonts w:ascii="Times New Roman" w:hAnsi="Times New Roman"/>
                <w:color w:val="000000"/>
                <w:sz w:val="26"/>
                <w:szCs w:val="26"/>
              </w:rPr>
            </w:pPr>
          </w:p>
          <w:p w14:paraId="21F802B3"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428C4D51" w14:textId="77777777" w:rsidR="00D358B6" w:rsidRPr="00C53785" w:rsidRDefault="00D358B6" w:rsidP="00D358B6">
            <w:pPr>
              <w:tabs>
                <w:tab w:val="left" w:pos="700"/>
                <w:tab w:val="left" w:pos="1152"/>
              </w:tabs>
              <w:jc w:val="center"/>
              <w:rPr>
                <w:rFonts w:ascii="Times New Roman" w:hAnsi="Times New Roman"/>
                <w:color w:val="000000"/>
                <w:sz w:val="26"/>
                <w:szCs w:val="26"/>
              </w:rPr>
            </w:pPr>
          </w:p>
          <w:p w14:paraId="43A3E493" w14:textId="1B7EFBED" w:rsidR="007F5104" w:rsidRPr="00F729D1" w:rsidRDefault="00D358B6" w:rsidP="00D358B6">
            <w:pPr>
              <w:tabs>
                <w:tab w:val="left" w:pos="700"/>
                <w:tab w:val="left" w:pos="1152"/>
              </w:tabs>
              <w:jc w:val="center"/>
              <w:rPr>
                <w:rFonts w:ascii="Times New Roman" w:hAnsi="Times New Roman"/>
                <w:b/>
                <w:color w:val="000000"/>
                <w:sz w:val="26"/>
                <w:szCs w:val="26"/>
              </w:rPr>
            </w:pPr>
            <w:r w:rsidRPr="00F729D1">
              <w:rPr>
                <w:rFonts w:ascii="Times New Roman" w:hAnsi="Times New Roman"/>
                <w:b/>
                <w:color w:val="000000"/>
                <w:sz w:val="26"/>
                <w:szCs w:val="26"/>
              </w:rPr>
              <w:t>Nguyễn Đức Tường</w:t>
            </w:r>
          </w:p>
        </w:tc>
      </w:tr>
    </w:tbl>
    <w:p w14:paraId="5D9F60DF" w14:textId="77777777" w:rsidR="007F5104" w:rsidRDefault="007F5104" w:rsidP="007F5104">
      <w:pPr>
        <w:rPr>
          <w:rFonts w:ascii="Times New Roman" w:hAnsi="Times New Roman"/>
          <w:sz w:val="8"/>
          <w:szCs w:val="8"/>
          <w:lang w:val="sv-SE"/>
        </w:rPr>
      </w:pPr>
    </w:p>
    <w:p w14:paraId="4654369C" w14:textId="77777777" w:rsidR="007F5104" w:rsidRDefault="007F5104" w:rsidP="007F5104">
      <w:pPr>
        <w:rPr>
          <w:rFonts w:ascii="Times New Roman" w:hAnsi="Times New Roman"/>
          <w:sz w:val="8"/>
          <w:szCs w:val="8"/>
          <w:lang w:val="sv-SE"/>
        </w:rPr>
      </w:pPr>
    </w:p>
    <w:p w14:paraId="27BFDDAF" w14:textId="77777777" w:rsidR="007F5104" w:rsidRDefault="007F5104" w:rsidP="007F5104">
      <w:pPr>
        <w:rPr>
          <w:rFonts w:ascii="Times New Roman" w:hAnsi="Times New Roman"/>
          <w:sz w:val="8"/>
          <w:szCs w:val="8"/>
          <w:lang w:val="sv-SE"/>
        </w:rPr>
      </w:pPr>
    </w:p>
    <w:p w14:paraId="06A84258" w14:textId="77777777" w:rsidR="007F5104" w:rsidRDefault="007F5104" w:rsidP="007F5104">
      <w:pPr>
        <w:rPr>
          <w:rFonts w:ascii="Times New Roman" w:hAnsi="Times New Roman"/>
          <w:sz w:val="8"/>
          <w:szCs w:val="8"/>
          <w:lang w:val="sv-SE"/>
        </w:rPr>
      </w:pPr>
    </w:p>
    <w:p w14:paraId="0005CD30" w14:textId="77777777" w:rsidR="007F5104" w:rsidRDefault="007F5104" w:rsidP="007F5104">
      <w:pPr>
        <w:rPr>
          <w:rFonts w:ascii="Times New Roman" w:hAnsi="Times New Roman"/>
          <w:sz w:val="8"/>
          <w:szCs w:val="8"/>
          <w:lang w:val="sv-SE"/>
        </w:rPr>
      </w:pPr>
    </w:p>
    <w:p w14:paraId="1956D117" w14:textId="32292B68" w:rsidR="007F5104" w:rsidRDefault="007F5104" w:rsidP="002112DE">
      <w:pPr>
        <w:rPr>
          <w:rFonts w:ascii="Times New Roman" w:hAnsi="Times New Roman"/>
          <w:sz w:val="8"/>
          <w:szCs w:val="8"/>
          <w:lang w:val="sv-SE"/>
        </w:rPr>
      </w:pPr>
    </w:p>
    <w:sectPr w:rsidR="007F5104" w:rsidSect="00B80442">
      <w:headerReference w:type="default" r:id="rId8"/>
      <w:endnotePr>
        <w:numFmt w:val="decimal"/>
      </w:endnotePr>
      <w:pgSz w:w="11907" w:h="16840" w:code="9"/>
      <w:pgMar w:top="1170" w:right="1134" w:bottom="1134" w:left="1701" w:header="284"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5515B2" w14:textId="77777777" w:rsidR="00AC423D" w:rsidRDefault="00AC423D" w:rsidP="007341F5">
      <w:r>
        <w:separator/>
      </w:r>
    </w:p>
  </w:endnote>
  <w:endnote w:type="continuationSeparator" w:id="0">
    <w:p w14:paraId="0A47843C" w14:textId="77777777" w:rsidR="00AC423D" w:rsidRDefault="00AC423D" w:rsidP="0073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2FEB2A" w14:textId="77777777" w:rsidR="00AC423D" w:rsidRDefault="00AC423D" w:rsidP="007341F5">
      <w:r>
        <w:separator/>
      </w:r>
    </w:p>
  </w:footnote>
  <w:footnote w:type="continuationSeparator" w:id="0">
    <w:p w14:paraId="4D4531DF" w14:textId="77777777" w:rsidR="00AC423D" w:rsidRDefault="00AC423D" w:rsidP="007341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17E52" w14:textId="2A3E6439" w:rsidR="007F5104" w:rsidRDefault="007F5104">
    <w:pPr>
      <w:pStyle w:val="Header"/>
      <w:jc w:val="center"/>
    </w:pPr>
  </w:p>
  <w:p w14:paraId="7A88099F" w14:textId="77777777" w:rsidR="007F5104" w:rsidRDefault="007F510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CD7710"/>
    <w:multiLevelType w:val="hybridMultilevel"/>
    <w:tmpl w:val="B70A94E2"/>
    <w:lvl w:ilvl="0" w:tplc="F0AEE1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F9769A"/>
    <w:multiLevelType w:val="hybridMultilevel"/>
    <w:tmpl w:val="916EB6E4"/>
    <w:lvl w:ilvl="0" w:tplc="8F68F8F6">
      <w:start w:val="1"/>
      <w:numFmt w:val="lowerRoman"/>
      <w:lvlText w:val="(%1)"/>
      <w:lvlJc w:val="left"/>
      <w:pPr>
        <w:ind w:left="1440" w:hanging="720"/>
      </w:pPr>
      <w:rPr>
        <w:rFonts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4B58B5"/>
    <w:multiLevelType w:val="hybridMultilevel"/>
    <w:tmpl w:val="49BADAA0"/>
    <w:lvl w:ilvl="0" w:tplc="E4C616D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0CF65B26"/>
    <w:multiLevelType w:val="multilevel"/>
    <w:tmpl w:val="7FB0075A"/>
    <w:lvl w:ilvl="0">
      <w:start w:val="1"/>
      <w:numFmt w:val="bullet"/>
      <w:pStyle w:val="Gach"/>
      <w:lvlText w:val=""/>
      <w:lvlJc w:val="left"/>
      <w:pPr>
        <w:ind w:left="851" w:hanging="454"/>
      </w:pPr>
      <w:rPr>
        <w:rFonts w:ascii="Symbol" w:hAnsi="Symbol" w:hint="default"/>
      </w:rPr>
    </w:lvl>
    <w:lvl w:ilvl="1">
      <w:start w:val="1"/>
      <w:numFmt w:val="bullet"/>
      <w:lvlText w:val="o"/>
      <w:lvlJc w:val="left"/>
      <w:pPr>
        <w:ind w:left="851" w:hanging="284"/>
      </w:pPr>
      <w:rPr>
        <w:rFonts w:ascii="Courier New" w:hAnsi="Courier New" w:cs="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851" w:hanging="284"/>
      </w:pPr>
      <w:rPr>
        <w:rFonts w:ascii="Symbol" w:hAnsi="Symbol" w:hint="default"/>
      </w:rPr>
    </w:lvl>
    <w:lvl w:ilvl="4">
      <w:start w:val="1"/>
      <w:numFmt w:val="bullet"/>
      <w:lvlText w:val="o"/>
      <w:lvlJc w:val="left"/>
      <w:pPr>
        <w:ind w:left="851" w:hanging="284"/>
      </w:pPr>
      <w:rPr>
        <w:rFonts w:ascii="Courier New" w:hAnsi="Courier New" w:cs="Courier New" w:hint="default"/>
      </w:rPr>
    </w:lvl>
    <w:lvl w:ilvl="5">
      <w:start w:val="1"/>
      <w:numFmt w:val="bullet"/>
      <w:lvlText w:val=""/>
      <w:lvlJc w:val="left"/>
      <w:pPr>
        <w:ind w:left="851" w:hanging="284"/>
      </w:pPr>
      <w:rPr>
        <w:rFonts w:ascii="Wingdings" w:hAnsi="Wingdings" w:hint="default"/>
      </w:rPr>
    </w:lvl>
    <w:lvl w:ilvl="6">
      <w:start w:val="1"/>
      <w:numFmt w:val="bullet"/>
      <w:lvlText w:val=""/>
      <w:lvlJc w:val="left"/>
      <w:pPr>
        <w:ind w:left="851" w:hanging="284"/>
      </w:pPr>
      <w:rPr>
        <w:rFonts w:ascii="Symbol" w:hAnsi="Symbol" w:hint="default"/>
      </w:rPr>
    </w:lvl>
    <w:lvl w:ilvl="7">
      <w:start w:val="1"/>
      <w:numFmt w:val="bullet"/>
      <w:lvlText w:val="o"/>
      <w:lvlJc w:val="left"/>
      <w:pPr>
        <w:ind w:left="851" w:hanging="284"/>
      </w:pPr>
      <w:rPr>
        <w:rFonts w:ascii="Courier New" w:hAnsi="Courier New" w:cs="Courier New" w:hint="default"/>
      </w:rPr>
    </w:lvl>
    <w:lvl w:ilvl="8">
      <w:start w:val="1"/>
      <w:numFmt w:val="bullet"/>
      <w:lvlText w:val=""/>
      <w:lvlJc w:val="left"/>
      <w:pPr>
        <w:ind w:left="851" w:hanging="284"/>
      </w:pPr>
      <w:rPr>
        <w:rFonts w:ascii="Wingdings" w:hAnsi="Wingdings" w:hint="default"/>
      </w:rPr>
    </w:lvl>
  </w:abstractNum>
  <w:abstractNum w:abstractNumId="5" w15:restartNumberingAfterBreak="0">
    <w:nsid w:val="0ED81CFA"/>
    <w:multiLevelType w:val="hybridMultilevel"/>
    <w:tmpl w:val="4788A38C"/>
    <w:lvl w:ilvl="0" w:tplc="D3A035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15B578BD"/>
    <w:multiLevelType w:val="hybridMultilevel"/>
    <w:tmpl w:val="8946BA44"/>
    <w:lvl w:ilvl="0" w:tplc="2B0CC1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2A4AFC"/>
    <w:multiLevelType w:val="hybridMultilevel"/>
    <w:tmpl w:val="C8DAF9C4"/>
    <w:lvl w:ilvl="0" w:tplc="E6D4D3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8308A2"/>
    <w:multiLevelType w:val="hybridMultilevel"/>
    <w:tmpl w:val="3FB46ABC"/>
    <w:lvl w:ilvl="0" w:tplc="AAAE48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2846867"/>
    <w:multiLevelType w:val="hybridMultilevel"/>
    <w:tmpl w:val="E9B6A5E6"/>
    <w:lvl w:ilvl="0" w:tplc="E8C2E4E6">
      <w:start w:val="1"/>
      <w:numFmt w:val="decimal"/>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10" w15:restartNumberingAfterBreak="0">
    <w:nsid w:val="244C322E"/>
    <w:multiLevelType w:val="hybridMultilevel"/>
    <w:tmpl w:val="73F84BF6"/>
    <w:lvl w:ilvl="0" w:tplc="2C901C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D92965"/>
    <w:multiLevelType w:val="hybridMultilevel"/>
    <w:tmpl w:val="339AF8FC"/>
    <w:lvl w:ilvl="0" w:tplc="94AC3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C7E2C64"/>
    <w:multiLevelType w:val="hybridMultilevel"/>
    <w:tmpl w:val="33C21FEA"/>
    <w:lvl w:ilvl="0" w:tplc="4442F08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F7965C4"/>
    <w:multiLevelType w:val="hybridMultilevel"/>
    <w:tmpl w:val="6F72EEC0"/>
    <w:lvl w:ilvl="0" w:tplc="BB9CB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2FA577BD"/>
    <w:multiLevelType w:val="hybridMultilevel"/>
    <w:tmpl w:val="537ADD9E"/>
    <w:lvl w:ilvl="0" w:tplc="5F1AC328">
      <w:start w:val="1"/>
      <w:numFmt w:val="bullet"/>
      <w:lvlText w:val="-"/>
      <w:lvlJc w:val="left"/>
      <w:pPr>
        <w:ind w:left="3904" w:hanging="360"/>
      </w:pPr>
      <w:rPr>
        <w:rFonts w:ascii="Times New Roman" w:eastAsia="Times New Roman" w:hAnsi="Times New Roman" w:cs="Times New Roman" w:hint="default"/>
      </w:rPr>
    </w:lvl>
    <w:lvl w:ilvl="1" w:tplc="04090003" w:tentative="1">
      <w:start w:val="1"/>
      <w:numFmt w:val="bullet"/>
      <w:lvlText w:val="o"/>
      <w:lvlJc w:val="left"/>
      <w:pPr>
        <w:ind w:left="4624" w:hanging="360"/>
      </w:pPr>
      <w:rPr>
        <w:rFonts w:ascii="Courier New" w:hAnsi="Courier New" w:cs="Courier New" w:hint="default"/>
      </w:rPr>
    </w:lvl>
    <w:lvl w:ilvl="2" w:tplc="04090005" w:tentative="1">
      <w:start w:val="1"/>
      <w:numFmt w:val="bullet"/>
      <w:lvlText w:val=""/>
      <w:lvlJc w:val="left"/>
      <w:pPr>
        <w:ind w:left="5344" w:hanging="360"/>
      </w:pPr>
      <w:rPr>
        <w:rFonts w:ascii="Wingdings" w:hAnsi="Wingdings" w:hint="default"/>
      </w:rPr>
    </w:lvl>
    <w:lvl w:ilvl="3" w:tplc="04090001" w:tentative="1">
      <w:start w:val="1"/>
      <w:numFmt w:val="bullet"/>
      <w:lvlText w:val=""/>
      <w:lvlJc w:val="left"/>
      <w:pPr>
        <w:ind w:left="6064" w:hanging="360"/>
      </w:pPr>
      <w:rPr>
        <w:rFonts w:ascii="Symbol" w:hAnsi="Symbol" w:hint="default"/>
      </w:rPr>
    </w:lvl>
    <w:lvl w:ilvl="4" w:tplc="04090003" w:tentative="1">
      <w:start w:val="1"/>
      <w:numFmt w:val="bullet"/>
      <w:lvlText w:val="o"/>
      <w:lvlJc w:val="left"/>
      <w:pPr>
        <w:ind w:left="6784" w:hanging="360"/>
      </w:pPr>
      <w:rPr>
        <w:rFonts w:ascii="Courier New" w:hAnsi="Courier New" w:cs="Courier New" w:hint="default"/>
      </w:rPr>
    </w:lvl>
    <w:lvl w:ilvl="5" w:tplc="04090005" w:tentative="1">
      <w:start w:val="1"/>
      <w:numFmt w:val="bullet"/>
      <w:lvlText w:val=""/>
      <w:lvlJc w:val="left"/>
      <w:pPr>
        <w:ind w:left="7504" w:hanging="360"/>
      </w:pPr>
      <w:rPr>
        <w:rFonts w:ascii="Wingdings" w:hAnsi="Wingdings" w:hint="default"/>
      </w:rPr>
    </w:lvl>
    <w:lvl w:ilvl="6" w:tplc="04090001" w:tentative="1">
      <w:start w:val="1"/>
      <w:numFmt w:val="bullet"/>
      <w:lvlText w:val=""/>
      <w:lvlJc w:val="left"/>
      <w:pPr>
        <w:ind w:left="8224" w:hanging="360"/>
      </w:pPr>
      <w:rPr>
        <w:rFonts w:ascii="Symbol" w:hAnsi="Symbol" w:hint="default"/>
      </w:rPr>
    </w:lvl>
    <w:lvl w:ilvl="7" w:tplc="04090003" w:tentative="1">
      <w:start w:val="1"/>
      <w:numFmt w:val="bullet"/>
      <w:lvlText w:val="o"/>
      <w:lvlJc w:val="left"/>
      <w:pPr>
        <w:ind w:left="8944" w:hanging="360"/>
      </w:pPr>
      <w:rPr>
        <w:rFonts w:ascii="Courier New" w:hAnsi="Courier New" w:cs="Courier New" w:hint="default"/>
      </w:rPr>
    </w:lvl>
    <w:lvl w:ilvl="8" w:tplc="04090005" w:tentative="1">
      <w:start w:val="1"/>
      <w:numFmt w:val="bullet"/>
      <w:lvlText w:val=""/>
      <w:lvlJc w:val="left"/>
      <w:pPr>
        <w:ind w:left="9664" w:hanging="360"/>
      </w:pPr>
      <w:rPr>
        <w:rFonts w:ascii="Wingdings" w:hAnsi="Wingdings" w:hint="default"/>
      </w:rPr>
    </w:lvl>
  </w:abstractNum>
  <w:abstractNum w:abstractNumId="15" w15:restartNumberingAfterBreak="0">
    <w:nsid w:val="388D30EF"/>
    <w:multiLevelType w:val="hybridMultilevel"/>
    <w:tmpl w:val="F3FCBD16"/>
    <w:lvl w:ilvl="0" w:tplc="22289E50">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8CE6806"/>
    <w:multiLevelType w:val="hybridMultilevel"/>
    <w:tmpl w:val="F2263468"/>
    <w:lvl w:ilvl="0" w:tplc="88BC1416">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D691569"/>
    <w:multiLevelType w:val="hybridMultilevel"/>
    <w:tmpl w:val="E9B6A5E6"/>
    <w:lvl w:ilvl="0" w:tplc="E8C2E4E6">
      <w:start w:val="1"/>
      <w:numFmt w:val="decimal"/>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18" w15:restartNumberingAfterBreak="0">
    <w:nsid w:val="3DA51752"/>
    <w:multiLevelType w:val="hybridMultilevel"/>
    <w:tmpl w:val="AC1A0AE6"/>
    <w:lvl w:ilvl="0" w:tplc="78442F04">
      <w:start w:val="1"/>
      <w:numFmt w:val="decimal"/>
      <w:lvlText w:val="%1."/>
      <w:lvlJc w:val="left"/>
      <w:pPr>
        <w:ind w:left="927" w:hanging="360"/>
      </w:pPr>
      <w:rPr>
        <w:rFonts w:ascii="Times New Roman" w:eastAsia="Times New Roman" w:hAnsi="Times New Roman" w:cs="Times New Roman"/>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DD1305D"/>
    <w:multiLevelType w:val="hybridMultilevel"/>
    <w:tmpl w:val="1A4E78B2"/>
    <w:lvl w:ilvl="0" w:tplc="F2AE971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278AE"/>
    <w:multiLevelType w:val="hybridMultilevel"/>
    <w:tmpl w:val="AFCA59DA"/>
    <w:lvl w:ilvl="0" w:tplc="31EEE6B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1" w15:restartNumberingAfterBreak="0">
    <w:nsid w:val="4BC57AFA"/>
    <w:multiLevelType w:val="hybridMultilevel"/>
    <w:tmpl w:val="B61A7036"/>
    <w:lvl w:ilvl="0" w:tplc="25769D46">
      <w:start w:val="1"/>
      <w:numFmt w:val="decimal"/>
      <w:lvlText w:val="%1."/>
      <w:lvlJc w:val="left"/>
      <w:pPr>
        <w:ind w:left="1350" w:hanging="360"/>
      </w:pPr>
      <w:rPr>
        <w:rFonts w:ascii="Times New Roman" w:eastAsia="Times New Roman" w:hAnsi="Times New Roman" w:cs="Times New Roman"/>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4D68648D"/>
    <w:multiLevelType w:val="hybridMultilevel"/>
    <w:tmpl w:val="5B485512"/>
    <w:lvl w:ilvl="0" w:tplc="354CF1C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4E6131EF"/>
    <w:multiLevelType w:val="hybridMultilevel"/>
    <w:tmpl w:val="F4BEA4B2"/>
    <w:lvl w:ilvl="0" w:tplc="5D5287A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15:restartNumberingAfterBreak="0">
    <w:nsid w:val="4FDD2703"/>
    <w:multiLevelType w:val="hybridMultilevel"/>
    <w:tmpl w:val="39409752"/>
    <w:lvl w:ilvl="0" w:tplc="FD38E6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666242"/>
    <w:multiLevelType w:val="hybridMultilevel"/>
    <w:tmpl w:val="7B7EFE8C"/>
    <w:lvl w:ilvl="0" w:tplc="C250143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15:restartNumberingAfterBreak="0">
    <w:nsid w:val="52F24521"/>
    <w:multiLevelType w:val="hybridMultilevel"/>
    <w:tmpl w:val="99444052"/>
    <w:lvl w:ilvl="0" w:tplc="ABC2A2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315210A"/>
    <w:multiLevelType w:val="hybridMultilevel"/>
    <w:tmpl w:val="6ED2FA44"/>
    <w:lvl w:ilvl="0" w:tplc="DCBA7D0A">
      <w:start w:val="2"/>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8" w15:restartNumberingAfterBreak="0">
    <w:nsid w:val="54126CA2"/>
    <w:multiLevelType w:val="hybridMultilevel"/>
    <w:tmpl w:val="6C6252FE"/>
    <w:lvl w:ilvl="0" w:tplc="74B0E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54B5387"/>
    <w:multiLevelType w:val="hybridMultilevel"/>
    <w:tmpl w:val="A1027070"/>
    <w:lvl w:ilvl="0" w:tplc="08480E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1F37EB"/>
    <w:multiLevelType w:val="hybridMultilevel"/>
    <w:tmpl w:val="D1261FD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910251"/>
    <w:multiLevelType w:val="hybridMultilevel"/>
    <w:tmpl w:val="EEC2233A"/>
    <w:lvl w:ilvl="0" w:tplc="11DEEE12">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1D69AB"/>
    <w:multiLevelType w:val="hybridMultilevel"/>
    <w:tmpl w:val="195C3FC2"/>
    <w:lvl w:ilvl="0" w:tplc="44B8C1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ADB214F"/>
    <w:multiLevelType w:val="hybridMultilevel"/>
    <w:tmpl w:val="59BC120E"/>
    <w:lvl w:ilvl="0" w:tplc="516AAB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4" w15:restartNumberingAfterBreak="0">
    <w:nsid w:val="6B4E523C"/>
    <w:multiLevelType w:val="hybridMultilevel"/>
    <w:tmpl w:val="A280ADB8"/>
    <w:lvl w:ilvl="0" w:tplc="D7E287B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0F833D1"/>
    <w:multiLevelType w:val="hybridMultilevel"/>
    <w:tmpl w:val="17465FB8"/>
    <w:lvl w:ilvl="0" w:tplc="37C4B2A6">
      <w:numFmt w:val="bullet"/>
      <w:lvlText w:val=""/>
      <w:lvlJc w:val="left"/>
      <w:pPr>
        <w:ind w:left="810" w:hanging="360"/>
      </w:pPr>
      <w:rPr>
        <w:rFonts w:ascii="Symbol" w:eastAsia="Times New Roman" w:hAnsi="Symbol" w:cs="Times New Roman" w:hint="default"/>
        <w:b/>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6" w15:restartNumberingAfterBreak="0">
    <w:nsid w:val="717431AB"/>
    <w:multiLevelType w:val="hybridMultilevel"/>
    <w:tmpl w:val="DBEC8566"/>
    <w:lvl w:ilvl="0" w:tplc="0A886E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2AC014A"/>
    <w:multiLevelType w:val="hybridMultilevel"/>
    <w:tmpl w:val="64EC0BDA"/>
    <w:lvl w:ilvl="0" w:tplc="AE00CF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E307E8"/>
    <w:multiLevelType w:val="hybridMultilevel"/>
    <w:tmpl w:val="A462D704"/>
    <w:lvl w:ilvl="0" w:tplc="4C72134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9" w15:restartNumberingAfterBreak="0">
    <w:nsid w:val="75504F20"/>
    <w:multiLevelType w:val="hybridMultilevel"/>
    <w:tmpl w:val="B8367C70"/>
    <w:lvl w:ilvl="0" w:tplc="C264FAB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2C2090"/>
    <w:multiLevelType w:val="hybridMultilevel"/>
    <w:tmpl w:val="013009AE"/>
    <w:lvl w:ilvl="0" w:tplc="9BB4C1D8">
      <w:start w:val="1"/>
      <w:numFmt w:val="decimal"/>
      <w:suff w:val="nothing"/>
      <w:lvlText w:val="%1"/>
      <w:lvlJc w:val="left"/>
      <w:pPr>
        <w:ind w:left="0" w:firstLine="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CF0872"/>
    <w:multiLevelType w:val="hybridMultilevel"/>
    <w:tmpl w:val="C1F8D04C"/>
    <w:lvl w:ilvl="0" w:tplc="B9521C3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2" w15:restartNumberingAfterBreak="0">
    <w:nsid w:val="7D8E7EA0"/>
    <w:multiLevelType w:val="hybridMultilevel"/>
    <w:tmpl w:val="E6E464F4"/>
    <w:lvl w:ilvl="0" w:tplc="261454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lvlOverride w:ilvl="0">
      <w:lvl w:ilvl="0">
        <w:numFmt w:val="bullet"/>
        <w:lvlText w:val="-"/>
        <w:legacy w:legacy="1" w:legacySpace="0" w:legacyIndent="360"/>
        <w:lvlJc w:val="left"/>
        <w:pPr>
          <w:ind w:left="360" w:hanging="360"/>
        </w:pPr>
        <w:rPr>
          <w:rFonts w:ascii="Times New Roman" w:hAnsi="Times New Roman" w:hint="default"/>
        </w:rPr>
      </w:lvl>
    </w:lvlOverride>
  </w:num>
  <w:num w:numId="2">
    <w:abstractNumId w:val="39"/>
  </w:num>
  <w:num w:numId="3">
    <w:abstractNumId w:val="6"/>
  </w:num>
  <w:num w:numId="4">
    <w:abstractNumId w:val="1"/>
  </w:num>
  <w:num w:numId="5">
    <w:abstractNumId w:val="15"/>
  </w:num>
  <w:num w:numId="6">
    <w:abstractNumId w:val="32"/>
  </w:num>
  <w:num w:numId="7">
    <w:abstractNumId w:val="37"/>
  </w:num>
  <w:num w:numId="8">
    <w:abstractNumId w:val="18"/>
  </w:num>
  <w:num w:numId="9">
    <w:abstractNumId w:val="27"/>
  </w:num>
  <w:num w:numId="10">
    <w:abstractNumId w:val="21"/>
  </w:num>
  <w:num w:numId="11">
    <w:abstractNumId w:val="20"/>
  </w:num>
  <w:num w:numId="12">
    <w:abstractNumId w:val="10"/>
  </w:num>
  <w:num w:numId="13">
    <w:abstractNumId w:val="19"/>
  </w:num>
  <w:num w:numId="14">
    <w:abstractNumId w:val="7"/>
  </w:num>
  <w:num w:numId="15">
    <w:abstractNumId w:val="29"/>
  </w:num>
  <w:num w:numId="16">
    <w:abstractNumId w:val="11"/>
  </w:num>
  <w:num w:numId="17">
    <w:abstractNumId w:val="4"/>
  </w:num>
  <w:num w:numId="18">
    <w:abstractNumId w:val="30"/>
  </w:num>
  <w:num w:numId="19">
    <w:abstractNumId w:val="17"/>
  </w:num>
  <w:num w:numId="20">
    <w:abstractNumId w:val="9"/>
  </w:num>
  <w:num w:numId="21">
    <w:abstractNumId w:val="24"/>
  </w:num>
  <w:num w:numId="22">
    <w:abstractNumId w:val="28"/>
  </w:num>
  <w:num w:numId="23">
    <w:abstractNumId w:val="36"/>
  </w:num>
  <w:num w:numId="24">
    <w:abstractNumId w:val="2"/>
  </w:num>
  <w:num w:numId="25">
    <w:abstractNumId w:val="8"/>
  </w:num>
  <w:num w:numId="26">
    <w:abstractNumId w:val="26"/>
  </w:num>
  <w:num w:numId="27">
    <w:abstractNumId w:val="16"/>
  </w:num>
  <w:num w:numId="28">
    <w:abstractNumId w:val="14"/>
  </w:num>
  <w:num w:numId="29">
    <w:abstractNumId w:val="38"/>
  </w:num>
  <w:num w:numId="30">
    <w:abstractNumId w:val="42"/>
  </w:num>
  <w:num w:numId="31">
    <w:abstractNumId w:val="34"/>
  </w:num>
  <w:num w:numId="32">
    <w:abstractNumId w:val="13"/>
  </w:num>
  <w:num w:numId="33">
    <w:abstractNumId w:val="5"/>
  </w:num>
  <w:num w:numId="34">
    <w:abstractNumId w:val="33"/>
  </w:num>
  <w:num w:numId="35">
    <w:abstractNumId w:val="40"/>
  </w:num>
  <w:num w:numId="36">
    <w:abstractNumId w:val="41"/>
  </w:num>
  <w:num w:numId="37">
    <w:abstractNumId w:val="22"/>
  </w:num>
  <w:num w:numId="38">
    <w:abstractNumId w:val="25"/>
  </w:num>
  <w:num w:numId="39">
    <w:abstractNumId w:val="3"/>
  </w:num>
  <w:num w:numId="40">
    <w:abstractNumId w:val="12"/>
  </w:num>
  <w:num w:numId="41">
    <w:abstractNumId w:val="23"/>
  </w:num>
  <w:num w:numId="42">
    <w:abstractNumId w:val="35"/>
  </w:num>
  <w:num w:numId="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2"/>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367"/>
    <w:rsid w:val="0000035D"/>
    <w:rsid w:val="00001D15"/>
    <w:rsid w:val="00002CD0"/>
    <w:rsid w:val="0000322D"/>
    <w:rsid w:val="00005091"/>
    <w:rsid w:val="0000525F"/>
    <w:rsid w:val="00005952"/>
    <w:rsid w:val="00006170"/>
    <w:rsid w:val="0000668A"/>
    <w:rsid w:val="00007715"/>
    <w:rsid w:val="0000772E"/>
    <w:rsid w:val="00007B0E"/>
    <w:rsid w:val="00007D0A"/>
    <w:rsid w:val="00007EDF"/>
    <w:rsid w:val="0001208E"/>
    <w:rsid w:val="000135EB"/>
    <w:rsid w:val="00014009"/>
    <w:rsid w:val="000148E5"/>
    <w:rsid w:val="00021495"/>
    <w:rsid w:val="00022FC6"/>
    <w:rsid w:val="00024122"/>
    <w:rsid w:val="00024815"/>
    <w:rsid w:val="00025CE1"/>
    <w:rsid w:val="00026D35"/>
    <w:rsid w:val="00027EE6"/>
    <w:rsid w:val="00030412"/>
    <w:rsid w:val="00031598"/>
    <w:rsid w:val="00031DEB"/>
    <w:rsid w:val="00032695"/>
    <w:rsid w:val="0003352F"/>
    <w:rsid w:val="00035B60"/>
    <w:rsid w:val="00037115"/>
    <w:rsid w:val="000372D6"/>
    <w:rsid w:val="00040124"/>
    <w:rsid w:val="00042397"/>
    <w:rsid w:val="000426C6"/>
    <w:rsid w:val="00044EC0"/>
    <w:rsid w:val="00044F08"/>
    <w:rsid w:val="00046847"/>
    <w:rsid w:val="000474B7"/>
    <w:rsid w:val="00047B56"/>
    <w:rsid w:val="00050377"/>
    <w:rsid w:val="00050869"/>
    <w:rsid w:val="00050EDB"/>
    <w:rsid w:val="000536B9"/>
    <w:rsid w:val="000542FD"/>
    <w:rsid w:val="00054504"/>
    <w:rsid w:val="00056240"/>
    <w:rsid w:val="00056A19"/>
    <w:rsid w:val="00057747"/>
    <w:rsid w:val="000607E0"/>
    <w:rsid w:val="00060AE7"/>
    <w:rsid w:val="000619E0"/>
    <w:rsid w:val="00061CC4"/>
    <w:rsid w:val="00061E09"/>
    <w:rsid w:val="00062AD9"/>
    <w:rsid w:val="00063541"/>
    <w:rsid w:val="0006392C"/>
    <w:rsid w:val="00065678"/>
    <w:rsid w:val="00065AAA"/>
    <w:rsid w:val="000665EB"/>
    <w:rsid w:val="00066F12"/>
    <w:rsid w:val="00070618"/>
    <w:rsid w:val="000730A3"/>
    <w:rsid w:val="000733BB"/>
    <w:rsid w:val="00073958"/>
    <w:rsid w:val="00073E04"/>
    <w:rsid w:val="00074FB5"/>
    <w:rsid w:val="000766C5"/>
    <w:rsid w:val="000775BF"/>
    <w:rsid w:val="00081163"/>
    <w:rsid w:val="00081DCA"/>
    <w:rsid w:val="00082694"/>
    <w:rsid w:val="00084581"/>
    <w:rsid w:val="00084C12"/>
    <w:rsid w:val="00084EA9"/>
    <w:rsid w:val="00085121"/>
    <w:rsid w:val="00086B1D"/>
    <w:rsid w:val="00087333"/>
    <w:rsid w:val="00090D9C"/>
    <w:rsid w:val="00092CB5"/>
    <w:rsid w:val="00095503"/>
    <w:rsid w:val="000959FB"/>
    <w:rsid w:val="0009661F"/>
    <w:rsid w:val="000969D0"/>
    <w:rsid w:val="000974A2"/>
    <w:rsid w:val="000A01A5"/>
    <w:rsid w:val="000A233E"/>
    <w:rsid w:val="000A2613"/>
    <w:rsid w:val="000A2AC5"/>
    <w:rsid w:val="000A3012"/>
    <w:rsid w:val="000B052C"/>
    <w:rsid w:val="000B1127"/>
    <w:rsid w:val="000B1507"/>
    <w:rsid w:val="000B1759"/>
    <w:rsid w:val="000B21BB"/>
    <w:rsid w:val="000B271C"/>
    <w:rsid w:val="000B287D"/>
    <w:rsid w:val="000B2F3F"/>
    <w:rsid w:val="000B33DD"/>
    <w:rsid w:val="000B7D02"/>
    <w:rsid w:val="000C2124"/>
    <w:rsid w:val="000C3B38"/>
    <w:rsid w:val="000C4F67"/>
    <w:rsid w:val="000C584B"/>
    <w:rsid w:val="000C5F46"/>
    <w:rsid w:val="000C6EC9"/>
    <w:rsid w:val="000C7C76"/>
    <w:rsid w:val="000D06D9"/>
    <w:rsid w:val="000D2CC1"/>
    <w:rsid w:val="000D2F92"/>
    <w:rsid w:val="000D4611"/>
    <w:rsid w:val="000D48C2"/>
    <w:rsid w:val="000D5309"/>
    <w:rsid w:val="000D7E36"/>
    <w:rsid w:val="000E027E"/>
    <w:rsid w:val="000E10D9"/>
    <w:rsid w:val="000E305C"/>
    <w:rsid w:val="000E33A9"/>
    <w:rsid w:val="000E3518"/>
    <w:rsid w:val="000E50AC"/>
    <w:rsid w:val="000E5CBC"/>
    <w:rsid w:val="000E7A57"/>
    <w:rsid w:val="000F0434"/>
    <w:rsid w:val="000F25DA"/>
    <w:rsid w:val="000F2ED9"/>
    <w:rsid w:val="000F3145"/>
    <w:rsid w:val="000F517D"/>
    <w:rsid w:val="000F5B7F"/>
    <w:rsid w:val="000F74F7"/>
    <w:rsid w:val="000F7915"/>
    <w:rsid w:val="001029D0"/>
    <w:rsid w:val="00103F13"/>
    <w:rsid w:val="001042AD"/>
    <w:rsid w:val="00104A03"/>
    <w:rsid w:val="001054DC"/>
    <w:rsid w:val="0010572C"/>
    <w:rsid w:val="0010678C"/>
    <w:rsid w:val="00107C37"/>
    <w:rsid w:val="00110546"/>
    <w:rsid w:val="0011098E"/>
    <w:rsid w:val="00110A3B"/>
    <w:rsid w:val="00112367"/>
    <w:rsid w:val="00112837"/>
    <w:rsid w:val="00112BEE"/>
    <w:rsid w:val="001136B5"/>
    <w:rsid w:val="00114CCE"/>
    <w:rsid w:val="001165FD"/>
    <w:rsid w:val="001169E5"/>
    <w:rsid w:val="0011709C"/>
    <w:rsid w:val="00120AC9"/>
    <w:rsid w:val="0012158F"/>
    <w:rsid w:val="00122249"/>
    <w:rsid w:val="001226C2"/>
    <w:rsid w:val="00123457"/>
    <w:rsid w:val="00123DA7"/>
    <w:rsid w:val="00124A04"/>
    <w:rsid w:val="0012506C"/>
    <w:rsid w:val="00126640"/>
    <w:rsid w:val="001304E0"/>
    <w:rsid w:val="001307E0"/>
    <w:rsid w:val="00131534"/>
    <w:rsid w:val="00131F38"/>
    <w:rsid w:val="001333DB"/>
    <w:rsid w:val="00133EBE"/>
    <w:rsid w:val="00133F2D"/>
    <w:rsid w:val="00135BE3"/>
    <w:rsid w:val="001429A7"/>
    <w:rsid w:val="001434FF"/>
    <w:rsid w:val="00143645"/>
    <w:rsid w:val="00143DF2"/>
    <w:rsid w:val="00143FB4"/>
    <w:rsid w:val="00144862"/>
    <w:rsid w:val="0014496F"/>
    <w:rsid w:val="001452F3"/>
    <w:rsid w:val="001462FB"/>
    <w:rsid w:val="0014729D"/>
    <w:rsid w:val="00150D40"/>
    <w:rsid w:val="00151205"/>
    <w:rsid w:val="00152B3A"/>
    <w:rsid w:val="00152E4D"/>
    <w:rsid w:val="00153C70"/>
    <w:rsid w:val="001549EA"/>
    <w:rsid w:val="00154E21"/>
    <w:rsid w:val="0015511E"/>
    <w:rsid w:val="0015578D"/>
    <w:rsid w:val="00160D14"/>
    <w:rsid w:val="00160E9E"/>
    <w:rsid w:val="0016146D"/>
    <w:rsid w:val="00162678"/>
    <w:rsid w:val="001640D7"/>
    <w:rsid w:val="00164508"/>
    <w:rsid w:val="001653D5"/>
    <w:rsid w:val="001676F1"/>
    <w:rsid w:val="00167CCE"/>
    <w:rsid w:val="00171CFF"/>
    <w:rsid w:val="00171F19"/>
    <w:rsid w:val="001727D0"/>
    <w:rsid w:val="00172A9D"/>
    <w:rsid w:val="00172BC9"/>
    <w:rsid w:val="00172E09"/>
    <w:rsid w:val="001738EC"/>
    <w:rsid w:val="001738FB"/>
    <w:rsid w:val="00174480"/>
    <w:rsid w:val="00175473"/>
    <w:rsid w:val="00176809"/>
    <w:rsid w:val="001768F7"/>
    <w:rsid w:val="001810CE"/>
    <w:rsid w:val="0018116C"/>
    <w:rsid w:val="0018127E"/>
    <w:rsid w:val="001820D2"/>
    <w:rsid w:val="00183952"/>
    <w:rsid w:val="00183DCD"/>
    <w:rsid w:val="0018409F"/>
    <w:rsid w:val="00184244"/>
    <w:rsid w:val="00185660"/>
    <w:rsid w:val="0018579A"/>
    <w:rsid w:val="00185A07"/>
    <w:rsid w:val="001864B7"/>
    <w:rsid w:val="00186801"/>
    <w:rsid w:val="00186C74"/>
    <w:rsid w:val="0018782F"/>
    <w:rsid w:val="00193E5D"/>
    <w:rsid w:val="00193FC5"/>
    <w:rsid w:val="00197843"/>
    <w:rsid w:val="00197FAD"/>
    <w:rsid w:val="001A04FE"/>
    <w:rsid w:val="001A0C41"/>
    <w:rsid w:val="001A6A8D"/>
    <w:rsid w:val="001A6B76"/>
    <w:rsid w:val="001A7882"/>
    <w:rsid w:val="001A7957"/>
    <w:rsid w:val="001B0A64"/>
    <w:rsid w:val="001B1DAD"/>
    <w:rsid w:val="001B1E0F"/>
    <w:rsid w:val="001B423A"/>
    <w:rsid w:val="001B4C94"/>
    <w:rsid w:val="001B5535"/>
    <w:rsid w:val="001B58B6"/>
    <w:rsid w:val="001B5FE1"/>
    <w:rsid w:val="001C0259"/>
    <w:rsid w:val="001C1281"/>
    <w:rsid w:val="001C24D5"/>
    <w:rsid w:val="001C2DF9"/>
    <w:rsid w:val="001C434E"/>
    <w:rsid w:val="001C78B3"/>
    <w:rsid w:val="001D0384"/>
    <w:rsid w:val="001D0A38"/>
    <w:rsid w:val="001D0E21"/>
    <w:rsid w:val="001D16B4"/>
    <w:rsid w:val="001D1B5E"/>
    <w:rsid w:val="001D21E4"/>
    <w:rsid w:val="001D2CDA"/>
    <w:rsid w:val="001D3238"/>
    <w:rsid w:val="001D34DC"/>
    <w:rsid w:val="001D40BA"/>
    <w:rsid w:val="001D56BF"/>
    <w:rsid w:val="001D6553"/>
    <w:rsid w:val="001D6D5C"/>
    <w:rsid w:val="001D7271"/>
    <w:rsid w:val="001D7AF1"/>
    <w:rsid w:val="001D7DB5"/>
    <w:rsid w:val="001E1393"/>
    <w:rsid w:val="001E1CD7"/>
    <w:rsid w:val="001E3792"/>
    <w:rsid w:val="001E3939"/>
    <w:rsid w:val="001E6598"/>
    <w:rsid w:val="001E78ED"/>
    <w:rsid w:val="001E7E8B"/>
    <w:rsid w:val="001F064F"/>
    <w:rsid w:val="001F24C3"/>
    <w:rsid w:val="001F2946"/>
    <w:rsid w:val="001F29D8"/>
    <w:rsid w:val="001F44C4"/>
    <w:rsid w:val="001F4FBA"/>
    <w:rsid w:val="001F61E9"/>
    <w:rsid w:val="001F73BD"/>
    <w:rsid w:val="00200C9A"/>
    <w:rsid w:val="00201918"/>
    <w:rsid w:val="0020286E"/>
    <w:rsid w:val="002031AB"/>
    <w:rsid w:val="0020406A"/>
    <w:rsid w:val="002046FC"/>
    <w:rsid w:val="00205ED2"/>
    <w:rsid w:val="002062E9"/>
    <w:rsid w:val="00207621"/>
    <w:rsid w:val="00207CBF"/>
    <w:rsid w:val="00211273"/>
    <w:rsid w:val="002112DE"/>
    <w:rsid w:val="0021175E"/>
    <w:rsid w:val="00211C7F"/>
    <w:rsid w:val="00212345"/>
    <w:rsid w:val="00212680"/>
    <w:rsid w:val="00212C8F"/>
    <w:rsid w:val="002169A0"/>
    <w:rsid w:val="00217259"/>
    <w:rsid w:val="0021746D"/>
    <w:rsid w:val="00217F19"/>
    <w:rsid w:val="00220417"/>
    <w:rsid w:val="00221425"/>
    <w:rsid w:val="0022167E"/>
    <w:rsid w:val="00222370"/>
    <w:rsid w:val="00223D8C"/>
    <w:rsid w:val="00225E8C"/>
    <w:rsid w:val="002260C4"/>
    <w:rsid w:val="00227922"/>
    <w:rsid w:val="00230405"/>
    <w:rsid w:val="00230852"/>
    <w:rsid w:val="00232EE5"/>
    <w:rsid w:val="00234A4C"/>
    <w:rsid w:val="00235219"/>
    <w:rsid w:val="00235A0C"/>
    <w:rsid w:val="00236EBF"/>
    <w:rsid w:val="00237194"/>
    <w:rsid w:val="00237250"/>
    <w:rsid w:val="002372BC"/>
    <w:rsid w:val="00237861"/>
    <w:rsid w:val="002408D1"/>
    <w:rsid w:val="00240AA0"/>
    <w:rsid w:val="00240B8F"/>
    <w:rsid w:val="00240DA8"/>
    <w:rsid w:val="00241665"/>
    <w:rsid w:val="00242E37"/>
    <w:rsid w:val="00243094"/>
    <w:rsid w:val="002431A8"/>
    <w:rsid w:val="0024464A"/>
    <w:rsid w:val="00244F06"/>
    <w:rsid w:val="0024526C"/>
    <w:rsid w:val="00245A3C"/>
    <w:rsid w:val="00246306"/>
    <w:rsid w:val="00247FBF"/>
    <w:rsid w:val="002502EE"/>
    <w:rsid w:val="00250F95"/>
    <w:rsid w:val="00252B1F"/>
    <w:rsid w:val="002537D2"/>
    <w:rsid w:val="00254562"/>
    <w:rsid w:val="002548EA"/>
    <w:rsid w:val="00255221"/>
    <w:rsid w:val="0026089B"/>
    <w:rsid w:val="002625F0"/>
    <w:rsid w:val="00262CB1"/>
    <w:rsid w:val="00263C13"/>
    <w:rsid w:val="00267985"/>
    <w:rsid w:val="00267B50"/>
    <w:rsid w:val="0027031C"/>
    <w:rsid w:val="00270EA0"/>
    <w:rsid w:val="00272217"/>
    <w:rsid w:val="0027283C"/>
    <w:rsid w:val="00273D5B"/>
    <w:rsid w:val="00274E26"/>
    <w:rsid w:val="002760CF"/>
    <w:rsid w:val="0027732C"/>
    <w:rsid w:val="00277E45"/>
    <w:rsid w:val="00280489"/>
    <w:rsid w:val="00280A58"/>
    <w:rsid w:val="0028112C"/>
    <w:rsid w:val="0028128D"/>
    <w:rsid w:val="00281A54"/>
    <w:rsid w:val="002859AB"/>
    <w:rsid w:val="0028601D"/>
    <w:rsid w:val="0029014F"/>
    <w:rsid w:val="002903DE"/>
    <w:rsid w:val="002907BD"/>
    <w:rsid w:val="00290C8E"/>
    <w:rsid w:val="00292F28"/>
    <w:rsid w:val="00292FC1"/>
    <w:rsid w:val="002938B2"/>
    <w:rsid w:val="002939B2"/>
    <w:rsid w:val="002947E5"/>
    <w:rsid w:val="0029487C"/>
    <w:rsid w:val="00294B15"/>
    <w:rsid w:val="00295F29"/>
    <w:rsid w:val="00296106"/>
    <w:rsid w:val="002A08D2"/>
    <w:rsid w:val="002A166D"/>
    <w:rsid w:val="002A371B"/>
    <w:rsid w:val="002A4989"/>
    <w:rsid w:val="002A51FF"/>
    <w:rsid w:val="002A74AB"/>
    <w:rsid w:val="002B0F10"/>
    <w:rsid w:val="002B1C8A"/>
    <w:rsid w:val="002B2ECB"/>
    <w:rsid w:val="002B3E85"/>
    <w:rsid w:val="002B3EC1"/>
    <w:rsid w:val="002B58BA"/>
    <w:rsid w:val="002B6E1F"/>
    <w:rsid w:val="002C16A0"/>
    <w:rsid w:val="002C25DF"/>
    <w:rsid w:val="002C3193"/>
    <w:rsid w:val="002C39B3"/>
    <w:rsid w:val="002C4598"/>
    <w:rsid w:val="002C5486"/>
    <w:rsid w:val="002C5F6D"/>
    <w:rsid w:val="002C7351"/>
    <w:rsid w:val="002D037F"/>
    <w:rsid w:val="002D1494"/>
    <w:rsid w:val="002D45DE"/>
    <w:rsid w:val="002D5220"/>
    <w:rsid w:val="002D550F"/>
    <w:rsid w:val="002D7D29"/>
    <w:rsid w:val="002D7EC8"/>
    <w:rsid w:val="002E1444"/>
    <w:rsid w:val="002E2476"/>
    <w:rsid w:val="002E3532"/>
    <w:rsid w:val="002E3BEF"/>
    <w:rsid w:val="002E3E0E"/>
    <w:rsid w:val="002E54B6"/>
    <w:rsid w:val="002E5AB4"/>
    <w:rsid w:val="002E5FCF"/>
    <w:rsid w:val="002E6526"/>
    <w:rsid w:val="002E6CFD"/>
    <w:rsid w:val="002F1117"/>
    <w:rsid w:val="002F2F45"/>
    <w:rsid w:val="002F42E2"/>
    <w:rsid w:val="002F45BB"/>
    <w:rsid w:val="002F5461"/>
    <w:rsid w:val="002F5C80"/>
    <w:rsid w:val="002F6AA9"/>
    <w:rsid w:val="002F711E"/>
    <w:rsid w:val="002F7C2F"/>
    <w:rsid w:val="00301E21"/>
    <w:rsid w:val="00305884"/>
    <w:rsid w:val="00306036"/>
    <w:rsid w:val="00306356"/>
    <w:rsid w:val="0030646E"/>
    <w:rsid w:val="0030674F"/>
    <w:rsid w:val="00306A1C"/>
    <w:rsid w:val="00307102"/>
    <w:rsid w:val="003105B7"/>
    <w:rsid w:val="003119DB"/>
    <w:rsid w:val="00311AD4"/>
    <w:rsid w:val="0031371D"/>
    <w:rsid w:val="00313B0E"/>
    <w:rsid w:val="00315175"/>
    <w:rsid w:val="003158BD"/>
    <w:rsid w:val="00321268"/>
    <w:rsid w:val="003215BE"/>
    <w:rsid w:val="003227A4"/>
    <w:rsid w:val="00323C39"/>
    <w:rsid w:val="00325B4C"/>
    <w:rsid w:val="003264CC"/>
    <w:rsid w:val="00327484"/>
    <w:rsid w:val="003278CC"/>
    <w:rsid w:val="003306F7"/>
    <w:rsid w:val="003313CD"/>
    <w:rsid w:val="00332304"/>
    <w:rsid w:val="003325B0"/>
    <w:rsid w:val="003330E3"/>
    <w:rsid w:val="00333EEF"/>
    <w:rsid w:val="003346B4"/>
    <w:rsid w:val="00334907"/>
    <w:rsid w:val="00334D91"/>
    <w:rsid w:val="003353E4"/>
    <w:rsid w:val="003406ED"/>
    <w:rsid w:val="00340BB2"/>
    <w:rsid w:val="003424DF"/>
    <w:rsid w:val="00342D9C"/>
    <w:rsid w:val="0034379E"/>
    <w:rsid w:val="00343EFF"/>
    <w:rsid w:val="00346376"/>
    <w:rsid w:val="00347817"/>
    <w:rsid w:val="00347A7A"/>
    <w:rsid w:val="00347DAC"/>
    <w:rsid w:val="00347DE7"/>
    <w:rsid w:val="00347FEC"/>
    <w:rsid w:val="003500F8"/>
    <w:rsid w:val="00351B9D"/>
    <w:rsid w:val="00352B16"/>
    <w:rsid w:val="00355021"/>
    <w:rsid w:val="003554B1"/>
    <w:rsid w:val="003557C0"/>
    <w:rsid w:val="00357CF1"/>
    <w:rsid w:val="0036025F"/>
    <w:rsid w:val="00361FE3"/>
    <w:rsid w:val="003623ED"/>
    <w:rsid w:val="003628F9"/>
    <w:rsid w:val="00363392"/>
    <w:rsid w:val="00364BCE"/>
    <w:rsid w:val="00364DF0"/>
    <w:rsid w:val="0036747D"/>
    <w:rsid w:val="003675C9"/>
    <w:rsid w:val="00367D42"/>
    <w:rsid w:val="00370F72"/>
    <w:rsid w:val="003712C7"/>
    <w:rsid w:val="00371A90"/>
    <w:rsid w:val="00371B45"/>
    <w:rsid w:val="00372313"/>
    <w:rsid w:val="00374D93"/>
    <w:rsid w:val="003763CD"/>
    <w:rsid w:val="00376BFB"/>
    <w:rsid w:val="003772A0"/>
    <w:rsid w:val="00381098"/>
    <w:rsid w:val="003851A0"/>
    <w:rsid w:val="00386613"/>
    <w:rsid w:val="00387253"/>
    <w:rsid w:val="00387C73"/>
    <w:rsid w:val="00390BE2"/>
    <w:rsid w:val="00390C24"/>
    <w:rsid w:val="00391484"/>
    <w:rsid w:val="003936B6"/>
    <w:rsid w:val="00394D45"/>
    <w:rsid w:val="00395A60"/>
    <w:rsid w:val="00396F12"/>
    <w:rsid w:val="003A09B2"/>
    <w:rsid w:val="003A1583"/>
    <w:rsid w:val="003A175D"/>
    <w:rsid w:val="003A2B2A"/>
    <w:rsid w:val="003A3EF0"/>
    <w:rsid w:val="003A4305"/>
    <w:rsid w:val="003A459A"/>
    <w:rsid w:val="003A5A54"/>
    <w:rsid w:val="003A602B"/>
    <w:rsid w:val="003A7BD4"/>
    <w:rsid w:val="003B02FC"/>
    <w:rsid w:val="003B1726"/>
    <w:rsid w:val="003B36E3"/>
    <w:rsid w:val="003B43BF"/>
    <w:rsid w:val="003B4994"/>
    <w:rsid w:val="003B4FC2"/>
    <w:rsid w:val="003B514F"/>
    <w:rsid w:val="003B54D0"/>
    <w:rsid w:val="003B6374"/>
    <w:rsid w:val="003B6845"/>
    <w:rsid w:val="003B6CD8"/>
    <w:rsid w:val="003B6D83"/>
    <w:rsid w:val="003C02A5"/>
    <w:rsid w:val="003C1866"/>
    <w:rsid w:val="003C3BAA"/>
    <w:rsid w:val="003C41CD"/>
    <w:rsid w:val="003C484F"/>
    <w:rsid w:val="003C4DE5"/>
    <w:rsid w:val="003C4F97"/>
    <w:rsid w:val="003C5387"/>
    <w:rsid w:val="003C580E"/>
    <w:rsid w:val="003C63D8"/>
    <w:rsid w:val="003C6D8B"/>
    <w:rsid w:val="003C6D9E"/>
    <w:rsid w:val="003C7370"/>
    <w:rsid w:val="003D0261"/>
    <w:rsid w:val="003D18F8"/>
    <w:rsid w:val="003D2A8E"/>
    <w:rsid w:val="003D3D1E"/>
    <w:rsid w:val="003D3ED9"/>
    <w:rsid w:val="003D428F"/>
    <w:rsid w:val="003D5DE1"/>
    <w:rsid w:val="003D72E9"/>
    <w:rsid w:val="003E0AF2"/>
    <w:rsid w:val="003E1AA9"/>
    <w:rsid w:val="003E4C60"/>
    <w:rsid w:val="003E4EA0"/>
    <w:rsid w:val="003E6A72"/>
    <w:rsid w:val="003E7BB3"/>
    <w:rsid w:val="003F0A10"/>
    <w:rsid w:val="003F1D2D"/>
    <w:rsid w:val="003F2161"/>
    <w:rsid w:val="003F21FE"/>
    <w:rsid w:val="003F3E25"/>
    <w:rsid w:val="003F3F38"/>
    <w:rsid w:val="003F563F"/>
    <w:rsid w:val="003F5DB5"/>
    <w:rsid w:val="003F6DE8"/>
    <w:rsid w:val="003F754F"/>
    <w:rsid w:val="003F788A"/>
    <w:rsid w:val="003F78E2"/>
    <w:rsid w:val="00400303"/>
    <w:rsid w:val="00400B98"/>
    <w:rsid w:val="004016E3"/>
    <w:rsid w:val="00401D49"/>
    <w:rsid w:val="0040204A"/>
    <w:rsid w:val="00403385"/>
    <w:rsid w:val="00403965"/>
    <w:rsid w:val="00403D3D"/>
    <w:rsid w:val="004041A5"/>
    <w:rsid w:val="00404328"/>
    <w:rsid w:val="004061BE"/>
    <w:rsid w:val="00406B55"/>
    <w:rsid w:val="00407E29"/>
    <w:rsid w:val="00410072"/>
    <w:rsid w:val="004107D6"/>
    <w:rsid w:val="00410EAA"/>
    <w:rsid w:val="004112E6"/>
    <w:rsid w:val="00416CB5"/>
    <w:rsid w:val="00416F3C"/>
    <w:rsid w:val="00417690"/>
    <w:rsid w:val="0041798A"/>
    <w:rsid w:val="0042000B"/>
    <w:rsid w:val="00420119"/>
    <w:rsid w:val="0042028E"/>
    <w:rsid w:val="00420589"/>
    <w:rsid w:val="00420AB7"/>
    <w:rsid w:val="0042133B"/>
    <w:rsid w:val="00422389"/>
    <w:rsid w:val="00422E2A"/>
    <w:rsid w:val="00423918"/>
    <w:rsid w:val="00424CF7"/>
    <w:rsid w:val="00424EA5"/>
    <w:rsid w:val="00426EFA"/>
    <w:rsid w:val="004274E8"/>
    <w:rsid w:val="00427AD6"/>
    <w:rsid w:val="00430842"/>
    <w:rsid w:val="00430D7C"/>
    <w:rsid w:val="004310D2"/>
    <w:rsid w:val="0043110D"/>
    <w:rsid w:val="00431FB9"/>
    <w:rsid w:val="00433CBA"/>
    <w:rsid w:val="004350FF"/>
    <w:rsid w:val="00440319"/>
    <w:rsid w:val="004439A5"/>
    <w:rsid w:val="00443BC9"/>
    <w:rsid w:val="00445255"/>
    <w:rsid w:val="00445839"/>
    <w:rsid w:val="00447CEA"/>
    <w:rsid w:val="00450634"/>
    <w:rsid w:val="00450968"/>
    <w:rsid w:val="00451990"/>
    <w:rsid w:val="004524ED"/>
    <w:rsid w:val="0045261B"/>
    <w:rsid w:val="00452EF5"/>
    <w:rsid w:val="00454976"/>
    <w:rsid w:val="00454984"/>
    <w:rsid w:val="00455CF5"/>
    <w:rsid w:val="00456AB4"/>
    <w:rsid w:val="004612AA"/>
    <w:rsid w:val="00462FF2"/>
    <w:rsid w:val="0046462E"/>
    <w:rsid w:val="00465042"/>
    <w:rsid w:val="00465723"/>
    <w:rsid w:val="004710F4"/>
    <w:rsid w:val="00472554"/>
    <w:rsid w:val="0047356D"/>
    <w:rsid w:val="00473EB9"/>
    <w:rsid w:val="00473FAC"/>
    <w:rsid w:val="00474214"/>
    <w:rsid w:val="00474258"/>
    <w:rsid w:val="004743D5"/>
    <w:rsid w:val="00474B54"/>
    <w:rsid w:val="00474C7C"/>
    <w:rsid w:val="00475D85"/>
    <w:rsid w:val="00476440"/>
    <w:rsid w:val="00477403"/>
    <w:rsid w:val="00477602"/>
    <w:rsid w:val="0047791A"/>
    <w:rsid w:val="004814A4"/>
    <w:rsid w:val="00482948"/>
    <w:rsid w:val="004829E9"/>
    <w:rsid w:val="004835C7"/>
    <w:rsid w:val="00485B75"/>
    <w:rsid w:val="004860FC"/>
    <w:rsid w:val="00487D89"/>
    <w:rsid w:val="0049033E"/>
    <w:rsid w:val="0049179E"/>
    <w:rsid w:val="0049294D"/>
    <w:rsid w:val="004937E9"/>
    <w:rsid w:val="00493D99"/>
    <w:rsid w:val="004945F3"/>
    <w:rsid w:val="00497DE5"/>
    <w:rsid w:val="004A144C"/>
    <w:rsid w:val="004A1594"/>
    <w:rsid w:val="004A1F31"/>
    <w:rsid w:val="004A258E"/>
    <w:rsid w:val="004A4B72"/>
    <w:rsid w:val="004A63D8"/>
    <w:rsid w:val="004A70C6"/>
    <w:rsid w:val="004B0EA9"/>
    <w:rsid w:val="004B1729"/>
    <w:rsid w:val="004B2DC6"/>
    <w:rsid w:val="004B6236"/>
    <w:rsid w:val="004B740F"/>
    <w:rsid w:val="004B79D1"/>
    <w:rsid w:val="004C007B"/>
    <w:rsid w:val="004C049C"/>
    <w:rsid w:val="004C11D3"/>
    <w:rsid w:val="004C1B33"/>
    <w:rsid w:val="004C200B"/>
    <w:rsid w:val="004C3B51"/>
    <w:rsid w:val="004C3CAB"/>
    <w:rsid w:val="004C4469"/>
    <w:rsid w:val="004C4696"/>
    <w:rsid w:val="004C59D2"/>
    <w:rsid w:val="004C7A7A"/>
    <w:rsid w:val="004D0206"/>
    <w:rsid w:val="004D0557"/>
    <w:rsid w:val="004D0B0F"/>
    <w:rsid w:val="004D262A"/>
    <w:rsid w:val="004D3368"/>
    <w:rsid w:val="004E2992"/>
    <w:rsid w:val="004E3823"/>
    <w:rsid w:val="004E3AD8"/>
    <w:rsid w:val="004E4656"/>
    <w:rsid w:val="004E49B7"/>
    <w:rsid w:val="004E5D95"/>
    <w:rsid w:val="004E61D7"/>
    <w:rsid w:val="004E7D61"/>
    <w:rsid w:val="004F12E7"/>
    <w:rsid w:val="004F1965"/>
    <w:rsid w:val="004F19B9"/>
    <w:rsid w:val="004F5DF9"/>
    <w:rsid w:val="004F5FD6"/>
    <w:rsid w:val="00500C61"/>
    <w:rsid w:val="00501087"/>
    <w:rsid w:val="00502914"/>
    <w:rsid w:val="00504D70"/>
    <w:rsid w:val="0051027F"/>
    <w:rsid w:val="00513BAD"/>
    <w:rsid w:val="005146E7"/>
    <w:rsid w:val="0051790F"/>
    <w:rsid w:val="00517AC1"/>
    <w:rsid w:val="00520636"/>
    <w:rsid w:val="00521A5A"/>
    <w:rsid w:val="005248C7"/>
    <w:rsid w:val="00524E98"/>
    <w:rsid w:val="00527F8B"/>
    <w:rsid w:val="0053044E"/>
    <w:rsid w:val="005304BD"/>
    <w:rsid w:val="00530B0A"/>
    <w:rsid w:val="00533271"/>
    <w:rsid w:val="00533A21"/>
    <w:rsid w:val="0053405A"/>
    <w:rsid w:val="00534CF7"/>
    <w:rsid w:val="00534DDD"/>
    <w:rsid w:val="00541774"/>
    <w:rsid w:val="005417BA"/>
    <w:rsid w:val="00543561"/>
    <w:rsid w:val="0054357E"/>
    <w:rsid w:val="0054520E"/>
    <w:rsid w:val="00545BFC"/>
    <w:rsid w:val="00547DC6"/>
    <w:rsid w:val="00547EFC"/>
    <w:rsid w:val="00550983"/>
    <w:rsid w:val="00550C48"/>
    <w:rsid w:val="00551846"/>
    <w:rsid w:val="00551F13"/>
    <w:rsid w:val="00552FF2"/>
    <w:rsid w:val="00553BF6"/>
    <w:rsid w:val="00554F94"/>
    <w:rsid w:val="005551B8"/>
    <w:rsid w:val="00555D9C"/>
    <w:rsid w:val="00556ACA"/>
    <w:rsid w:val="005609D1"/>
    <w:rsid w:val="00562E64"/>
    <w:rsid w:val="00563508"/>
    <w:rsid w:val="005659F5"/>
    <w:rsid w:val="00566C8F"/>
    <w:rsid w:val="005717EB"/>
    <w:rsid w:val="005719C3"/>
    <w:rsid w:val="00573CF8"/>
    <w:rsid w:val="00573D7C"/>
    <w:rsid w:val="005744CF"/>
    <w:rsid w:val="005754CD"/>
    <w:rsid w:val="005765A1"/>
    <w:rsid w:val="00576E67"/>
    <w:rsid w:val="00580B44"/>
    <w:rsid w:val="00580C8A"/>
    <w:rsid w:val="00582C53"/>
    <w:rsid w:val="00583CE5"/>
    <w:rsid w:val="00585585"/>
    <w:rsid w:val="00586332"/>
    <w:rsid w:val="005867DE"/>
    <w:rsid w:val="00587CD8"/>
    <w:rsid w:val="00590ACB"/>
    <w:rsid w:val="00590EF2"/>
    <w:rsid w:val="005912E9"/>
    <w:rsid w:val="00595F48"/>
    <w:rsid w:val="005A0746"/>
    <w:rsid w:val="005A1F87"/>
    <w:rsid w:val="005A3783"/>
    <w:rsid w:val="005A3E79"/>
    <w:rsid w:val="005A4608"/>
    <w:rsid w:val="005B293F"/>
    <w:rsid w:val="005B296F"/>
    <w:rsid w:val="005B2CE5"/>
    <w:rsid w:val="005B33B1"/>
    <w:rsid w:val="005B398A"/>
    <w:rsid w:val="005B3D0F"/>
    <w:rsid w:val="005B56FF"/>
    <w:rsid w:val="005B635C"/>
    <w:rsid w:val="005B653F"/>
    <w:rsid w:val="005C0366"/>
    <w:rsid w:val="005C113E"/>
    <w:rsid w:val="005C185C"/>
    <w:rsid w:val="005C1A4E"/>
    <w:rsid w:val="005C1B14"/>
    <w:rsid w:val="005C2CA3"/>
    <w:rsid w:val="005C371C"/>
    <w:rsid w:val="005C4641"/>
    <w:rsid w:val="005C5592"/>
    <w:rsid w:val="005D0649"/>
    <w:rsid w:val="005D16FB"/>
    <w:rsid w:val="005D4DFF"/>
    <w:rsid w:val="005D6631"/>
    <w:rsid w:val="005D680A"/>
    <w:rsid w:val="005E268A"/>
    <w:rsid w:val="005E2C52"/>
    <w:rsid w:val="005E42DD"/>
    <w:rsid w:val="005E47D2"/>
    <w:rsid w:val="005E52AB"/>
    <w:rsid w:val="005E55DF"/>
    <w:rsid w:val="005E6D62"/>
    <w:rsid w:val="005E7A5B"/>
    <w:rsid w:val="005E7E75"/>
    <w:rsid w:val="005F050F"/>
    <w:rsid w:val="005F0A13"/>
    <w:rsid w:val="005F1BE3"/>
    <w:rsid w:val="005F3395"/>
    <w:rsid w:val="005F4825"/>
    <w:rsid w:val="005F4952"/>
    <w:rsid w:val="005F6513"/>
    <w:rsid w:val="005F673B"/>
    <w:rsid w:val="005F7100"/>
    <w:rsid w:val="006007F7"/>
    <w:rsid w:val="00600DD2"/>
    <w:rsid w:val="006025D5"/>
    <w:rsid w:val="00602ED4"/>
    <w:rsid w:val="00604EED"/>
    <w:rsid w:val="00606FA2"/>
    <w:rsid w:val="006108E4"/>
    <w:rsid w:val="0061176F"/>
    <w:rsid w:val="00611B54"/>
    <w:rsid w:val="0061276B"/>
    <w:rsid w:val="00614570"/>
    <w:rsid w:val="00614CEB"/>
    <w:rsid w:val="00615A42"/>
    <w:rsid w:val="00620C7A"/>
    <w:rsid w:val="00622797"/>
    <w:rsid w:val="0062403D"/>
    <w:rsid w:val="00624399"/>
    <w:rsid w:val="00624679"/>
    <w:rsid w:val="00624C1D"/>
    <w:rsid w:val="0063144F"/>
    <w:rsid w:val="0063462E"/>
    <w:rsid w:val="00636430"/>
    <w:rsid w:val="006370DD"/>
    <w:rsid w:val="00641D75"/>
    <w:rsid w:val="00641E27"/>
    <w:rsid w:val="00642174"/>
    <w:rsid w:val="0064324C"/>
    <w:rsid w:val="006436A1"/>
    <w:rsid w:val="0064372E"/>
    <w:rsid w:val="00645D6F"/>
    <w:rsid w:val="00645E64"/>
    <w:rsid w:val="00646401"/>
    <w:rsid w:val="00647618"/>
    <w:rsid w:val="00650A52"/>
    <w:rsid w:val="00652A06"/>
    <w:rsid w:val="00652FDC"/>
    <w:rsid w:val="0065315E"/>
    <w:rsid w:val="006537B1"/>
    <w:rsid w:val="006539C2"/>
    <w:rsid w:val="00653EA5"/>
    <w:rsid w:val="00653EAA"/>
    <w:rsid w:val="0065407B"/>
    <w:rsid w:val="006576A7"/>
    <w:rsid w:val="00661079"/>
    <w:rsid w:val="00661545"/>
    <w:rsid w:val="006619FE"/>
    <w:rsid w:val="00663E85"/>
    <w:rsid w:val="0066456E"/>
    <w:rsid w:val="00664E6E"/>
    <w:rsid w:val="0066519E"/>
    <w:rsid w:val="0066535B"/>
    <w:rsid w:val="00665D7D"/>
    <w:rsid w:val="0067017F"/>
    <w:rsid w:val="006712ED"/>
    <w:rsid w:val="00671ED6"/>
    <w:rsid w:val="00673E8B"/>
    <w:rsid w:val="006753D0"/>
    <w:rsid w:val="00675F06"/>
    <w:rsid w:val="006761EB"/>
    <w:rsid w:val="00677B52"/>
    <w:rsid w:val="006804D0"/>
    <w:rsid w:val="0068216D"/>
    <w:rsid w:val="006835E5"/>
    <w:rsid w:val="00684A10"/>
    <w:rsid w:val="006850D6"/>
    <w:rsid w:val="006855A0"/>
    <w:rsid w:val="006867F3"/>
    <w:rsid w:val="00690DC9"/>
    <w:rsid w:val="00691A84"/>
    <w:rsid w:val="00691B40"/>
    <w:rsid w:val="00691B65"/>
    <w:rsid w:val="00691F80"/>
    <w:rsid w:val="006928DA"/>
    <w:rsid w:val="00693A55"/>
    <w:rsid w:val="00693F13"/>
    <w:rsid w:val="00694128"/>
    <w:rsid w:val="006947EA"/>
    <w:rsid w:val="00694EE2"/>
    <w:rsid w:val="006967A8"/>
    <w:rsid w:val="0069787F"/>
    <w:rsid w:val="006979DC"/>
    <w:rsid w:val="006A1E30"/>
    <w:rsid w:val="006A4E12"/>
    <w:rsid w:val="006A693D"/>
    <w:rsid w:val="006A697D"/>
    <w:rsid w:val="006B0716"/>
    <w:rsid w:val="006B387E"/>
    <w:rsid w:val="006B569B"/>
    <w:rsid w:val="006B6351"/>
    <w:rsid w:val="006B63B8"/>
    <w:rsid w:val="006B692A"/>
    <w:rsid w:val="006B76BC"/>
    <w:rsid w:val="006B7EF9"/>
    <w:rsid w:val="006C47E6"/>
    <w:rsid w:val="006D079C"/>
    <w:rsid w:val="006D14CC"/>
    <w:rsid w:val="006D3A12"/>
    <w:rsid w:val="006D3F66"/>
    <w:rsid w:val="006D5302"/>
    <w:rsid w:val="006E022E"/>
    <w:rsid w:val="006E122C"/>
    <w:rsid w:val="006E3DF2"/>
    <w:rsid w:val="006E4124"/>
    <w:rsid w:val="006E45A3"/>
    <w:rsid w:val="006E48A7"/>
    <w:rsid w:val="006E5CC8"/>
    <w:rsid w:val="006E5EA9"/>
    <w:rsid w:val="006E7126"/>
    <w:rsid w:val="006F033B"/>
    <w:rsid w:val="006F0AE4"/>
    <w:rsid w:val="006F12F6"/>
    <w:rsid w:val="006F2929"/>
    <w:rsid w:val="006F2D52"/>
    <w:rsid w:val="006F2F66"/>
    <w:rsid w:val="006F38F0"/>
    <w:rsid w:val="006F4C6B"/>
    <w:rsid w:val="006F56E0"/>
    <w:rsid w:val="006F5757"/>
    <w:rsid w:val="006F58A9"/>
    <w:rsid w:val="006F5FC2"/>
    <w:rsid w:val="006F6B1D"/>
    <w:rsid w:val="00704DBE"/>
    <w:rsid w:val="00707BF0"/>
    <w:rsid w:val="007103E9"/>
    <w:rsid w:val="007111CC"/>
    <w:rsid w:val="00712222"/>
    <w:rsid w:val="00714A6E"/>
    <w:rsid w:val="007156E8"/>
    <w:rsid w:val="0071635F"/>
    <w:rsid w:val="00716B04"/>
    <w:rsid w:val="007206A1"/>
    <w:rsid w:val="00721BFD"/>
    <w:rsid w:val="007220BB"/>
    <w:rsid w:val="00723119"/>
    <w:rsid w:val="00724954"/>
    <w:rsid w:val="00724BD0"/>
    <w:rsid w:val="00726196"/>
    <w:rsid w:val="00730597"/>
    <w:rsid w:val="00731999"/>
    <w:rsid w:val="0073260A"/>
    <w:rsid w:val="007328B0"/>
    <w:rsid w:val="00733200"/>
    <w:rsid w:val="00733744"/>
    <w:rsid w:val="00733C68"/>
    <w:rsid w:val="00734072"/>
    <w:rsid w:val="007341F5"/>
    <w:rsid w:val="0073460B"/>
    <w:rsid w:val="00734D3A"/>
    <w:rsid w:val="00734D45"/>
    <w:rsid w:val="00737682"/>
    <w:rsid w:val="007378A2"/>
    <w:rsid w:val="00737A2E"/>
    <w:rsid w:val="00737E10"/>
    <w:rsid w:val="00740249"/>
    <w:rsid w:val="007414D4"/>
    <w:rsid w:val="00742508"/>
    <w:rsid w:val="007429A4"/>
    <w:rsid w:val="00745974"/>
    <w:rsid w:val="00747610"/>
    <w:rsid w:val="00747A9C"/>
    <w:rsid w:val="00752B3C"/>
    <w:rsid w:val="00752C78"/>
    <w:rsid w:val="00753184"/>
    <w:rsid w:val="00754178"/>
    <w:rsid w:val="00754EF5"/>
    <w:rsid w:val="007557D1"/>
    <w:rsid w:val="00755FF9"/>
    <w:rsid w:val="007572A0"/>
    <w:rsid w:val="007572B2"/>
    <w:rsid w:val="0076210D"/>
    <w:rsid w:val="0076282A"/>
    <w:rsid w:val="007634FF"/>
    <w:rsid w:val="00763B11"/>
    <w:rsid w:val="00764052"/>
    <w:rsid w:val="00764888"/>
    <w:rsid w:val="007670B1"/>
    <w:rsid w:val="00767DE3"/>
    <w:rsid w:val="0077049D"/>
    <w:rsid w:val="00773353"/>
    <w:rsid w:val="007737A6"/>
    <w:rsid w:val="00774722"/>
    <w:rsid w:val="00774E08"/>
    <w:rsid w:val="00774F5D"/>
    <w:rsid w:val="00776990"/>
    <w:rsid w:val="0077758D"/>
    <w:rsid w:val="00785D91"/>
    <w:rsid w:val="00786312"/>
    <w:rsid w:val="00786B8C"/>
    <w:rsid w:val="00786DC0"/>
    <w:rsid w:val="00786EB0"/>
    <w:rsid w:val="00787090"/>
    <w:rsid w:val="0079153A"/>
    <w:rsid w:val="0079224B"/>
    <w:rsid w:val="00792A97"/>
    <w:rsid w:val="007938E9"/>
    <w:rsid w:val="00793BA4"/>
    <w:rsid w:val="0079505E"/>
    <w:rsid w:val="00795A02"/>
    <w:rsid w:val="00795C41"/>
    <w:rsid w:val="00797259"/>
    <w:rsid w:val="0079794F"/>
    <w:rsid w:val="007A0D76"/>
    <w:rsid w:val="007A3BDA"/>
    <w:rsid w:val="007A4105"/>
    <w:rsid w:val="007A445F"/>
    <w:rsid w:val="007A469B"/>
    <w:rsid w:val="007A4C6B"/>
    <w:rsid w:val="007A67AA"/>
    <w:rsid w:val="007A694F"/>
    <w:rsid w:val="007B4423"/>
    <w:rsid w:val="007B4A52"/>
    <w:rsid w:val="007B6B67"/>
    <w:rsid w:val="007B7488"/>
    <w:rsid w:val="007C0761"/>
    <w:rsid w:val="007C1D1C"/>
    <w:rsid w:val="007C61D8"/>
    <w:rsid w:val="007D02B4"/>
    <w:rsid w:val="007D1890"/>
    <w:rsid w:val="007D257C"/>
    <w:rsid w:val="007D28A0"/>
    <w:rsid w:val="007D4B0C"/>
    <w:rsid w:val="007D527E"/>
    <w:rsid w:val="007D5F74"/>
    <w:rsid w:val="007D6EE2"/>
    <w:rsid w:val="007D78EE"/>
    <w:rsid w:val="007D7CCC"/>
    <w:rsid w:val="007E244E"/>
    <w:rsid w:val="007E49A9"/>
    <w:rsid w:val="007E571A"/>
    <w:rsid w:val="007E6476"/>
    <w:rsid w:val="007E7838"/>
    <w:rsid w:val="007E7F23"/>
    <w:rsid w:val="007F2ADB"/>
    <w:rsid w:val="007F3CE3"/>
    <w:rsid w:val="007F459E"/>
    <w:rsid w:val="007F5104"/>
    <w:rsid w:val="007F536F"/>
    <w:rsid w:val="007F6AA9"/>
    <w:rsid w:val="007F7586"/>
    <w:rsid w:val="007F7F05"/>
    <w:rsid w:val="00800678"/>
    <w:rsid w:val="008010B9"/>
    <w:rsid w:val="008026DE"/>
    <w:rsid w:val="00804577"/>
    <w:rsid w:val="00804AEC"/>
    <w:rsid w:val="00804EA2"/>
    <w:rsid w:val="008073D0"/>
    <w:rsid w:val="008108B6"/>
    <w:rsid w:val="00812E7D"/>
    <w:rsid w:val="00813AA6"/>
    <w:rsid w:val="00813CA8"/>
    <w:rsid w:val="0081455A"/>
    <w:rsid w:val="0081526A"/>
    <w:rsid w:val="00815596"/>
    <w:rsid w:val="008161EE"/>
    <w:rsid w:val="0081646D"/>
    <w:rsid w:val="00816E67"/>
    <w:rsid w:val="00817CD3"/>
    <w:rsid w:val="0082154B"/>
    <w:rsid w:val="00821C7B"/>
    <w:rsid w:val="008223F5"/>
    <w:rsid w:val="00826319"/>
    <w:rsid w:val="00827C92"/>
    <w:rsid w:val="00830A8A"/>
    <w:rsid w:val="00830CC7"/>
    <w:rsid w:val="00831358"/>
    <w:rsid w:val="00833733"/>
    <w:rsid w:val="0083419A"/>
    <w:rsid w:val="008342B1"/>
    <w:rsid w:val="00834E50"/>
    <w:rsid w:val="008356A7"/>
    <w:rsid w:val="008361E9"/>
    <w:rsid w:val="0083635A"/>
    <w:rsid w:val="00837EC6"/>
    <w:rsid w:val="00837FA2"/>
    <w:rsid w:val="00840D3E"/>
    <w:rsid w:val="0084141A"/>
    <w:rsid w:val="00841CAD"/>
    <w:rsid w:val="00841D14"/>
    <w:rsid w:val="0084225E"/>
    <w:rsid w:val="008430C0"/>
    <w:rsid w:val="00843113"/>
    <w:rsid w:val="00843A1B"/>
    <w:rsid w:val="00844219"/>
    <w:rsid w:val="00844A76"/>
    <w:rsid w:val="008452C5"/>
    <w:rsid w:val="00846A30"/>
    <w:rsid w:val="00846E98"/>
    <w:rsid w:val="00847EAF"/>
    <w:rsid w:val="00851D27"/>
    <w:rsid w:val="00852181"/>
    <w:rsid w:val="00855AEF"/>
    <w:rsid w:val="008566D0"/>
    <w:rsid w:val="00856C72"/>
    <w:rsid w:val="00857D88"/>
    <w:rsid w:val="00860789"/>
    <w:rsid w:val="00860F5F"/>
    <w:rsid w:val="00860FDE"/>
    <w:rsid w:val="008613BB"/>
    <w:rsid w:val="00861CF8"/>
    <w:rsid w:val="00862C33"/>
    <w:rsid w:val="00865EC0"/>
    <w:rsid w:val="0086693C"/>
    <w:rsid w:val="00870121"/>
    <w:rsid w:val="0087079E"/>
    <w:rsid w:val="00872233"/>
    <w:rsid w:val="00873BCA"/>
    <w:rsid w:val="0087447B"/>
    <w:rsid w:val="008745F6"/>
    <w:rsid w:val="00874D8D"/>
    <w:rsid w:val="008765C5"/>
    <w:rsid w:val="00876671"/>
    <w:rsid w:val="00876CB0"/>
    <w:rsid w:val="00880F2A"/>
    <w:rsid w:val="00880F9C"/>
    <w:rsid w:val="00883B0F"/>
    <w:rsid w:val="00883D72"/>
    <w:rsid w:val="00884049"/>
    <w:rsid w:val="008840D2"/>
    <w:rsid w:val="00884BC3"/>
    <w:rsid w:val="00885B62"/>
    <w:rsid w:val="00886096"/>
    <w:rsid w:val="008869EF"/>
    <w:rsid w:val="00887D5E"/>
    <w:rsid w:val="008909C8"/>
    <w:rsid w:val="00890AB8"/>
    <w:rsid w:val="0089159B"/>
    <w:rsid w:val="00892964"/>
    <w:rsid w:val="00893359"/>
    <w:rsid w:val="00893C11"/>
    <w:rsid w:val="00893D09"/>
    <w:rsid w:val="00894DBC"/>
    <w:rsid w:val="00895D18"/>
    <w:rsid w:val="00895FA6"/>
    <w:rsid w:val="0089755F"/>
    <w:rsid w:val="008A0574"/>
    <w:rsid w:val="008A084B"/>
    <w:rsid w:val="008A1018"/>
    <w:rsid w:val="008A1166"/>
    <w:rsid w:val="008A24C0"/>
    <w:rsid w:val="008A27CD"/>
    <w:rsid w:val="008A4096"/>
    <w:rsid w:val="008B25D5"/>
    <w:rsid w:val="008B3C79"/>
    <w:rsid w:val="008B5567"/>
    <w:rsid w:val="008B6997"/>
    <w:rsid w:val="008B7B94"/>
    <w:rsid w:val="008C0B7A"/>
    <w:rsid w:val="008C12F7"/>
    <w:rsid w:val="008C1BFC"/>
    <w:rsid w:val="008C2071"/>
    <w:rsid w:val="008C22B7"/>
    <w:rsid w:val="008C2B19"/>
    <w:rsid w:val="008C2FF7"/>
    <w:rsid w:val="008C3E70"/>
    <w:rsid w:val="008C4ED8"/>
    <w:rsid w:val="008C614B"/>
    <w:rsid w:val="008C65A6"/>
    <w:rsid w:val="008C766D"/>
    <w:rsid w:val="008C7912"/>
    <w:rsid w:val="008C7EE0"/>
    <w:rsid w:val="008D0038"/>
    <w:rsid w:val="008D0D17"/>
    <w:rsid w:val="008D131A"/>
    <w:rsid w:val="008D164A"/>
    <w:rsid w:val="008D2BC4"/>
    <w:rsid w:val="008D32AE"/>
    <w:rsid w:val="008D53EA"/>
    <w:rsid w:val="008D5756"/>
    <w:rsid w:val="008D5A35"/>
    <w:rsid w:val="008E2D03"/>
    <w:rsid w:val="008E2E32"/>
    <w:rsid w:val="008E2F6A"/>
    <w:rsid w:val="008E331E"/>
    <w:rsid w:val="008E5DC9"/>
    <w:rsid w:val="008E6BBE"/>
    <w:rsid w:val="008E6F51"/>
    <w:rsid w:val="008F2E6A"/>
    <w:rsid w:val="008F3BFD"/>
    <w:rsid w:val="008F4521"/>
    <w:rsid w:val="008F5E53"/>
    <w:rsid w:val="008F6953"/>
    <w:rsid w:val="008F6BAE"/>
    <w:rsid w:val="009000BF"/>
    <w:rsid w:val="00902535"/>
    <w:rsid w:val="0090267E"/>
    <w:rsid w:val="00905E7A"/>
    <w:rsid w:val="009075D5"/>
    <w:rsid w:val="00912BC4"/>
    <w:rsid w:val="00913124"/>
    <w:rsid w:val="009135F9"/>
    <w:rsid w:val="00921849"/>
    <w:rsid w:val="00923153"/>
    <w:rsid w:val="009248BA"/>
    <w:rsid w:val="00924CFA"/>
    <w:rsid w:val="0092580C"/>
    <w:rsid w:val="0092592F"/>
    <w:rsid w:val="009273A4"/>
    <w:rsid w:val="00930AB5"/>
    <w:rsid w:val="00932C1F"/>
    <w:rsid w:val="00933E91"/>
    <w:rsid w:val="00934C26"/>
    <w:rsid w:val="00935EEF"/>
    <w:rsid w:val="00937431"/>
    <w:rsid w:val="00940705"/>
    <w:rsid w:val="00941CF8"/>
    <w:rsid w:val="00942271"/>
    <w:rsid w:val="0094248E"/>
    <w:rsid w:val="00942B81"/>
    <w:rsid w:val="00944002"/>
    <w:rsid w:val="009443D6"/>
    <w:rsid w:val="00944B3F"/>
    <w:rsid w:val="009454B2"/>
    <w:rsid w:val="00946757"/>
    <w:rsid w:val="0094714F"/>
    <w:rsid w:val="0095066C"/>
    <w:rsid w:val="0095218D"/>
    <w:rsid w:val="00952ED1"/>
    <w:rsid w:val="00953D03"/>
    <w:rsid w:val="00955795"/>
    <w:rsid w:val="00955ECA"/>
    <w:rsid w:val="009564DB"/>
    <w:rsid w:val="009607F3"/>
    <w:rsid w:val="009615FB"/>
    <w:rsid w:val="0096355B"/>
    <w:rsid w:val="00964254"/>
    <w:rsid w:val="00966B71"/>
    <w:rsid w:val="00967D15"/>
    <w:rsid w:val="009718FB"/>
    <w:rsid w:val="00972ACC"/>
    <w:rsid w:val="00973299"/>
    <w:rsid w:val="009763CA"/>
    <w:rsid w:val="00976A11"/>
    <w:rsid w:val="00976ACF"/>
    <w:rsid w:val="00984D0F"/>
    <w:rsid w:val="00985A92"/>
    <w:rsid w:val="00985F86"/>
    <w:rsid w:val="009861A5"/>
    <w:rsid w:val="0098695A"/>
    <w:rsid w:val="00987936"/>
    <w:rsid w:val="00990212"/>
    <w:rsid w:val="00990D12"/>
    <w:rsid w:val="00990D77"/>
    <w:rsid w:val="00990F94"/>
    <w:rsid w:val="00992C2C"/>
    <w:rsid w:val="00992DF6"/>
    <w:rsid w:val="00994ABC"/>
    <w:rsid w:val="00996326"/>
    <w:rsid w:val="0099638C"/>
    <w:rsid w:val="00997C66"/>
    <w:rsid w:val="009A2B6A"/>
    <w:rsid w:val="009A3EF1"/>
    <w:rsid w:val="009A4818"/>
    <w:rsid w:val="009A53A3"/>
    <w:rsid w:val="009A718E"/>
    <w:rsid w:val="009A75B8"/>
    <w:rsid w:val="009B1AAD"/>
    <w:rsid w:val="009B6336"/>
    <w:rsid w:val="009B7657"/>
    <w:rsid w:val="009C0232"/>
    <w:rsid w:val="009C15D9"/>
    <w:rsid w:val="009C1C4A"/>
    <w:rsid w:val="009C3607"/>
    <w:rsid w:val="009C3FF3"/>
    <w:rsid w:val="009C5945"/>
    <w:rsid w:val="009D04A5"/>
    <w:rsid w:val="009D1D79"/>
    <w:rsid w:val="009D2F0C"/>
    <w:rsid w:val="009D32F3"/>
    <w:rsid w:val="009D3D7A"/>
    <w:rsid w:val="009D4859"/>
    <w:rsid w:val="009D55C9"/>
    <w:rsid w:val="009D6214"/>
    <w:rsid w:val="009D6B30"/>
    <w:rsid w:val="009D6FCA"/>
    <w:rsid w:val="009D7919"/>
    <w:rsid w:val="009E0557"/>
    <w:rsid w:val="009E060F"/>
    <w:rsid w:val="009E0A5B"/>
    <w:rsid w:val="009E0ACF"/>
    <w:rsid w:val="009E38D7"/>
    <w:rsid w:val="009E3A4F"/>
    <w:rsid w:val="009E3AC0"/>
    <w:rsid w:val="009E53D9"/>
    <w:rsid w:val="009E6D2F"/>
    <w:rsid w:val="009E7532"/>
    <w:rsid w:val="009E7D7C"/>
    <w:rsid w:val="009F0B25"/>
    <w:rsid w:val="009F10C3"/>
    <w:rsid w:val="009F1750"/>
    <w:rsid w:val="009F176B"/>
    <w:rsid w:val="009F239C"/>
    <w:rsid w:val="009F28C3"/>
    <w:rsid w:val="009F2A36"/>
    <w:rsid w:val="009F2E15"/>
    <w:rsid w:val="009F55F3"/>
    <w:rsid w:val="009F6D79"/>
    <w:rsid w:val="00A00B43"/>
    <w:rsid w:val="00A00B47"/>
    <w:rsid w:val="00A00BFD"/>
    <w:rsid w:val="00A01020"/>
    <w:rsid w:val="00A03079"/>
    <w:rsid w:val="00A05696"/>
    <w:rsid w:val="00A07BD9"/>
    <w:rsid w:val="00A10379"/>
    <w:rsid w:val="00A1088E"/>
    <w:rsid w:val="00A11150"/>
    <w:rsid w:val="00A1118A"/>
    <w:rsid w:val="00A12C94"/>
    <w:rsid w:val="00A12D8C"/>
    <w:rsid w:val="00A13E96"/>
    <w:rsid w:val="00A1407A"/>
    <w:rsid w:val="00A14EDA"/>
    <w:rsid w:val="00A17205"/>
    <w:rsid w:val="00A17D27"/>
    <w:rsid w:val="00A200D1"/>
    <w:rsid w:val="00A2086B"/>
    <w:rsid w:val="00A21BA4"/>
    <w:rsid w:val="00A24182"/>
    <w:rsid w:val="00A24236"/>
    <w:rsid w:val="00A244CC"/>
    <w:rsid w:val="00A245CA"/>
    <w:rsid w:val="00A2493C"/>
    <w:rsid w:val="00A26902"/>
    <w:rsid w:val="00A2700A"/>
    <w:rsid w:val="00A304FF"/>
    <w:rsid w:val="00A30CBC"/>
    <w:rsid w:val="00A315B7"/>
    <w:rsid w:val="00A31B7B"/>
    <w:rsid w:val="00A33167"/>
    <w:rsid w:val="00A35113"/>
    <w:rsid w:val="00A356B4"/>
    <w:rsid w:val="00A35961"/>
    <w:rsid w:val="00A3700F"/>
    <w:rsid w:val="00A3730A"/>
    <w:rsid w:val="00A37558"/>
    <w:rsid w:val="00A400A7"/>
    <w:rsid w:val="00A41A48"/>
    <w:rsid w:val="00A41C7C"/>
    <w:rsid w:val="00A44928"/>
    <w:rsid w:val="00A47D19"/>
    <w:rsid w:val="00A516A3"/>
    <w:rsid w:val="00A52049"/>
    <w:rsid w:val="00A5402D"/>
    <w:rsid w:val="00A56279"/>
    <w:rsid w:val="00A57A3D"/>
    <w:rsid w:val="00A57A77"/>
    <w:rsid w:val="00A57C50"/>
    <w:rsid w:val="00A60523"/>
    <w:rsid w:val="00A61439"/>
    <w:rsid w:val="00A6164C"/>
    <w:rsid w:val="00A63CE2"/>
    <w:rsid w:val="00A67356"/>
    <w:rsid w:val="00A67895"/>
    <w:rsid w:val="00A67E1D"/>
    <w:rsid w:val="00A7049E"/>
    <w:rsid w:val="00A70CF3"/>
    <w:rsid w:val="00A72454"/>
    <w:rsid w:val="00A72492"/>
    <w:rsid w:val="00A725D7"/>
    <w:rsid w:val="00A72704"/>
    <w:rsid w:val="00A73BCE"/>
    <w:rsid w:val="00A742FF"/>
    <w:rsid w:val="00A75ACD"/>
    <w:rsid w:val="00A763E3"/>
    <w:rsid w:val="00A809B5"/>
    <w:rsid w:val="00A83000"/>
    <w:rsid w:val="00A834A6"/>
    <w:rsid w:val="00A83AB7"/>
    <w:rsid w:val="00A848FC"/>
    <w:rsid w:val="00A86462"/>
    <w:rsid w:val="00A874CA"/>
    <w:rsid w:val="00A92861"/>
    <w:rsid w:val="00A93507"/>
    <w:rsid w:val="00A93EC4"/>
    <w:rsid w:val="00A95EB1"/>
    <w:rsid w:val="00A9659A"/>
    <w:rsid w:val="00A9670F"/>
    <w:rsid w:val="00A970C9"/>
    <w:rsid w:val="00AA0149"/>
    <w:rsid w:val="00AA0264"/>
    <w:rsid w:val="00AA0349"/>
    <w:rsid w:val="00AA041A"/>
    <w:rsid w:val="00AA1F2B"/>
    <w:rsid w:val="00AA1F89"/>
    <w:rsid w:val="00AA1FD8"/>
    <w:rsid w:val="00AA4299"/>
    <w:rsid w:val="00AA496B"/>
    <w:rsid w:val="00AA54BF"/>
    <w:rsid w:val="00AA55E0"/>
    <w:rsid w:val="00AA6A77"/>
    <w:rsid w:val="00AA7466"/>
    <w:rsid w:val="00AA7894"/>
    <w:rsid w:val="00AA7B81"/>
    <w:rsid w:val="00AB2B2A"/>
    <w:rsid w:val="00AB35B9"/>
    <w:rsid w:val="00AB3BB6"/>
    <w:rsid w:val="00AB4F5A"/>
    <w:rsid w:val="00AB5D77"/>
    <w:rsid w:val="00AB7642"/>
    <w:rsid w:val="00AC0243"/>
    <w:rsid w:val="00AC05E7"/>
    <w:rsid w:val="00AC09B8"/>
    <w:rsid w:val="00AC1CC6"/>
    <w:rsid w:val="00AC28D0"/>
    <w:rsid w:val="00AC354D"/>
    <w:rsid w:val="00AC3944"/>
    <w:rsid w:val="00AC423D"/>
    <w:rsid w:val="00AC5716"/>
    <w:rsid w:val="00AC5726"/>
    <w:rsid w:val="00AC6221"/>
    <w:rsid w:val="00AC71DA"/>
    <w:rsid w:val="00AC7CF0"/>
    <w:rsid w:val="00AD14CA"/>
    <w:rsid w:val="00AD278D"/>
    <w:rsid w:val="00AD4777"/>
    <w:rsid w:val="00AD535C"/>
    <w:rsid w:val="00AD64E1"/>
    <w:rsid w:val="00AD66F4"/>
    <w:rsid w:val="00AD6F12"/>
    <w:rsid w:val="00AE07D1"/>
    <w:rsid w:val="00AE2469"/>
    <w:rsid w:val="00AE2D59"/>
    <w:rsid w:val="00AE3E0E"/>
    <w:rsid w:val="00AE4767"/>
    <w:rsid w:val="00AE48F0"/>
    <w:rsid w:val="00AE4AAD"/>
    <w:rsid w:val="00AE54CA"/>
    <w:rsid w:val="00AE5747"/>
    <w:rsid w:val="00AE7110"/>
    <w:rsid w:val="00AE7D6D"/>
    <w:rsid w:val="00AF04A4"/>
    <w:rsid w:val="00AF073D"/>
    <w:rsid w:val="00AF0D2F"/>
    <w:rsid w:val="00AF171E"/>
    <w:rsid w:val="00AF203F"/>
    <w:rsid w:val="00AF38C9"/>
    <w:rsid w:val="00AF4FD6"/>
    <w:rsid w:val="00AF6CAA"/>
    <w:rsid w:val="00AF6DC6"/>
    <w:rsid w:val="00B00174"/>
    <w:rsid w:val="00B00AE7"/>
    <w:rsid w:val="00B01EF6"/>
    <w:rsid w:val="00B022A3"/>
    <w:rsid w:val="00B02B65"/>
    <w:rsid w:val="00B03F06"/>
    <w:rsid w:val="00B041B6"/>
    <w:rsid w:val="00B04D78"/>
    <w:rsid w:val="00B0559E"/>
    <w:rsid w:val="00B05C92"/>
    <w:rsid w:val="00B06598"/>
    <w:rsid w:val="00B126FD"/>
    <w:rsid w:val="00B12876"/>
    <w:rsid w:val="00B13889"/>
    <w:rsid w:val="00B15033"/>
    <w:rsid w:val="00B1546C"/>
    <w:rsid w:val="00B15B9F"/>
    <w:rsid w:val="00B16566"/>
    <w:rsid w:val="00B165AF"/>
    <w:rsid w:val="00B17DA8"/>
    <w:rsid w:val="00B17FDB"/>
    <w:rsid w:val="00B201CF"/>
    <w:rsid w:val="00B2056E"/>
    <w:rsid w:val="00B2121B"/>
    <w:rsid w:val="00B22025"/>
    <w:rsid w:val="00B23109"/>
    <w:rsid w:val="00B2330D"/>
    <w:rsid w:val="00B237CC"/>
    <w:rsid w:val="00B2474F"/>
    <w:rsid w:val="00B24946"/>
    <w:rsid w:val="00B2505B"/>
    <w:rsid w:val="00B25390"/>
    <w:rsid w:val="00B2546E"/>
    <w:rsid w:val="00B2588D"/>
    <w:rsid w:val="00B262BF"/>
    <w:rsid w:val="00B275A2"/>
    <w:rsid w:val="00B27964"/>
    <w:rsid w:val="00B33032"/>
    <w:rsid w:val="00B344CC"/>
    <w:rsid w:val="00B34900"/>
    <w:rsid w:val="00B35E2C"/>
    <w:rsid w:val="00B36030"/>
    <w:rsid w:val="00B37952"/>
    <w:rsid w:val="00B37E4C"/>
    <w:rsid w:val="00B40CFF"/>
    <w:rsid w:val="00B4352E"/>
    <w:rsid w:val="00B443C0"/>
    <w:rsid w:val="00B44E5C"/>
    <w:rsid w:val="00B4665F"/>
    <w:rsid w:val="00B47CDF"/>
    <w:rsid w:val="00B47EC8"/>
    <w:rsid w:val="00B50028"/>
    <w:rsid w:val="00B51258"/>
    <w:rsid w:val="00B515BD"/>
    <w:rsid w:val="00B51BD8"/>
    <w:rsid w:val="00B52225"/>
    <w:rsid w:val="00B528E3"/>
    <w:rsid w:val="00B5353A"/>
    <w:rsid w:val="00B55ADA"/>
    <w:rsid w:val="00B562B9"/>
    <w:rsid w:val="00B56536"/>
    <w:rsid w:val="00B5738E"/>
    <w:rsid w:val="00B60997"/>
    <w:rsid w:val="00B60DF7"/>
    <w:rsid w:val="00B61D40"/>
    <w:rsid w:val="00B63E9F"/>
    <w:rsid w:val="00B64BD0"/>
    <w:rsid w:val="00B655D6"/>
    <w:rsid w:val="00B65AE6"/>
    <w:rsid w:val="00B65B0F"/>
    <w:rsid w:val="00B67520"/>
    <w:rsid w:val="00B707C5"/>
    <w:rsid w:val="00B71F8F"/>
    <w:rsid w:val="00B72320"/>
    <w:rsid w:val="00B724BE"/>
    <w:rsid w:val="00B739F7"/>
    <w:rsid w:val="00B75424"/>
    <w:rsid w:val="00B754DB"/>
    <w:rsid w:val="00B760BE"/>
    <w:rsid w:val="00B76C22"/>
    <w:rsid w:val="00B76E42"/>
    <w:rsid w:val="00B77E23"/>
    <w:rsid w:val="00B80442"/>
    <w:rsid w:val="00B81961"/>
    <w:rsid w:val="00B823F2"/>
    <w:rsid w:val="00B825E1"/>
    <w:rsid w:val="00B82C8C"/>
    <w:rsid w:val="00B8402F"/>
    <w:rsid w:val="00B845BC"/>
    <w:rsid w:val="00B857B6"/>
    <w:rsid w:val="00B86C2B"/>
    <w:rsid w:val="00B86ED7"/>
    <w:rsid w:val="00B87E29"/>
    <w:rsid w:val="00B90F62"/>
    <w:rsid w:val="00B94E8F"/>
    <w:rsid w:val="00B94F01"/>
    <w:rsid w:val="00B96806"/>
    <w:rsid w:val="00BA0EF7"/>
    <w:rsid w:val="00BA2394"/>
    <w:rsid w:val="00BA3B05"/>
    <w:rsid w:val="00BA5119"/>
    <w:rsid w:val="00BA5887"/>
    <w:rsid w:val="00BA6080"/>
    <w:rsid w:val="00BA670E"/>
    <w:rsid w:val="00BA6DF4"/>
    <w:rsid w:val="00BA6FCE"/>
    <w:rsid w:val="00BB0CFD"/>
    <w:rsid w:val="00BB13D1"/>
    <w:rsid w:val="00BB2C74"/>
    <w:rsid w:val="00BB3BAA"/>
    <w:rsid w:val="00BB3DC7"/>
    <w:rsid w:val="00BB49B2"/>
    <w:rsid w:val="00BB50F3"/>
    <w:rsid w:val="00BB5C2D"/>
    <w:rsid w:val="00BB740A"/>
    <w:rsid w:val="00BB76A4"/>
    <w:rsid w:val="00BB7F83"/>
    <w:rsid w:val="00BC1029"/>
    <w:rsid w:val="00BC396A"/>
    <w:rsid w:val="00BC42A5"/>
    <w:rsid w:val="00BC47B1"/>
    <w:rsid w:val="00BC4A59"/>
    <w:rsid w:val="00BC604E"/>
    <w:rsid w:val="00BC66A1"/>
    <w:rsid w:val="00BC6F9E"/>
    <w:rsid w:val="00BC757C"/>
    <w:rsid w:val="00BD056F"/>
    <w:rsid w:val="00BD3AF6"/>
    <w:rsid w:val="00BD418C"/>
    <w:rsid w:val="00BD639E"/>
    <w:rsid w:val="00BD6B68"/>
    <w:rsid w:val="00BD736B"/>
    <w:rsid w:val="00BD7AFB"/>
    <w:rsid w:val="00BD7D2E"/>
    <w:rsid w:val="00BD7D5A"/>
    <w:rsid w:val="00BE1A36"/>
    <w:rsid w:val="00BE2AC7"/>
    <w:rsid w:val="00BE53F3"/>
    <w:rsid w:val="00BE566C"/>
    <w:rsid w:val="00BE5F82"/>
    <w:rsid w:val="00BE6B1B"/>
    <w:rsid w:val="00BE6C3A"/>
    <w:rsid w:val="00BF142C"/>
    <w:rsid w:val="00BF189A"/>
    <w:rsid w:val="00BF237F"/>
    <w:rsid w:val="00BF2E29"/>
    <w:rsid w:val="00BF3471"/>
    <w:rsid w:val="00BF42AC"/>
    <w:rsid w:val="00BF4744"/>
    <w:rsid w:val="00BF4916"/>
    <w:rsid w:val="00BF6651"/>
    <w:rsid w:val="00BF72CE"/>
    <w:rsid w:val="00C00267"/>
    <w:rsid w:val="00C01B04"/>
    <w:rsid w:val="00C01D69"/>
    <w:rsid w:val="00C02A62"/>
    <w:rsid w:val="00C030EB"/>
    <w:rsid w:val="00C03D18"/>
    <w:rsid w:val="00C05320"/>
    <w:rsid w:val="00C05B68"/>
    <w:rsid w:val="00C06399"/>
    <w:rsid w:val="00C07EA9"/>
    <w:rsid w:val="00C112D0"/>
    <w:rsid w:val="00C1244D"/>
    <w:rsid w:val="00C12CEA"/>
    <w:rsid w:val="00C1367D"/>
    <w:rsid w:val="00C141E5"/>
    <w:rsid w:val="00C14BCB"/>
    <w:rsid w:val="00C14BFA"/>
    <w:rsid w:val="00C151B5"/>
    <w:rsid w:val="00C15CFD"/>
    <w:rsid w:val="00C16D6D"/>
    <w:rsid w:val="00C2185A"/>
    <w:rsid w:val="00C21BC6"/>
    <w:rsid w:val="00C22887"/>
    <w:rsid w:val="00C237FD"/>
    <w:rsid w:val="00C23F9D"/>
    <w:rsid w:val="00C25B8A"/>
    <w:rsid w:val="00C2733D"/>
    <w:rsid w:val="00C302B1"/>
    <w:rsid w:val="00C30317"/>
    <w:rsid w:val="00C32E54"/>
    <w:rsid w:val="00C33057"/>
    <w:rsid w:val="00C3422F"/>
    <w:rsid w:val="00C34480"/>
    <w:rsid w:val="00C34D43"/>
    <w:rsid w:val="00C35861"/>
    <w:rsid w:val="00C35C8B"/>
    <w:rsid w:val="00C35F9E"/>
    <w:rsid w:val="00C37D4F"/>
    <w:rsid w:val="00C40A37"/>
    <w:rsid w:val="00C40CC2"/>
    <w:rsid w:val="00C41557"/>
    <w:rsid w:val="00C4182F"/>
    <w:rsid w:val="00C4373B"/>
    <w:rsid w:val="00C43DEB"/>
    <w:rsid w:val="00C43EF9"/>
    <w:rsid w:val="00C4547A"/>
    <w:rsid w:val="00C45F81"/>
    <w:rsid w:val="00C515CC"/>
    <w:rsid w:val="00C53785"/>
    <w:rsid w:val="00C53EA8"/>
    <w:rsid w:val="00C54A1D"/>
    <w:rsid w:val="00C5573F"/>
    <w:rsid w:val="00C55BF5"/>
    <w:rsid w:val="00C56897"/>
    <w:rsid w:val="00C602FE"/>
    <w:rsid w:val="00C60E37"/>
    <w:rsid w:val="00C6108E"/>
    <w:rsid w:val="00C6169D"/>
    <w:rsid w:val="00C63A35"/>
    <w:rsid w:val="00C63BC0"/>
    <w:rsid w:val="00C6405E"/>
    <w:rsid w:val="00C6438A"/>
    <w:rsid w:val="00C65F1E"/>
    <w:rsid w:val="00C65F86"/>
    <w:rsid w:val="00C66030"/>
    <w:rsid w:val="00C66116"/>
    <w:rsid w:val="00C6724B"/>
    <w:rsid w:val="00C6747D"/>
    <w:rsid w:val="00C70965"/>
    <w:rsid w:val="00C724C3"/>
    <w:rsid w:val="00C72B93"/>
    <w:rsid w:val="00C72BD6"/>
    <w:rsid w:val="00C72D42"/>
    <w:rsid w:val="00C72ED9"/>
    <w:rsid w:val="00C7310D"/>
    <w:rsid w:val="00C73B9D"/>
    <w:rsid w:val="00C73C4A"/>
    <w:rsid w:val="00C74158"/>
    <w:rsid w:val="00C77169"/>
    <w:rsid w:val="00C773D9"/>
    <w:rsid w:val="00C77414"/>
    <w:rsid w:val="00C774A5"/>
    <w:rsid w:val="00C77D10"/>
    <w:rsid w:val="00C81731"/>
    <w:rsid w:val="00C845DA"/>
    <w:rsid w:val="00C84BC2"/>
    <w:rsid w:val="00C85408"/>
    <w:rsid w:val="00C900F5"/>
    <w:rsid w:val="00C901C0"/>
    <w:rsid w:val="00C91CCD"/>
    <w:rsid w:val="00C93036"/>
    <w:rsid w:val="00C9397B"/>
    <w:rsid w:val="00C93FA8"/>
    <w:rsid w:val="00C94D13"/>
    <w:rsid w:val="00C94F1E"/>
    <w:rsid w:val="00C968F8"/>
    <w:rsid w:val="00CA2103"/>
    <w:rsid w:val="00CA218D"/>
    <w:rsid w:val="00CA2A5B"/>
    <w:rsid w:val="00CA2D14"/>
    <w:rsid w:val="00CA31CC"/>
    <w:rsid w:val="00CA3B19"/>
    <w:rsid w:val="00CA4C78"/>
    <w:rsid w:val="00CA50B4"/>
    <w:rsid w:val="00CA7DBD"/>
    <w:rsid w:val="00CB22E8"/>
    <w:rsid w:val="00CB4C6E"/>
    <w:rsid w:val="00CB5097"/>
    <w:rsid w:val="00CB5BD4"/>
    <w:rsid w:val="00CB6292"/>
    <w:rsid w:val="00CB6788"/>
    <w:rsid w:val="00CB67C9"/>
    <w:rsid w:val="00CC127A"/>
    <w:rsid w:val="00CC16A3"/>
    <w:rsid w:val="00CC69F5"/>
    <w:rsid w:val="00CC7459"/>
    <w:rsid w:val="00CC799B"/>
    <w:rsid w:val="00CD0D27"/>
    <w:rsid w:val="00CD25A5"/>
    <w:rsid w:val="00CD26FF"/>
    <w:rsid w:val="00CD290D"/>
    <w:rsid w:val="00CD32B1"/>
    <w:rsid w:val="00CD3A07"/>
    <w:rsid w:val="00CD440F"/>
    <w:rsid w:val="00CD4505"/>
    <w:rsid w:val="00CD56FA"/>
    <w:rsid w:val="00CD606F"/>
    <w:rsid w:val="00CD7AF5"/>
    <w:rsid w:val="00CD7B21"/>
    <w:rsid w:val="00CE0B6A"/>
    <w:rsid w:val="00CE0CAB"/>
    <w:rsid w:val="00CE17BF"/>
    <w:rsid w:val="00CE17C1"/>
    <w:rsid w:val="00CE1DB2"/>
    <w:rsid w:val="00CE2543"/>
    <w:rsid w:val="00CE2E0C"/>
    <w:rsid w:val="00CE426C"/>
    <w:rsid w:val="00CE49C4"/>
    <w:rsid w:val="00CE50F8"/>
    <w:rsid w:val="00CE5317"/>
    <w:rsid w:val="00CE5AC0"/>
    <w:rsid w:val="00CE7837"/>
    <w:rsid w:val="00CE7E6F"/>
    <w:rsid w:val="00CF01D2"/>
    <w:rsid w:val="00CF053B"/>
    <w:rsid w:val="00CF1D93"/>
    <w:rsid w:val="00CF1F17"/>
    <w:rsid w:val="00CF2D5E"/>
    <w:rsid w:val="00CF3437"/>
    <w:rsid w:val="00CF4B15"/>
    <w:rsid w:val="00CF7368"/>
    <w:rsid w:val="00D0121E"/>
    <w:rsid w:val="00D035D8"/>
    <w:rsid w:val="00D0465A"/>
    <w:rsid w:val="00D05277"/>
    <w:rsid w:val="00D05642"/>
    <w:rsid w:val="00D06635"/>
    <w:rsid w:val="00D10D68"/>
    <w:rsid w:val="00D10F04"/>
    <w:rsid w:val="00D11267"/>
    <w:rsid w:val="00D12E73"/>
    <w:rsid w:val="00D14992"/>
    <w:rsid w:val="00D14FCF"/>
    <w:rsid w:val="00D16033"/>
    <w:rsid w:val="00D1689B"/>
    <w:rsid w:val="00D16E8B"/>
    <w:rsid w:val="00D21732"/>
    <w:rsid w:val="00D2333E"/>
    <w:rsid w:val="00D26389"/>
    <w:rsid w:val="00D300E3"/>
    <w:rsid w:val="00D3039F"/>
    <w:rsid w:val="00D33383"/>
    <w:rsid w:val="00D336E5"/>
    <w:rsid w:val="00D33F84"/>
    <w:rsid w:val="00D34887"/>
    <w:rsid w:val="00D348A5"/>
    <w:rsid w:val="00D34FF9"/>
    <w:rsid w:val="00D358B6"/>
    <w:rsid w:val="00D3601E"/>
    <w:rsid w:val="00D37332"/>
    <w:rsid w:val="00D3760A"/>
    <w:rsid w:val="00D37A8E"/>
    <w:rsid w:val="00D40054"/>
    <w:rsid w:val="00D40BCC"/>
    <w:rsid w:val="00D44A6A"/>
    <w:rsid w:val="00D44EAA"/>
    <w:rsid w:val="00D4590E"/>
    <w:rsid w:val="00D45EFA"/>
    <w:rsid w:val="00D47DF1"/>
    <w:rsid w:val="00D51B11"/>
    <w:rsid w:val="00D547CF"/>
    <w:rsid w:val="00D55EE2"/>
    <w:rsid w:val="00D61747"/>
    <w:rsid w:val="00D622E4"/>
    <w:rsid w:val="00D64367"/>
    <w:rsid w:val="00D66221"/>
    <w:rsid w:val="00D66672"/>
    <w:rsid w:val="00D703AA"/>
    <w:rsid w:val="00D704F1"/>
    <w:rsid w:val="00D70F94"/>
    <w:rsid w:val="00D70FF5"/>
    <w:rsid w:val="00D71927"/>
    <w:rsid w:val="00D72EB9"/>
    <w:rsid w:val="00D73722"/>
    <w:rsid w:val="00D74F9C"/>
    <w:rsid w:val="00D750CB"/>
    <w:rsid w:val="00D754FD"/>
    <w:rsid w:val="00D75E2F"/>
    <w:rsid w:val="00D80F6D"/>
    <w:rsid w:val="00D82B5B"/>
    <w:rsid w:val="00D83D18"/>
    <w:rsid w:val="00D840AA"/>
    <w:rsid w:val="00D84C46"/>
    <w:rsid w:val="00D85A03"/>
    <w:rsid w:val="00D85C3C"/>
    <w:rsid w:val="00D920EE"/>
    <w:rsid w:val="00D939EB"/>
    <w:rsid w:val="00D94844"/>
    <w:rsid w:val="00D9597A"/>
    <w:rsid w:val="00D97A75"/>
    <w:rsid w:val="00DA1FA5"/>
    <w:rsid w:val="00DA1FD8"/>
    <w:rsid w:val="00DA47BA"/>
    <w:rsid w:val="00DA6ACF"/>
    <w:rsid w:val="00DA7A8F"/>
    <w:rsid w:val="00DB0560"/>
    <w:rsid w:val="00DB2792"/>
    <w:rsid w:val="00DB52B8"/>
    <w:rsid w:val="00DB5447"/>
    <w:rsid w:val="00DB6B71"/>
    <w:rsid w:val="00DB7351"/>
    <w:rsid w:val="00DC3BE8"/>
    <w:rsid w:val="00DC3E10"/>
    <w:rsid w:val="00DC43C6"/>
    <w:rsid w:val="00DC4FB9"/>
    <w:rsid w:val="00DC5064"/>
    <w:rsid w:val="00DC50D1"/>
    <w:rsid w:val="00DC5FFA"/>
    <w:rsid w:val="00DC63BC"/>
    <w:rsid w:val="00DD0D3C"/>
    <w:rsid w:val="00DD11AA"/>
    <w:rsid w:val="00DD2DA2"/>
    <w:rsid w:val="00DD3E29"/>
    <w:rsid w:val="00DD43C5"/>
    <w:rsid w:val="00DD61DD"/>
    <w:rsid w:val="00DD622E"/>
    <w:rsid w:val="00DD755D"/>
    <w:rsid w:val="00DE082C"/>
    <w:rsid w:val="00DE1312"/>
    <w:rsid w:val="00DE2570"/>
    <w:rsid w:val="00DE4D6C"/>
    <w:rsid w:val="00DE5B1F"/>
    <w:rsid w:val="00DE6B03"/>
    <w:rsid w:val="00DE6B1D"/>
    <w:rsid w:val="00DF01F5"/>
    <w:rsid w:val="00DF0333"/>
    <w:rsid w:val="00DF0E8D"/>
    <w:rsid w:val="00DF135E"/>
    <w:rsid w:val="00DF3C36"/>
    <w:rsid w:val="00DF4D37"/>
    <w:rsid w:val="00DF5363"/>
    <w:rsid w:val="00DF58F9"/>
    <w:rsid w:val="00DF718A"/>
    <w:rsid w:val="00E0058F"/>
    <w:rsid w:val="00E013DE"/>
    <w:rsid w:val="00E03797"/>
    <w:rsid w:val="00E03895"/>
    <w:rsid w:val="00E03FE3"/>
    <w:rsid w:val="00E04A40"/>
    <w:rsid w:val="00E05D99"/>
    <w:rsid w:val="00E06AF7"/>
    <w:rsid w:val="00E07449"/>
    <w:rsid w:val="00E07BF4"/>
    <w:rsid w:val="00E10470"/>
    <w:rsid w:val="00E11E28"/>
    <w:rsid w:val="00E13947"/>
    <w:rsid w:val="00E13B3C"/>
    <w:rsid w:val="00E15DC0"/>
    <w:rsid w:val="00E17176"/>
    <w:rsid w:val="00E177A1"/>
    <w:rsid w:val="00E1783E"/>
    <w:rsid w:val="00E2061E"/>
    <w:rsid w:val="00E207E5"/>
    <w:rsid w:val="00E208DC"/>
    <w:rsid w:val="00E2573D"/>
    <w:rsid w:val="00E262C5"/>
    <w:rsid w:val="00E26346"/>
    <w:rsid w:val="00E26CC9"/>
    <w:rsid w:val="00E26E22"/>
    <w:rsid w:val="00E276DB"/>
    <w:rsid w:val="00E303EB"/>
    <w:rsid w:val="00E33957"/>
    <w:rsid w:val="00E3479E"/>
    <w:rsid w:val="00E35198"/>
    <w:rsid w:val="00E35224"/>
    <w:rsid w:val="00E36D2D"/>
    <w:rsid w:val="00E378C7"/>
    <w:rsid w:val="00E4071C"/>
    <w:rsid w:val="00E4167C"/>
    <w:rsid w:val="00E41E3C"/>
    <w:rsid w:val="00E43AF8"/>
    <w:rsid w:val="00E446C0"/>
    <w:rsid w:val="00E44AAF"/>
    <w:rsid w:val="00E45244"/>
    <w:rsid w:val="00E46335"/>
    <w:rsid w:val="00E472A0"/>
    <w:rsid w:val="00E474B5"/>
    <w:rsid w:val="00E47894"/>
    <w:rsid w:val="00E478FA"/>
    <w:rsid w:val="00E47A55"/>
    <w:rsid w:val="00E50AAB"/>
    <w:rsid w:val="00E50EEB"/>
    <w:rsid w:val="00E517E9"/>
    <w:rsid w:val="00E52AFD"/>
    <w:rsid w:val="00E53651"/>
    <w:rsid w:val="00E5374C"/>
    <w:rsid w:val="00E55384"/>
    <w:rsid w:val="00E567D0"/>
    <w:rsid w:val="00E57C8B"/>
    <w:rsid w:val="00E6075C"/>
    <w:rsid w:val="00E6099D"/>
    <w:rsid w:val="00E60B03"/>
    <w:rsid w:val="00E61006"/>
    <w:rsid w:val="00E61718"/>
    <w:rsid w:val="00E61B5C"/>
    <w:rsid w:val="00E62197"/>
    <w:rsid w:val="00E6319A"/>
    <w:rsid w:val="00E67344"/>
    <w:rsid w:val="00E6750C"/>
    <w:rsid w:val="00E71023"/>
    <w:rsid w:val="00E72438"/>
    <w:rsid w:val="00E7270C"/>
    <w:rsid w:val="00E7281E"/>
    <w:rsid w:val="00E73399"/>
    <w:rsid w:val="00E7383B"/>
    <w:rsid w:val="00E74796"/>
    <w:rsid w:val="00E75E76"/>
    <w:rsid w:val="00E76662"/>
    <w:rsid w:val="00E76EB4"/>
    <w:rsid w:val="00E774AD"/>
    <w:rsid w:val="00E77C34"/>
    <w:rsid w:val="00E80322"/>
    <w:rsid w:val="00E80629"/>
    <w:rsid w:val="00E812AD"/>
    <w:rsid w:val="00E812D3"/>
    <w:rsid w:val="00E81D26"/>
    <w:rsid w:val="00E8563E"/>
    <w:rsid w:val="00E86EE3"/>
    <w:rsid w:val="00E903A4"/>
    <w:rsid w:val="00E906E9"/>
    <w:rsid w:val="00E90AE3"/>
    <w:rsid w:val="00E925A7"/>
    <w:rsid w:val="00E96422"/>
    <w:rsid w:val="00E9742E"/>
    <w:rsid w:val="00E975C9"/>
    <w:rsid w:val="00EA1319"/>
    <w:rsid w:val="00EA292F"/>
    <w:rsid w:val="00EA35FB"/>
    <w:rsid w:val="00EA3F61"/>
    <w:rsid w:val="00EA48EF"/>
    <w:rsid w:val="00EA5FFC"/>
    <w:rsid w:val="00EA7EA7"/>
    <w:rsid w:val="00EB18A3"/>
    <w:rsid w:val="00EB1A39"/>
    <w:rsid w:val="00EB3297"/>
    <w:rsid w:val="00EB75A3"/>
    <w:rsid w:val="00EC07BF"/>
    <w:rsid w:val="00EC1DDF"/>
    <w:rsid w:val="00EC2269"/>
    <w:rsid w:val="00EC2E44"/>
    <w:rsid w:val="00EC409C"/>
    <w:rsid w:val="00EC440B"/>
    <w:rsid w:val="00EC6FB6"/>
    <w:rsid w:val="00EC73AC"/>
    <w:rsid w:val="00EC775D"/>
    <w:rsid w:val="00EC777C"/>
    <w:rsid w:val="00EC7E8D"/>
    <w:rsid w:val="00ED0B10"/>
    <w:rsid w:val="00ED14D5"/>
    <w:rsid w:val="00ED325C"/>
    <w:rsid w:val="00ED58EE"/>
    <w:rsid w:val="00ED6D98"/>
    <w:rsid w:val="00EE0164"/>
    <w:rsid w:val="00EE0824"/>
    <w:rsid w:val="00EE1003"/>
    <w:rsid w:val="00EE211D"/>
    <w:rsid w:val="00EE4907"/>
    <w:rsid w:val="00EE4FD8"/>
    <w:rsid w:val="00EE54D5"/>
    <w:rsid w:val="00EE5819"/>
    <w:rsid w:val="00EE5AFD"/>
    <w:rsid w:val="00EE5D57"/>
    <w:rsid w:val="00EE7D42"/>
    <w:rsid w:val="00EF0203"/>
    <w:rsid w:val="00EF2BC0"/>
    <w:rsid w:val="00EF4F27"/>
    <w:rsid w:val="00EF55CD"/>
    <w:rsid w:val="00EF5B3B"/>
    <w:rsid w:val="00EF6BB9"/>
    <w:rsid w:val="00F01452"/>
    <w:rsid w:val="00F026A0"/>
    <w:rsid w:val="00F028AE"/>
    <w:rsid w:val="00F03AAA"/>
    <w:rsid w:val="00F11BF4"/>
    <w:rsid w:val="00F11D48"/>
    <w:rsid w:val="00F11F8C"/>
    <w:rsid w:val="00F12157"/>
    <w:rsid w:val="00F1237E"/>
    <w:rsid w:val="00F13DEC"/>
    <w:rsid w:val="00F156B1"/>
    <w:rsid w:val="00F15C2B"/>
    <w:rsid w:val="00F1672A"/>
    <w:rsid w:val="00F1766D"/>
    <w:rsid w:val="00F2057B"/>
    <w:rsid w:val="00F228AC"/>
    <w:rsid w:val="00F22C87"/>
    <w:rsid w:val="00F230C6"/>
    <w:rsid w:val="00F23F61"/>
    <w:rsid w:val="00F25E20"/>
    <w:rsid w:val="00F265FF"/>
    <w:rsid w:val="00F26A4A"/>
    <w:rsid w:val="00F27273"/>
    <w:rsid w:val="00F313D0"/>
    <w:rsid w:val="00F31C16"/>
    <w:rsid w:val="00F31FDC"/>
    <w:rsid w:val="00F3218C"/>
    <w:rsid w:val="00F3304B"/>
    <w:rsid w:val="00F34401"/>
    <w:rsid w:val="00F34ED6"/>
    <w:rsid w:val="00F366DF"/>
    <w:rsid w:val="00F36DEA"/>
    <w:rsid w:val="00F4026D"/>
    <w:rsid w:val="00F402AB"/>
    <w:rsid w:val="00F4073E"/>
    <w:rsid w:val="00F4079C"/>
    <w:rsid w:val="00F40D09"/>
    <w:rsid w:val="00F42DF8"/>
    <w:rsid w:val="00F433ED"/>
    <w:rsid w:val="00F43FDD"/>
    <w:rsid w:val="00F4463B"/>
    <w:rsid w:val="00F44689"/>
    <w:rsid w:val="00F531DA"/>
    <w:rsid w:val="00F539BE"/>
    <w:rsid w:val="00F54561"/>
    <w:rsid w:val="00F546DA"/>
    <w:rsid w:val="00F6068B"/>
    <w:rsid w:val="00F61D99"/>
    <w:rsid w:val="00F63241"/>
    <w:rsid w:val="00F638C4"/>
    <w:rsid w:val="00F64ABB"/>
    <w:rsid w:val="00F66B2D"/>
    <w:rsid w:val="00F67199"/>
    <w:rsid w:val="00F71CA2"/>
    <w:rsid w:val="00F71CAA"/>
    <w:rsid w:val="00F71CCF"/>
    <w:rsid w:val="00F729D1"/>
    <w:rsid w:val="00F731A6"/>
    <w:rsid w:val="00F736D9"/>
    <w:rsid w:val="00F74C5E"/>
    <w:rsid w:val="00F754B0"/>
    <w:rsid w:val="00F77479"/>
    <w:rsid w:val="00F77751"/>
    <w:rsid w:val="00F801BE"/>
    <w:rsid w:val="00F815E3"/>
    <w:rsid w:val="00F8230C"/>
    <w:rsid w:val="00F84406"/>
    <w:rsid w:val="00F864FC"/>
    <w:rsid w:val="00F873EC"/>
    <w:rsid w:val="00F9077A"/>
    <w:rsid w:val="00F90C12"/>
    <w:rsid w:val="00F90E91"/>
    <w:rsid w:val="00F91273"/>
    <w:rsid w:val="00F92827"/>
    <w:rsid w:val="00F92BA5"/>
    <w:rsid w:val="00F949AF"/>
    <w:rsid w:val="00F95310"/>
    <w:rsid w:val="00F95EB4"/>
    <w:rsid w:val="00F96FB5"/>
    <w:rsid w:val="00F970F2"/>
    <w:rsid w:val="00F9782C"/>
    <w:rsid w:val="00F97CA0"/>
    <w:rsid w:val="00FA3A23"/>
    <w:rsid w:val="00FA55FF"/>
    <w:rsid w:val="00FA62D5"/>
    <w:rsid w:val="00FB239C"/>
    <w:rsid w:val="00FB2C7C"/>
    <w:rsid w:val="00FB3B72"/>
    <w:rsid w:val="00FB3CBC"/>
    <w:rsid w:val="00FB4BE4"/>
    <w:rsid w:val="00FB5190"/>
    <w:rsid w:val="00FB6FC4"/>
    <w:rsid w:val="00FB7169"/>
    <w:rsid w:val="00FC0276"/>
    <w:rsid w:val="00FC2209"/>
    <w:rsid w:val="00FC27D1"/>
    <w:rsid w:val="00FC334C"/>
    <w:rsid w:val="00FC3D95"/>
    <w:rsid w:val="00FC3E8E"/>
    <w:rsid w:val="00FC465A"/>
    <w:rsid w:val="00FC610E"/>
    <w:rsid w:val="00FC626F"/>
    <w:rsid w:val="00FC6DAA"/>
    <w:rsid w:val="00FC6F42"/>
    <w:rsid w:val="00FC7E00"/>
    <w:rsid w:val="00FD0114"/>
    <w:rsid w:val="00FD09ED"/>
    <w:rsid w:val="00FD1539"/>
    <w:rsid w:val="00FD1D24"/>
    <w:rsid w:val="00FD22EE"/>
    <w:rsid w:val="00FD27FD"/>
    <w:rsid w:val="00FD2DB9"/>
    <w:rsid w:val="00FD3DF4"/>
    <w:rsid w:val="00FD488C"/>
    <w:rsid w:val="00FD4A04"/>
    <w:rsid w:val="00FD5016"/>
    <w:rsid w:val="00FD5258"/>
    <w:rsid w:val="00FD5C49"/>
    <w:rsid w:val="00FD725F"/>
    <w:rsid w:val="00FD767E"/>
    <w:rsid w:val="00FE22FB"/>
    <w:rsid w:val="00FE25C7"/>
    <w:rsid w:val="00FE2D5B"/>
    <w:rsid w:val="00FE33DD"/>
    <w:rsid w:val="00FE3961"/>
    <w:rsid w:val="00FE42AF"/>
    <w:rsid w:val="00FE47E1"/>
    <w:rsid w:val="00FE48EA"/>
    <w:rsid w:val="00FE52D7"/>
    <w:rsid w:val="00FE62CD"/>
    <w:rsid w:val="00FE6358"/>
    <w:rsid w:val="00FE7C1F"/>
    <w:rsid w:val="00FF211F"/>
    <w:rsid w:val="00FF2BDF"/>
    <w:rsid w:val="00FF2E2E"/>
    <w:rsid w:val="00FF415F"/>
    <w:rsid w:val="00FF5027"/>
    <w:rsid w:val="00FF50D5"/>
    <w:rsid w:val="00FF5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016FE"/>
  <w15:chartTrackingRefBased/>
  <w15:docId w15:val="{0F010D87-801B-4D49-8EDE-45889E670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ascii=".VnTime" w:hAnsi=".VnTime"/>
      <w:noProof/>
      <w:sz w:val="24"/>
    </w:rPr>
  </w:style>
  <w:style w:type="paragraph" w:styleId="Heading1">
    <w:name w:val="heading 1"/>
    <w:basedOn w:val="Normal"/>
    <w:next w:val="Normal"/>
    <w:link w:val="Heading1Char"/>
    <w:qFormat/>
    <w:pPr>
      <w:keepNext/>
      <w:widowControl/>
      <w:spacing w:before="120"/>
      <w:outlineLvl w:val="0"/>
    </w:pPr>
    <w:rPr>
      <w:i/>
      <w:spacing w:val="-3"/>
      <w:sz w:val="28"/>
    </w:rPr>
  </w:style>
  <w:style w:type="paragraph" w:styleId="Heading2">
    <w:name w:val="heading 2"/>
    <w:basedOn w:val="Normal"/>
    <w:next w:val="Normal"/>
    <w:qFormat/>
    <w:pPr>
      <w:keepNext/>
      <w:tabs>
        <w:tab w:val="left" w:pos="-709"/>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ind w:left="-851" w:hanging="425"/>
      <w:outlineLvl w:val="1"/>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120" w:after="120" w:line="300" w:lineRule="exact"/>
      <w:ind w:left="284" w:firstLine="567"/>
      <w:jc w:val="both"/>
    </w:pPr>
    <w:rPr>
      <w:sz w:val="28"/>
    </w:rPr>
  </w:style>
  <w:style w:type="paragraph" w:styleId="BodyTextIndent2">
    <w:name w:val="Body Text Indent 2"/>
    <w:basedOn w:val="Normal"/>
    <w:pPr>
      <w:tabs>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ind w:firstLine="851"/>
      <w:jc w:val="both"/>
    </w:pPr>
    <w:rPr>
      <w:spacing w:val="-3"/>
      <w:sz w:val="28"/>
    </w:rPr>
  </w:style>
  <w:style w:type="paragraph" w:styleId="BodyTextIndent3">
    <w:name w:val="Body Text Indent 3"/>
    <w:basedOn w:val="Normal"/>
    <w:pPr>
      <w:widowControl/>
      <w:tabs>
        <w:tab w:val="left" w:pos="0"/>
      </w:tabs>
      <w:spacing w:before="80" w:after="80" w:line="300" w:lineRule="exact"/>
      <w:ind w:left="270" w:firstLine="723"/>
      <w:jc w:val="both"/>
    </w:pPr>
    <w:rPr>
      <w:sz w:val="28"/>
    </w:rPr>
  </w:style>
  <w:style w:type="paragraph" w:styleId="BodyText">
    <w:name w:val="Body Text"/>
    <w:basedOn w:val="Normal"/>
    <w:pPr>
      <w:tabs>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spacing w:before="120"/>
      <w:jc w:val="both"/>
    </w:pPr>
    <w:rPr>
      <w:spacing w:val="-3"/>
      <w:sz w:val="26"/>
    </w:rPr>
  </w:style>
  <w:style w:type="paragraph" w:styleId="BodyText2">
    <w:name w:val="Body Text 2"/>
    <w:basedOn w:val="Normal"/>
    <w:pPr>
      <w:tabs>
        <w:tab w:val="left" w:pos="0"/>
        <w:tab w:val="left" w:pos="142"/>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spacing w:before="120" w:after="120"/>
      <w:jc w:val="both"/>
    </w:pPr>
    <w:rPr>
      <w:spacing w:val="-3"/>
      <w:sz w:val="28"/>
    </w:rPr>
  </w:style>
  <w:style w:type="table" w:styleId="TableGrid">
    <w:name w:val="Table Grid"/>
    <w:basedOn w:val="TableNormal"/>
    <w:rsid w:val="00EC440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autoRedefine/>
    <w:rsid w:val="00024122"/>
    <w:pPr>
      <w:tabs>
        <w:tab w:val="left" w:pos="1152"/>
      </w:tabs>
      <w:spacing w:before="120" w:after="120" w:line="312" w:lineRule="auto"/>
    </w:pPr>
    <w:rPr>
      <w:rFonts w:ascii="Arial" w:hAnsi="Arial" w:cs="Arial"/>
      <w:sz w:val="26"/>
      <w:szCs w:val="26"/>
    </w:rPr>
  </w:style>
  <w:style w:type="paragraph" w:customStyle="1" w:styleId="CharCharCharCharCharCharChar0">
    <w:name w:val="Char Char Char Char Char Char Char"/>
    <w:autoRedefine/>
    <w:rsid w:val="009B1AAD"/>
    <w:pPr>
      <w:tabs>
        <w:tab w:val="left" w:pos="1152"/>
      </w:tabs>
      <w:spacing w:before="120" w:after="120" w:line="312" w:lineRule="auto"/>
    </w:pPr>
    <w:rPr>
      <w:rFonts w:ascii="Arial" w:hAnsi="Arial" w:cs="Arial"/>
      <w:sz w:val="26"/>
      <w:szCs w:val="26"/>
    </w:rPr>
  </w:style>
  <w:style w:type="paragraph" w:customStyle="1" w:styleId="CharCharCharCharCharCharCharCharChar1Char">
    <w:name w:val="Char Char Char Char Char Char Char Char Char1 Char"/>
    <w:basedOn w:val="Normal"/>
    <w:next w:val="Normal"/>
    <w:autoRedefine/>
    <w:semiHidden/>
    <w:rsid w:val="00B27964"/>
    <w:pPr>
      <w:widowControl/>
      <w:spacing w:before="120" w:after="120" w:line="312" w:lineRule="auto"/>
    </w:pPr>
    <w:rPr>
      <w:rFonts w:eastAsia=".VnTime"/>
      <w:sz w:val="28"/>
      <w:szCs w:val="28"/>
    </w:rPr>
  </w:style>
  <w:style w:type="paragraph" w:customStyle="1" w:styleId="Char">
    <w:name w:val="Char"/>
    <w:basedOn w:val="Normal"/>
    <w:next w:val="Normal"/>
    <w:autoRedefine/>
    <w:semiHidden/>
    <w:rsid w:val="007A445F"/>
    <w:pPr>
      <w:widowControl/>
      <w:spacing w:before="120" w:after="120" w:line="312" w:lineRule="auto"/>
    </w:pPr>
    <w:rPr>
      <w:rFonts w:ascii="Times New Roman" w:hAnsi="Times New Roman"/>
      <w:sz w:val="28"/>
      <w:szCs w:val="28"/>
    </w:rPr>
  </w:style>
  <w:style w:type="paragraph" w:customStyle="1" w:styleId="CharCharCharChar">
    <w:name w:val="Char Char Char Char"/>
    <w:basedOn w:val="Normal"/>
    <w:rsid w:val="007A469B"/>
    <w:pPr>
      <w:widowControl/>
      <w:spacing w:after="160" w:line="240" w:lineRule="exact"/>
    </w:pPr>
    <w:rPr>
      <w:rFonts w:ascii="Verdana" w:hAnsi="Verdana"/>
      <w:sz w:val="20"/>
    </w:rPr>
  </w:style>
  <w:style w:type="character" w:customStyle="1" w:styleId="Heading1Char">
    <w:name w:val="Heading 1 Char"/>
    <w:link w:val="Heading1"/>
    <w:rsid w:val="00AF171E"/>
    <w:rPr>
      <w:rFonts w:ascii=".VnTime" w:hAnsi=".VnTime"/>
      <w:i/>
      <w:spacing w:val="-3"/>
      <w:sz w:val="28"/>
    </w:rPr>
  </w:style>
  <w:style w:type="character" w:styleId="Emphasis">
    <w:name w:val="Emphasis"/>
    <w:qFormat/>
    <w:rsid w:val="00AF171E"/>
    <w:rPr>
      <w:i/>
      <w:iCs/>
    </w:rPr>
  </w:style>
  <w:style w:type="paragraph" w:styleId="Header">
    <w:name w:val="header"/>
    <w:basedOn w:val="Normal"/>
    <w:link w:val="HeaderChar"/>
    <w:uiPriority w:val="99"/>
    <w:rsid w:val="007341F5"/>
    <w:pPr>
      <w:tabs>
        <w:tab w:val="center" w:pos="4680"/>
        <w:tab w:val="right" w:pos="9360"/>
      </w:tabs>
    </w:pPr>
  </w:style>
  <w:style w:type="character" w:customStyle="1" w:styleId="HeaderChar">
    <w:name w:val="Header Char"/>
    <w:link w:val="Header"/>
    <w:uiPriority w:val="99"/>
    <w:rsid w:val="007341F5"/>
    <w:rPr>
      <w:rFonts w:ascii=".VnTime" w:hAnsi=".VnTime"/>
      <w:sz w:val="24"/>
    </w:rPr>
  </w:style>
  <w:style w:type="paragraph" w:styleId="Footer">
    <w:name w:val="footer"/>
    <w:basedOn w:val="Normal"/>
    <w:link w:val="FooterChar"/>
    <w:uiPriority w:val="99"/>
    <w:rsid w:val="007341F5"/>
    <w:pPr>
      <w:tabs>
        <w:tab w:val="center" w:pos="4680"/>
        <w:tab w:val="right" w:pos="9360"/>
      </w:tabs>
    </w:pPr>
  </w:style>
  <w:style w:type="character" w:customStyle="1" w:styleId="FooterChar">
    <w:name w:val="Footer Char"/>
    <w:link w:val="Footer"/>
    <w:uiPriority w:val="99"/>
    <w:rsid w:val="007341F5"/>
    <w:rPr>
      <w:rFonts w:ascii=".VnTime" w:hAnsi=".VnTime"/>
      <w:sz w:val="24"/>
    </w:rPr>
  </w:style>
  <w:style w:type="character" w:customStyle="1" w:styleId="BodyTextIndentChar">
    <w:name w:val="Body Text Indent Char"/>
    <w:link w:val="BodyTextIndent"/>
    <w:rsid w:val="00334907"/>
    <w:rPr>
      <w:rFonts w:ascii=".VnTime" w:hAnsi=".VnTime"/>
      <w:sz w:val="28"/>
    </w:rPr>
  </w:style>
  <w:style w:type="paragraph" w:styleId="NormalWeb">
    <w:name w:val="Normal (Web)"/>
    <w:basedOn w:val="Normal"/>
    <w:rsid w:val="005146E7"/>
    <w:rPr>
      <w:rFonts w:ascii="Times New Roman" w:hAnsi="Times New Roman"/>
      <w:szCs w:val="24"/>
    </w:rPr>
  </w:style>
  <w:style w:type="paragraph" w:styleId="BalloonText">
    <w:name w:val="Balloon Text"/>
    <w:basedOn w:val="Normal"/>
    <w:link w:val="BalloonTextChar"/>
    <w:rsid w:val="00C5573F"/>
    <w:rPr>
      <w:rFonts w:ascii="Segoe UI" w:hAnsi="Segoe UI" w:cs="Segoe UI"/>
      <w:sz w:val="18"/>
      <w:szCs w:val="18"/>
    </w:rPr>
  </w:style>
  <w:style w:type="character" w:customStyle="1" w:styleId="BalloonTextChar">
    <w:name w:val="Balloon Text Char"/>
    <w:link w:val="BalloonText"/>
    <w:rsid w:val="00C5573F"/>
    <w:rPr>
      <w:rFonts w:ascii="Segoe UI" w:hAnsi="Segoe UI" w:cs="Segoe UI"/>
      <w:sz w:val="18"/>
      <w:szCs w:val="18"/>
      <w:lang w:val="en-US" w:eastAsia="en-US"/>
    </w:rPr>
  </w:style>
  <w:style w:type="character" w:customStyle="1" w:styleId="BodyTextChar1">
    <w:name w:val="Body Text Char1"/>
    <w:uiPriority w:val="99"/>
    <w:rsid w:val="00CA3B19"/>
    <w:rPr>
      <w:rFonts w:ascii="Times New Roman" w:hAnsi="Times New Roman" w:cs="Times New Roman" w:hint="default"/>
      <w:strike w:val="0"/>
      <w:dstrike w:val="0"/>
      <w:sz w:val="27"/>
      <w:szCs w:val="27"/>
      <w:u w:val="none"/>
      <w:effect w:val="none"/>
    </w:rPr>
  </w:style>
  <w:style w:type="paragraph" w:customStyle="1" w:styleId="Gach">
    <w:name w:val="Gach"/>
    <w:basedOn w:val="Normal"/>
    <w:next w:val="Normal"/>
    <w:link w:val="GachChar"/>
    <w:qFormat/>
    <w:rsid w:val="000C6EC9"/>
    <w:pPr>
      <w:widowControl/>
      <w:numPr>
        <w:numId w:val="17"/>
      </w:numPr>
      <w:tabs>
        <w:tab w:val="left" w:pos="851"/>
      </w:tabs>
      <w:spacing w:before="60" w:line="288" w:lineRule="auto"/>
      <w:contextualSpacing/>
      <w:jc w:val="both"/>
    </w:pPr>
    <w:rPr>
      <w:rFonts w:ascii="Times New Roman" w:eastAsia="Calibri" w:hAnsi="Times New Roman"/>
      <w:sz w:val="26"/>
      <w:szCs w:val="22"/>
    </w:rPr>
  </w:style>
  <w:style w:type="character" w:customStyle="1" w:styleId="GachChar">
    <w:name w:val="Gach Char"/>
    <w:link w:val="Gach"/>
    <w:locked/>
    <w:rsid w:val="000C6EC9"/>
    <w:rPr>
      <w:rFonts w:eastAsia="Calibri"/>
      <w:sz w:val="26"/>
      <w:szCs w:val="22"/>
      <w:lang w:val="en-US" w:eastAsia="en-US"/>
    </w:rPr>
  </w:style>
  <w:style w:type="paragraph" w:styleId="BodyText3">
    <w:name w:val="Body Text 3"/>
    <w:basedOn w:val="Normal"/>
    <w:link w:val="BodyText3Char"/>
    <w:rsid w:val="000E027E"/>
    <w:pPr>
      <w:spacing w:after="120"/>
    </w:pPr>
    <w:rPr>
      <w:sz w:val="16"/>
      <w:szCs w:val="16"/>
    </w:rPr>
  </w:style>
  <w:style w:type="character" w:customStyle="1" w:styleId="BodyText3Char">
    <w:name w:val="Body Text 3 Char"/>
    <w:link w:val="BodyText3"/>
    <w:rsid w:val="000E027E"/>
    <w:rPr>
      <w:rFonts w:ascii=".VnTime" w:hAnsi=".VnTime"/>
      <w:sz w:val="16"/>
      <w:szCs w:val="16"/>
    </w:rPr>
  </w:style>
  <w:style w:type="paragraph" w:styleId="ListParagraph">
    <w:name w:val="List Paragraph"/>
    <w:basedOn w:val="Normal"/>
    <w:uiPriority w:val="34"/>
    <w:qFormat/>
    <w:rsid w:val="006619FE"/>
    <w:pPr>
      <w:ind w:left="720"/>
      <w:contextualSpacing/>
    </w:pPr>
  </w:style>
  <w:style w:type="paragraph" w:styleId="FootnoteText">
    <w:name w:val="footnote text"/>
    <w:basedOn w:val="Normal"/>
    <w:link w:val="FootnoteTextChar"/>
    <w:rsid w:val="00AF38C9"/>
    <w:rPr>
      <w:sz w:val="20"/>
    </w:rPr>
  </w:style>
  <w:style w:type="character" w:customStyle="1" w:styleId="FootnoteTextChar">
    <w:name w:val="Footnote Text Char"/>
    <w:basedOn w:val="DefaultParagraphFont"/>
    <w:link w:val="FootnoteText"/>
    <w:rsid w:val="00AF38C9"/>
    <w:rPr>
      <w:rFonts w:ascii=".VnTime" w:hAnsi=".VnTime"/>
      <w:noProof/>
    </w:rPr>
  </w:style>
  <w:style w:type="character" w:styleId="FootnoteReference">
    <w:name w:val="footnote reference"/>
    <w:basedOn w:val="DefaultParagraphFont"/>
    <w:rsid w:val="00AF38C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965454">
      <w:bodyDiv w:val="1"/>
      <w:marLeft w:val="0"/>
      <w:marRight w:val="0"/>
      <w:marTop w:val="0"/>
      <w:marBottom w:val="0"/>
      <w:divBdr>
        <w:top w:val="none" w:sz="0" w:space="0" w:color="auto"/>
        <w:left w:val="none" w:sz="0" w:space="0" w:color="auto"/>
        <w:bottom w:val="none" w:sz="0" w:space="0" w:color="auto"/>
        <w:right w:val="none" w:sz="0" w:space="0" w:color="auto"/>
      </w:divBdr>
    </w:div>
    <w:div w:id="153789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B&#232;%20T&#169;m\C&#202;p%20ph&#208;p%20C&#244;c%20&#167;BVN\C&#202;p%20ph&#208;p%20&#174;&#173;&#234;ng%20ngang\H&#173;&#237;ng%20d&#201;n\H&#173;&#237;ng%20d&#201;n%20CTy%20C&#171;ng%20nghi&#214;p%20t&#181;u%20Thu&#251;%20Q.%20B&#215;nh%20-%20&#167;&#173;&#234;ng%20ngang.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2A5384-C1E8-46F4-9153-477960537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H­íng dÉn CTy C«ng nghiÖp tµu Thuû Q. B×nh - §­êng ngang.doc</Template>
  <TotalTime>0</TotalTime>
  <Pages>6</Pages>
  <Words>865</Words>
  <Characters>4934</Characters>
  <Application>Microsoft Office Word</Application>
  <DocSecurity>0</DocSecurity>
  <Lines>41</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Giao th«ng VËn ti</vt:lpstr>
      <vt:lpstr>Bé Giao th«ng VËn ti</vt:lpstr>
    </vt:vector>
  </TitlesOfParts>
  <Company>Microsoft, Inc</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dc:title>
  <dc:subject/>
  <dc:creator>PHAM MINH TAM</dc:creator>
  <cp:keywords>FoxChit SOFTWARE SOLUTIONS</cp:keywords>
  <cp:lastModifiedBy>admin</cp:lastModifiedBy>
  <cp:revision>2</cp:revision>
  <cp:lastPrinted>2026-07-30T08:28:00Z</cp:lastPrinted>
  <dcterms:created xsi:type="dcterms:W3CDTF">2026-07-31T07:36:00Z</dcterms:created>
  <dcterms:modified xsi:type="dcterms:W3CDTF">2026-07-31T07:36:00Z</dcterms:modified>
</cp:coreProperties>
</file>